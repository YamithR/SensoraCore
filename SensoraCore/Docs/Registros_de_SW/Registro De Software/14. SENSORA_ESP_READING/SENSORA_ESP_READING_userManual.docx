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0FA" w14:textId="1FE37BF0" w:rsidR="001E59F3" w:rsidRPr="004C0AD1" w:rsidRDefault="005E3F23" w:rsidP="00A91D75"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5166" behindDoc="1" locked="0" layoutInCell="1" allowOverlap="1" wp14:anchorId="52C3484C" wp14:editId="0A3B3529">
                <wp:simplePos x="0" y="0"/>
                <wp:positionH relativeFrom="column">
                  <wp:posOffset>1223948</wp:posOffset>
                </wp:positionH>
                <wp:positionV relativeFrom="page">
                  <wp:posOffset>1454785</wp:posOffset>
                </wp:positionV>
                <wp:extent cx="5040000" cy="5040000"/>
                <wp:effectExtent l="0" t="0" r="8255" b="8255"/>
                <wp:wrapNone/>
                <wp:docPr id="1012461160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000"/>
                        </a:xfrm>
                        <a:prstGeom prst="roundRect">
                          <a:avLst>
                            <a:gd name="adj" fmla="val 3254"/>
                          </a:avLst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3ABF96" id="Rectángulo: esquinas redondeadas 18" o:spid="_x0000_s1026" style="position:absolute;margin-left:96.35pt;margin-top:114.55pt;width:396.85pt;height:396.85pt;z-index:-251661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arcsize="213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" stroked="f" strokeweight="2pt">
                <v:fill r:id="rId10" o:title="" recolor="t" rotate="t" type="frame"/>
                <w10:wrap anchory="page"/>
              </v:roundrect>
            </w:pict>
          </mc:Fallback>
        </mc:AlternateContent>
      </w:r>
      <w:r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4141" behindDoc="1" locked="0" layoutInCell="1" allowOverlap="1" wp14:anchorId="634C7FE2" wp14:editId="1F50AD68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6225871" cy="5247861"/>
                <wp:effectExtent l="0" t="0" r="381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5871" cy="5247861"/>
                        </a:xfrm>
                        <a:prstGeom prst="rect">
                          <a:avLst/>
                        </a:prstGeom>
                        <a:solidFill>
                          <a:srgbClr val="626263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C21DA" id="Rectángulo 2" o:spid="_x0000_s1026" alt="rectángulo de color" style="position:absolute;margin-left:0;margin-top:0;width:490.25pt;height:413.2pt;z-index:-251662339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" fillcolor="#626263" stroked="f">
                <w10:wrap anchorx="page" anchory="page"/>
              </v:rect>
            </w:pict>
          </mc:Fallback>
        </mc:AlternateContent>
      </w:r>
      <w:r w:rsidR="00C12634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71551" behindDoc="1" locked="0" layoutInCell="1" allowOverlap="1" wp14:anchorId="0135EF20" wp14:editId="35732017">
                <wp:simplePos x="0" y="0"/>
                <wp:positionH relativeFrom="page">
                  <wp:align>left</wp:align>
                </wp:positionH>
                <wp:positionV relativeFrom="page">
                  <wp:posOffset>5821874</wp:posOffset>
                </wp:positionV>
                <wp:extent cx="4686935" cy="1570990"/>
                <wp:effectExtent l="0" t="0" r="0" b="0"/>
                <wp:wrapNone/>
                <wp:docPr id="4" name="Rectángulo: Una sola esquina cortada 4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686935" cy="1570990"/>
                        </a:xfrm>
                        <a:prstGeom prst="snip1Rect">
                          <a:avLst>
                            <a:gd name="adj" fmla="val 47819"/>
                          </a:avLst>
                        </a:prstGeom>
                        <a:solidFill>
                          <a:srgbClr val="15273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C139" id="Rectángulo: Una sola esquina cortada 4" o:spid="_x0000_s1026" alt="rectángulo de color" style="position:absolute;margin-left:0;margin-top:458.4pt;width:369.05pt;height:123.7pt;flip:y;z-index:-251644929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coordsize="4686935,1570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" path="m,l3935703,r751232,751232l4686935,1570990,,1570990,,xe" fillcolor="#152736" stroked="f">
                <v:path arrowok="t" o:connecttype="custom" o:connectlocs="0,0;3935703,0;4686935,751232;4686935,1570990;0,1570990;0,0" o:connectangles="0,0,0,0,0,0"/>
                <w10:wrap anchorx="page" anchory="page"/>
              </v:shape>
            </w:pict>
          </mc:Fallback>
        </mc:AlternateContent>
      </w:r>
      <w:r w:rsidR="006D0FA5" w:rsidRPr="004C0AD1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6875EB" wp14:editId="618DED11">
                <wp:simplePos x="0" y="0"/>
                <wp:positionH relativeFrom="column">
                  <wp:posOffset>-51036</wp:posOffset>
                </wp:positionH>
                <wp:positionV relativeFrom="paragraph">
                  <wp:posOffset>7623544</wp:posOffset>
                </wp:positionV>
                <wp:extent cx="4051004" cy="309093"/>
                <wp:effectExtent l="0" t="0" r="0" b="1524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004" cy="3090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B6351" w14:textId="062225DB" w:rsidR="00A91D75" w:rsidRPr="006D0FA5" w:rsidRDefault="006D0FA5" w:rsidP="00A91D75">
                            <w:pPr>
                              <w:pStyle w:val="Subttul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Universidad Autónoma del Caribe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6875EB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4pt;margin-top:600.3pt;width:319pt;height:24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" filled="f" stroked="f" strokeweight=".5pt">
                <v:textbox inset=",,,0">
                  <w:txbxContent>
                    <w:p w14:paraId="2C2B6351" w14:textId="062225DB" w:rsidR="00A91D75" w:rsidRPr="006D0FA5" w:rsidRDefault="006D0FA5" w:rsidP="00A91D75">
                      <w:pPr>
                        <w:pStyle w:val="Subttulo"/>
                        <w:rPr>
                          <w:lang w:val="es-MX"/>
                        </w:rPr>
                      </w:pPr>
                      <w:r>
                        <w:rPr>
                          <w:lang w:val="es-MX" w:bidi="es-ES"/>
                        </w:rPr>
                        <w:t>Universidad Autónoma del Caribe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tblpX="-19" w:tblpY="824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0"/>
      </w:tblGrid>
      <w:tr w:rsidR="00A91D75" w:rsidRPr="004C0AD1" w14:paraId="51004067" w14:textId="77777777" w:rsidTr="00A91D75">
        <w:trPr>
          <w:trHeight w:val="2150"/>
        </w:trPr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7687C" w14:textId="266F43E8" w:rsidR="00A91D75" w:rsidRPr="004C0AD1" w:rsidRDefault="00EC0D1D" w:rsidP="00EC0D1D">
            <w:pPr>
              <w:pStyle w:val="Ttulo"/>
              <w:framePr w:hSpace="0" w:wrap="auto" w:vAnchor="margin" w:xAlign="left" w:yAlign="inline"/>
            </w:pPr>
            <w:r>
              <w:t>MANUAL DE USUARIO</w:t>
            </w:r>
          </w:p>
        </w:tc>
      </w:tr>
    </w:tbl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60"/>
        <w:gridCol w:w="3013"/>
        <w:gridCol w:w="3417"/>
      </w:tblGrid>
      <w:tr w:rsidR="006D0FA5" w:rsidRPr="004C0AD1" w14:paraId="37414AE3" w14:textId="77777777" w:rsidTr="00C6323A">
        <w:trPr>
          <w:trHeight w:val="358"/>
        </w:trPr>
        <w:tc>
          <w:tcPr>
            <w:tcW w:w="3567" w:type="dxa"/>
          </w:tcPr>
          <w:p w14:paraId="11B383B7" w14:textId="61AA255F" w:rsidR="00A91D75" w:rsidRPr="004C0AD1" w:rsidRDefault="00A91D75" w:rsidP="00A91D75"/>
        </w:tc>
        <w:tc>
          <w:tcPr>
            <w:tcW w:w="2940" w:type="dxa"/>
            <w:vAlign w:val="bottom"/>
          </w:tcPr>
          <w:p w14:paraId="2ED0C438" w14:textId="77777777" w:rsidR="00A91D75" w:rsidRPr="004C0AD1" w:rsidRDefault="00A91D75" w:rsidP="00A91D75"/>
        </w:tc>
        <w:tc>
          <w:tcPr>
            <w:tcW w:w="3483" w:type="dxa"/>
            <w:vAlign w:val="bottom"/>
          </w:tcPr>
          <w:p w14:paraId="1A046FCA" w14:textId="77777777" w:rsidR="00A91D75" w:rsidRPr="004C0AD1" w:rsidRDefault="00A91D75" w:rsidP="00A91D75">
            <w:pPr>
              <w:jc w:val="right"/>
            </w:pPr>
          </w:p>
        </w:tc>
      </w:tr>
      <w:tr w:rsidR="006D0FA5" w:rsidRPr="004C0AD1" w14:paraId="357DD183" w14:textId="77777777" w:rsidTr="00C6323A">
        <w:trPr>
          <w:trHeight w:val="1197"/>
        </w:trPr>
        <w:tc>
          <w:tcPr>
            <w:tcW w:w="3567" w:type="dxa"/>
          </w:tcPr>
          <w:p w14:paraId="5EE2AA46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871641F" wp14:editId="011AB1B0">
                      <wp:extent cx="2028825" cy="1062990"/>
                      <wp:effectExtent l="0" t="0" r="0" b="3810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28825" cy="10629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B9F1" w14:textId="78F52002" w:rsidR="00A91D7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Yamith J. Romero Aldana</w:t>
                                  </w:r>
                                </w:p>
                                <w:p w14:paraId="36389CAE" w14:textId="5AB59AC2" w:rsidR="006D0FA5" w:rsidRDefault="006D0FA5" w:rsidP="00A91D75">
                                  <w:pPr>
                                    <w:rPr>
                                      <w:lang w:val="es-MX" w:bidi="es-ES"/>
                                    </w:rPr>
                                  </w:pPr>
                                  <w:r>
                                    <w:rPr>
                                      <w:lang w:val="es-MX" w:bidi="es-ES"/>
                                    </w:rPr>
                                    <w:t>Elian D. Ruidiaz Marino</w:t>
                                  </w:r>
                                </w:p>
                                <w:p w14:paraId="6358DE75" w14:textId="77777777" w:rsidR="006D0FA5" w:rsidRPr="006D0FA5" w:rsidRDefault="006D0FA5" w:rsidP="00A91D75">
                                  <w:pPr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871641F" id="Cuadro de texto 7" o:spid="_x0000_s1027" type="#_x0000_t202" style="width:159.75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" filled="f" stroked="f" strokeweight=".5pt">
                      <v:textbox>
                        <w:txbxContent>
                          <w:p w14:paraId="2FF1B9F1" w14:textId="78F52002" w:rsidR="00A91D7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Yamith J. Romero Aldana</w:t>
                            </w:r>
                          </w:p>
                          <w:p w14:paraId="36389CAE" w14:textId="5AB59AC2" w:rsidR="006D0FA5" w:rsidRDefault="006D0FA5" w:rsidP="00A91D75">
                            <w:pPr>
                              <w:rPr>
                                <w:lang w:val="es-MX" w:bidi="es-ES"/>
                              </w:rPr>
                            </w:pPr>
                            <w:r>
                              <w:rPr>
                                <w:lang w:val="es-MX" w:bidi="es-ES"/>
                              </w:rPr>
                              <w:t>Elian D. Ruidiaz Marino</w:t>
                            </w:r>
                          </w:p>
                          <w:p w14:paraId="6358DE75" w14:textId="77777777" w:rsidR="006D0FA5" w:rsidRPr="006D0FA5" w:rsidRDefault="006D0FA5" w:rsidP="00A91D7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38AB2808" w14:textId="77777777" w:rsidR="00A91D75" w:rsidRPr="004C0AD1" w:rsidRDefault="00A91D75" w:rsidP="00A91D75">
            <w:r w:rsidRPr="004C0AD1"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781F57CB" wp14:editId="6578030D">
                      <wp:extent cx="1913861" cy="1063255"/>
                      <wp:effectExtent l="0" t="0" r="0" b="3810"/>
                      <wp:docPr id="14" name="Cuadro de text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13861" cy="10632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F48F85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Saul A. Pérez Pérez</w:t>
                                  </w:r>
                                </w:p>
                                <w:p w14:paraId="28041FE8" w14:textId="77777777" w:rsidR="006D0FA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Carlos G. Díaz Sáenz</w:t>
                                  </w:r>
                                </w:p>
                                <w:p w14:paraId="24B520A0" w14:textId="6258543C" w:rsidR="00A91D75" w:rsidRPr="00A91D75" w:rsidRDefault="006D0FA5" w:rsidP="00A91D75">
                                  <w:pPr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Pablo D. Bonaveri</w:t>
                                  </w:r>
                                  <w:r w:rsidR="00A91D75">
                                    <w:rPr>
                                      <w:lang w:bidi="es-E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81F57CB" id="Cuadro de texto 14" o:spid="_x0000_s1028" type="#_x0000_t202" style="width:150.7pt;height:8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" filled="f" stroked="f" strokeweight=".5pt">
                      <v:textbox>
                        <w:txbxContent>
                          <w:p w14:paraId="2AF48F85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Saul A. Pérez Pérez</w:t>
                            </w:r>
                          </w:p>
                          <w:p w14:paraId="28041FE8" w14:textId="77777777" w:rsidR="006D0FA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Carlos G. Díaz Sáenz</w:t>
                            </w:r>
                          </w:p>
                          <w:p w14:paraId="24B520A0" w14:textId="6258543C" w:rsidR="00A91D75" w:rsidRPr="00A91D75" w:rsidRDefault="006D0FA5" w:rsidP="00A91D75">
                            <w:pPr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Pablo D. Bonaveri</w:t>
                            </w:r>
                            <w:r w:rsidR="00A91D75">
                              <w:rPr>
                                <w:lang w:bidi="es-ES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483" w:type="dxa"/>
            <w:vAlign w:val="bottom"/>
          </w:tcPr>
          <w:p w14:paraId="192B8444" w14:textId="77777777" w:rsidR="00A91D75" w:rsidRPr="004C0AD1" w:rsidRDefault="004C0AD1" w:rsidP="00A91D75">
            <w:pPr>
              <w:jc w:val="right"/>
            </w:pPr>
            <w:r w:rsidRPr="004C0AD1">
              <w:rPr>
                <w:noProof/>
                <w:lang w:bidi="es-ES"/>
              </w:rPr>
              <w:drawing>
                <wp:anchor distT="0" distB="0" distL="114300" distR="114300" simplePos="0" relativeHeight="251660288" behindDoc="0" locked="0" layoutInCell="1" allowOverlap="1" wp14:anchorId="4819FC4A" wp14:editId="23EBAF5E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-880745</wp:posOffset>
                  </wp:positionV>
                  <wp:extent cx="765175" cy="1019810"/>
                  <wp:effectExtent l="0" t="0" r="0" b="0"/>
                  <wp:wrapNone/>
                  <wp:docPr id="12" name="Gráfico 20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3D65186-AB5A-4584-87C3-0FAA2992263B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áfico 201">
                            <a:extLst>
                              <a:ext uri="{FF2B5EF4-FFF2-40B4-BE49-F238E27FC236}">
                                <a16:creationId xmlns:a16="http://schemas.microsoft.com/office/drawing/2014/main" id="{F3D65186-AB5A-4584-87C3-0FAA2992263B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175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sdt>
      <w:sdtPr>
        <w:rPr>
          <w:rFonts w:asciiTheme="minorHAnsi" w:eastAsiaTheme="minorHAnsi" w:hAnsiTheme="minorHAnsi" w:cstheme="minorBidi"/>
          <w:b w:val="0"/>
          <w:bCs w:val="0"/>
          <w:caps w:val="0"/>
          <w:kern w:val="0"/>
          <w:sz w:val="24"/>
        </w:rPr>
        <w:id w:val="1656960058"/>
        <w:docPartObj>
          <w:docPartGallery w:val="Table of Contents"/>
          <w:docPartUnique/>
        </w:docPartObj>
      </w:sdtPr>
      <w:sdtEndPr/>
      <w:sdtContent>
        <w:p w14:paraId="36DB59E5" w14:textId="40DDC50F" w:rsidR="00E523C3" w:rsidRPr="004C0AD1" w:rsidRDefault="00D476F7" w:rsidP="00E523C3">
          <w:pPr>
            <w:pStyle w:val="TtuloTDC"/>
          </w:pPr>
          <w:r w:rsidRPr="004C0AD1">
            <w:rPr>
              <w:lang w:bidi="es-ES"/>
            </w:rPr>
            <w:t>TABLA DE CONTENIDO</w:t>
          </w:r>
        </w:p>
        <w:p w14:paraId="2148F81A" w14:textId="5F5E350A" w:rsidR="00EB631A" w:rsidRDefault="00E523C3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r w:rsidRPr="004C0AD1">
            <w:rPr>
              <w:noProof w:val="0"/>
              <w:lang w:bidi="es-ES"/>
            </w:rPr>
            <w:fldChar w:fldCharType="begin"/>
          </w:r>
          <w:r w:rsidRPr="004C0AD1">
            <w:rPr>
              <w:noProof w:val="0"/>
              <w:lang w:bidi="es-ES"/>
            </w:rPr>
            <w:instrText xml:space="preserve"> TOC \o "1-3" \h \z \u </w:instrText>
          </w:r>
          <w:r w:rsidRPr="004C0AD1">
            <w:rPr>
              <w:noProof w:val="0"/>
              <w:lang w:bidi="es-ES"/>
            </w:rPr>
            <w:fldChar w:fldCharType="separate"/>
          </w:r>
          <w:hyperlink w:anchor="_Toc208139765" w:history="1">
            <w:r w:rsidR="00EB631A" w:rsidRPr="00544B9A">
              <w:rPr>
                <w:rStyle w:val="Hipervnculo"/>
                <w:lang w:bidi="es-ES"/>
              </w:rPr>
              <w:t>INTRODUCCIÓN</w:t>
            </w:r>
            <w:r w:rsidR="00EB631A">
              <w:rPr>
                <w:webHidden/>
              </w:rPr>
              <w:tab/>
            </w:r>
            <w:r w:rsidR="00EB631A">
              <w:rPr>
                <w:webHidden/>
              </w:rPr>
              <w:fldChar w:fldCharType="begin"/>
            </w:r>
            <w:r w:rsidR="00EB631A">
              <w:rPr>
                <w:webHidden/>
              </w:rPr>
              <w:instrText xml:space="preserve"> PAGEREF _Toc208139765 \h </w:instrText>
            </w:r>
            <w:r w:rsidR="00EB631A">
              <w:rPr>
                <w:webHidden/>
              </w:rPr>
            </w:r>
            <w:r w:rsidR="00EB631A">
              <w:rPr>
                <w:webHidden/>
              </w:rPr>
              <w:fldChar w:fldCharType="separate"/>
            </w:r>
            <w:r w:rsidR="00EB631A">
              <w:rPr>
                <w:webHidden/>
              </w:rPr>
              <w:t>3</w:t>
            </w:r>
            <w:r w:rsidR="00EB631A">
              <w:rPr>
                <w:webHidden/>
              </w:rPr>
              <w:fldChar w:fldCharType="end"/>
            </w:r>
          </w:hyperlink>
        </w:p>
        <w:p w14:paraId="0762B0C6" w14:textId="0AC078D4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66" w:history="1">
            <w:r w:rsidRPr="00544B9A">
              <w:rPr>
                <w:rStyle w:val="Hipervnculo"/>
                <w:noProof/>
                <w:lang w:bidi="es-ES"/>
              </w:rPr>
              <w:t>Información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5FAA" w14:textId="27D5CC0A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67" w:history="1">
            <w:r w:rsidRPr="00544B9A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6DE64" w14:textId="6066B2C3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68" w:history="1">
            <w:r w:rsidRPr="00544B9A">
              <w:rPr>
                <w:rStyle w:val="Hipervnculo"/>
                <w:noProof/>
                <w:lang w:bidi="es-ES"/>
              </w:rPr>
              <w:t>Arquitectura del código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E6FE0" w14:textId="08410FB9" w:rsidR="00EB631A" w:rsidRDefault="00EB631A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69" w:history="1">
            <w:r w:rsidRPr="00544B9A">
              <w:rPr>
                <w:rStyle w:val="Hipervnculo"/>
                <w:lang w:bidi="es-ES"/>
              </w:rPr>
              <w:t>Instalación y Configuración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_Toc208139769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56E482" w14:textId="2D25ACD3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0" w:history="1">
            <w:r w:rsidRPr="00544B9A">
              <w:rPr>
                <w:rStyle w:val="Hipervnculo"/>
                <w:noProof/>
                <w:lang w:val="es-CO" w:bidi="es-ES"/>
              </w:rPr>
              <w:t>Requisitos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F3B8" w14:textId="298AC440" w:rsidR="00EB631A" w:rsidRDefault="00EB631A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1" w:history="1">
            <w:r w:rsidRPr="00544B9A">
              <w:rPr>
                <w:rStyle w:val="Hipervnculo"/>
                <w:noProof/>
                <w:lang w:bidi="es-ES"/>
              </w:rPr>
              <w:t>Microcontrolador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A9EEE" w14:textId="117A6DFE" w:rsidR="00EB631A" w:rsidRDefault="00EB631A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2" w:history="1">
            <w:r w:rsidRPr="00544B9A">
              <w:rPr>
                <w:rStyle w:val="Hipervnculo"/>
                <w:noProof/>
                <w:lang w:bidi="es-ES"/>
              </w:rPr>
              <w:t>Alimentación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D611" w14:textId="7289F5EA" w:rsidR="00EB631A" w:rsidRDefault="00EB631A">
          <w:pPr>
            <w:pStyle w:val="TDC3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3" w:history="1">
            <w:r w:rsidRPr="00544B9A">
              <w:rPr>
                <w:rStyle w:val="Hipervnculo"/>
                <w:noProof/>
                <w:lang w:bidi="es-ES"/>
              </w:rPr>
              <w:t>Conectividad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44091" w14:textId="2D863E81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4" w:history="1">
            <w:r w:rsidRPr="00544B9A">
              <w:rPr>
                <w:rStyle w:val="Hipervnculo"/>
                <w:noProof/>
                <w:lang w:val="es-CO" w:bidi="es-ES"/>
              </w:rPr>
              <w:t>Instalación de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DADD9" w14:textId="598E46EA" w:rsidR="00EB631A" w:rsidRDefault="00EB631A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5" w:history="1">
            <w:r w:rsidRPr="00544B9A">
              <w:rPr>
                <w:rStyle w:val="Hipervnculo"/>
                <w:lang w:val="es-CO" w:bidi="es-ES"/>
              </w:rPr>
              <w:t>Configuración de Hardware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_Toc208139775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FA3605B" w14:textId="2DF91FE4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6" w:history="1">
            <w:r w:rsidRPr="00544B9A">
              <w:rPr>
                <w:rStyle w:val="Hipervnculo"/>
                <w:noProof/>
                <w:lang w:val="es-CO" w:bidi="es-ES"/>
              </w:rPr>
              <w:t>SENSORA_SIMPLE_ANGLE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6D16" w14:textId="1A71E6C1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7" w:history="1">
            <w:r w:rsidRPr="00544B9A">
              <w:rPr>
                <w:rStyle w:val="Hipervnculo"/>
                <w:noProof/>
                <w:lang w:val="es-CO" w:bidi="es-ES"/>
              </w:rPr>
              <w:t>SENSORA_ANGLE_ARM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9994B" w14:textId="1C961A54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8" w:history="1">
            <w:r w:rsidRPr="00544B9A">
              <w:rPr>
                <w:rStyle w:val="Hipervnculo"/>
                <w:noProof/>
                <w:lang w:val="es-CO" w:bidi="es-ES"/>
              </w:rPr>
              <w:t>SENSORA_INFRARED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A3D9" w14:textId="614CC284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79" w:history="1">
            <w:r w:rsidRPr="00544B9A">
              <w:rPr>
                <w:rStyle w:val="Hipervnculo"/>
                <w:noProof/>
                <w:lang w:val="es-CO" w:bidi="es-ES"/>
              </w:rPr>
              <w:t>SENSORA_CAPACITIVE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67E3" w14:textId="1ED9D05B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0" w:history="1">
            <w:r w:rsidRPr="00544B9A">
              <w:rPr>
                <w:rStyle w:val="Hipervnculo"/>
                <w:noProof/>
                <w:lang w:val="es-CO" w:bidi="es-ES"/>
              </w:rPr>
              <w:t>SENSORA_ULTRASONIC (HC-SR04)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682C" w14:textId="17F05A91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1" w:history="1">
            <w:r w:rsidRPr="00544B9A">
              <w:rPr>
                <w:rStyle w:val="Hipervnculo"/>
                <w:noProof/>
                <w:lang w:val="es-CO" w:bidi="es-ES"/>
              </w:rPr>
              <w:t>SENSORA_OPTICAL_SPEED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B51BA" w14:textId="7B2A7AA2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2" w:history="1">
            <w:r w:rsidRPr="00544B9A">
              <w:rPr>
                <w:rStyle w:val="Hipervnculo"/>
                <w:noProof/>
                <w:lang w:val="es-CO" w:bidi="es-ES"/>
              </w:rPr>
              <w:t>SENSORA_IR_STEERING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1C12" w14:textId="154D8E52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3" w:history="1">
            <w:r w:rsidRPr="00544B9A">
              <w:rPr>
                <w:rStyle w:val="Hipervnculo"/>
                <w:noProof/>
                <w:lang w:val="en-US" w:bidi="es-ES"/>
              </w:rPr>
              <w:t>SENSORA_THERMOREGULATION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0ADAA" w14:textId="179B7C0F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4" w:history="1">
            <w:r w:rsidRPr="00544B9A">
              <w:rPr>
                <w:rStyle w:val="Hipervnculo"/>
                <w:noProof/>
                <w:lang w:val="en-US" w:bidi="es-ES"/>
              </w:rPr>
              <w:t>SENSORA_GAS_REGULATION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32567" w14:textId="7EBA80CF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5" w:history="1">
            <w:r w:rsidRPr="00544B9A">
              <w:rPr>
                <w:rStyle w:val="Hipervnculo"/>
                <w:noProof/>
                <w:lang w:val="en-US" w:bidi="es-ES"/>
              </w:rPr>
              <w:t>SENSORA_BRIGHTNESS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EC7AB" w14:textId="34CC2679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6" w:history="1">
            <w:r w:rsidRPr="00544B9A">
              <w:rPr>
                <w:rStyle w:val="Hipervnculo"/>
                <w:noProof/>
                <w:lang w:val="es-CO" w:bidi="es-ES"/>
              </w:rPr>
              <w:t>SENSORA_COLOR_CNY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ED0A6" w14:textId="1296A4D9" w:rsidR="00EB631A" w:rsidRDefault="00EB631A">
          <w:pPr>
            <w:pStyle w:val="TDC2"/>
            <w:tabs>
              <w:tab w:val="right" w:leader="underscore" w:pos="9592"/>
            </w:tabs>
            <w:rPr>
              <w:rFonts w:eastAsiaTheme="minorEastAsia"/>
              <w:noProof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7" w:history="1">
            <w:r w:rsidRPr="00544B9A">
              <w:rPr>
                <w:rStyle w:val="Hipervnculo"/>
                <w:noProof/>
                <w:lang w:val="es-CO" w:bidi="es-ES"/>
              </w:rPr>
              <w:t>SENSORA_COLOR_TCS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_Toc208139787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4EF0" w14:textId="5DE89095" w:rsidR="00EB631A" w:rsidRDefault="00EB631A">
          <w:pPr>
            <w:pStyle w:val="TDC1"/>
            <w:rPr>
              <w:rFonts w:eastAsiaTheme="minorEastAsia"/>
              <w:color w:val="auto"/>
              <w:kern w:val="2"/>
              <w:szCs w:val="24"/>
              <w:lang w:val="es-CO" w:eastAsia="es-CO"/>
              <w14:ligatures w14:val="standardContextual"/>
            </w:rPr>
          </w:pPr>
          <w:hyperlink w:anchor="_Toc208139788" w:history="1">
            <w:r w:rsidRPr="00544B9A">
              <w:rPr>
                <w:rStyle w:val="Hipervnculo"/>
                <w:lang w:val="es-CO"/>
              </w:rPr>
              <w:t>Apéndices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_Toc208139788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90B300C" w14:textId="63EC36D6" w:rsidR="00E523C3" w:rsidRPr="004C0AD1" w:rsidRDefault="00E523C3">
          <w:r w:rsidRPr="004C0AD1">
            <w:rPr>
              <w:b/>
              <w:lang w:bidi="es-ES"/>
            </w:rPr>
            <w:fldChar w:fldCharType="end"/>
          </w:r>
        </w:p>
      </w:sdtContent>
    </w:sdt>
    <w:p w14:paraId="7D3F19A5" w14:textId="131E39D5" w:rsidR="00184B35" w:rsidRDefault="00BD47EC" w:rsidP="00B7647F">
      <w:pPr>
        <w:pStyle w:val="Ttulo1"/>
        <w:spacing w:line="360" w:lineRule="auto"/>
        <w:rPr>
          <w:caps w:val="0"/>
          <w:lang w:bidi="es-ES"/>
        </w:rPr>
      </w:pPr>
      <w:bookmarkStart w:id="0" w:name="_Toc208139765"/>
      <w:bookmarkStart w:id="1" w:name="_Hlk501114800"/>
      <w:r>
        <w:rPr>
          <w:caps w:val="0"/>
          <w:lang w:bidi="es-ES"/>
        </w:rPr>
        <w:lastRenderedPageBreak/>
        <w:t>INTRODUCCIÓN</w:t>
      </w:r>
      <w:bookmarkEnd w:id="0"/>
    </w:p>
    <w:p w14:paraId="7D1E7676" w14:textId="46B39446" w:rsidR="000B6854" w:rsidRDefault="000B6854" w:rsidP="00B7647F">
      <w:pPr>
        <w:pStyle w:val="Ttulo2"/>
        <w:rPr>
          <w:lang w:bidi="es-ES"/>
        </w:rPr>
      </w:pPr>
      <w:bookmarkStart w:id="2" w:name="_Toc208139766"/>
      <w:r>
        <w:rPr>
          <w:lang w:bidi="es-ES"/>
        </w:rPr>
        <w:t>Información General</w:t>
      </w:r>
      <w:bookmarkEnd w:id="2"/>
    </w:p>
    <w:bookmarkEnd w:id="1"/>
    <w:p w14:paraId="3D42B9BD" w14:textId="0E4DDFE3" w:rsidR="0036733C" w:rsidRDefault="000B6854" w:rsidP="00B7647F">
      <w:pPr>
        <w:rPr>
          <w:lang w:bidi="es-ES"/>
        </w:rPr>
      </w:pPr>
      <w:r w:rsidRPr="000B6854">
        <w:rPr>
          <w:b/>
          <w:bCs/>
          <w:lang w:bidi="es-ES"/>
        </w:rPr>
        <w:t>Nombre del Software: </w:t>
      </w:r>
      <w:r w:rsidRPr="000B6854">
        <w:rPr>
          <w:lang w:bidi="es-ES"/>
        </w:rPr>
        <w:t>SENSORA_</w:t>
      </w:r>
      <w:r w:rsidR="002603D8">
        <w:rPr>
          <w:lang w:bidi="es-ES"/>
        </w:rPr>
        <w:t>ESP_READING</w:t>
      </w:r>
    </w:p>
    <w:p w14:paraId="678D6889" w14:textId="227A6FEE" w:rsidR="000B6854" w:rsidRPr="000B6854" w:rsidRDefault="000B6854" w:rsidP="00B7647F">
      <w:r w:rsidRPr="000B6854">
        <w:rPr>
          <w:b/>
          <w:bCs/>
          <w:lang w:bidi="es-ES"/>
        </w:rPr>
        <w:t>Fecha de Desarrollo:</w:t>
      </w:r>
      <w:r w:rsidRPr="000B6854">
        <w:rPr>
          <w:lang w:bidi="es-ES"/>
        </w:rPr>
        <w:t> 2025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Plataforma:</w:t>
      </w:r>
      <w:r w:rsidRPr="000B6854">
        <w:rPr>
          <w:lang w:bidi="es-ES"/>
        </w:rPr>
        <w:t> </w:t>
      </w:r>
      <w:r w:rsidR="002603D8">
        <w:rPr>
          <w:lang w:bidi="es-ES"/>
        </w:rPr>
        <w:t>Micro</w:t>
      </w:r>
      <w:r w:rsidRPr="000B6854">
        <w:rPr>
          <w:lang w:bidi="es-ES"/>
        </w:rPr>
        <w:t>Python</w:t>
      </w:r>
      <w:r w:rsidRPr="000B6854">
        <w:rPr>
          <w:lang w:bidi="es-ES"/>
        </w:rPr>
        <w:br/>
      </w:r>
      <w:r w:rsidRPr="000B6854">
        <w:rPr>
          <w:b/>
          <w:bCs/>
          <w:lang w:bidi="es-ES"/>
        </w:rPr>
        <w:t>Categoría:</w:t>
      </w:r>
      <w:r w:rsidRPr="000B6854">
        <w:rPr>
          <w:lang w:bidi="es-ES"/>
        </w:rPr>
        <w:t> </w:t>
      </w:r>
      <w:r w:rsidR="002603D8">
        <w:rPr>
          <w:lang w:bidi="es-ES"/>
        </w:rPr>
        <w:t>Firmware Controlador</w:t>
      </w:r>
    </w:p>
    <w:p w14:paraId="22E72143" w14:textId="20F163C6" w:rsidR="00E523C3" w:rsidRPr="004C0AD1" w:rsidRDefault="00BD47EC" w:rsidP="00B7647F">
      <w:pPr>
        <w:pStyle w:val="Ttulo2"/>
      </w:pPr>
      <w:bookmarkStart w:id="3" w:name="_Toc208139767"/>
      <w:r>
        <w:t>Descripción General</w:t>
      </w:r>
      <w:bookmarkEnd w:id="3"/>
    </w:p>
    <w:p w14:paraId="4C020A64" w14:textId="5CF4825A" w:rsidR="005071B3" w:rsidRDefault="002603D8" w:rsidP="00B7647F">
      <w:pPr>
        <w:rPr>
          <w:b/>
          <w:bCs/>
        </w:rPr>
      </w:pPr>
      <w:r w:rsidRPr="002603D8">
        <w:t>El firmware ESP32 de SensoraCore es un sistema embebido desarrollado en MicroPython que proporciona la funcionalidad de adquisición y control de datos para una plataforma completa de instrumentación científica. Este firmware opera en un microcontrolador ESP32 ofreciendo comunicación TCP/IP con la aplicación desktop principal.</w:t>
      </w:r>
    </w:p>
    <w:bookmarkStart w:id="4" w:name="_Toc208139768"/>
    <w:p w14:paraId="7D567DCE" w14:textId="0EE611C6" w:rsidR="00557DA1" w:rsidRDefault="002603D8" w:rsidP="00B7647F">
      <w:pPr>
        <w:pStyle w:val="Ttulo2"/>
        <w:rPr>
          <w:lang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7F1249" wp14:editId="2B448A29">
                <wp:simplePos x="0" y="0"/>
                <wp:positionH relativeFrom="margin">
                  <wp:align>right</wp:align>
                </wp:positionH>
                <wp:positionV relativeFrom="paragraph">
                  <wp:posOffset>460375</wp:posOffset>
                </wp:positionV>
                <wp:extent cx="6119495" cy="3752850"/>
                <wp:effectExtent l="95250" t="38100" r="33655" b="95250"/>
                <wp:wrapTopAndBottom/>
                <wp:docPr id="45901598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375285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3F881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┌─────────────────────────────────────┐</w:t>
                            </w:r>
                          </w:p>
                          <w:p w14:paraId="12A15F6F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Aplicación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Desktop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PC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53D6CE62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  (Python/Qt6)                │</w:t>
                            </w:r>
                          </w:p>
                          <w:p w14:paraId="72B8741E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└─────────────────┬───────────────────┘</w:t>
                            </w:r>
                          </w:p>
                          <w:p w14:paraId="294BA008" w14:textId="0C797D40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TCP/IP</w:t>
                            </w:r>
                          </w:p>
                          <w:p w14:paraId="55471392" w14:textId="2BC6BC32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Puerto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s-CO" w:eastAsia="es-CO"/>
                              </w:rPr>
                              <w:t>8080</w:t>
                            </w:r>
                          </w:p>
                          <w:p w14:paraId="22C69884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┌─────────────────▼───────────────────┐</w:t>
                            </w:r>
                          </w:p>
                          <w:p w14:paraId="37D5B694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Firmware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ESP32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       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1CCA0F34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(MicroPython)                 │</w:t>
                            </w:r>
                          </w:p>
                          <w:p w14:paraId="0EB603A7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├─────────────────────────────────────┤</w:t>
                            </w:r>
                          </w:p>
                          <w:p w14:paraId="77B6D543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┌─────┐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┌─────┐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┌─────┐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┌─────┐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3C206300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│Mod1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│Mod2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│...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│Mod11│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4182D3FC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└─────┘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└─────┘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└─────┘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└─────┘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530B5458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└─────────────────────────────────────┘</w:t>
                            </w:r>
                          </w:p>
                          <w:p w14:paraId="74AFA016" w14:textId="022E89A2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109D7052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┌─────────────────▼───────────────────┐</w:t>
                            </w:r>
                          </w:p>
                          <w:p w14:paraId="02EAA4E0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Hardware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Sensores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        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</w:p>
                          <w:p w14:paraId="7EC3E9DB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 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Analógicos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Digitales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│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2603D8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s-CO" w:eastAsia="es-CO"/>
                              </w:rPr>
                              <w:t>Actuadores│</w:t>
                            </w:r>
                          </w:p>
                          <w:p w14:paraId="3CEF7783" w14:textId="77777777" w:rsidR="002603D8" w:rsidRPr="002603D8" w:rsidRDefault="002603D8" w:rsidP="002603D8">
                            <w:pPr>
                              <w:spacing w:line="285" w:lineRule="atLeast"/>
                              <w:contextualSpacing w:val="0"/>
                              <w:jc w:val="center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2603D8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s-CO" w:eastAsia="es-CO"/>
                              </w:rPr>
                              <w:t>└─────────────────────────────────────┘</w:t>
                            </w:r>
                          </w:p>
                          <w:p w14:paraId="699B00BD" w14:textId="598F4481" w:rsidR="002603D8" w:rsidRPr="0075224C" w:rsidRDefault="002603D8" w:rsidP="002603D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F1249" id="Rectángulo 3" o:spid="_x0000_s1029" style="position:absolute;margin-left:430.65pt;margin-top:36.25pt;width:481.85pt;height:295.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6843F881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┌─────────────────────────────────────┐</w:t>
                      </w:r>
                    </w:p>
                    <w:p w14:paraId="12A15F6F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Aplicación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Desktop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PC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53D6CE62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  (Python/Qt6)                │</w:t>
                      </w:r>
                    </w:p>
                    <w:p w14:paraId="72B8741E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└─────────────────┬───────────────────┘</w:t>
                      </w:r>
                    </w:p>
                    <w:p w14:paraId="294BA008" w14:textId="0C797D40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TCP/IP</w:t>
                      </w:r>
                    </w:p>
                    <w:p w14:paraId="55471392" w14:textId="2BC6BC32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Puerto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s-CO" w:eastAsia="es-CO"/>
                        </w:rPr>
                        <w:t>8080</w:t>
                      </w:r>
                    </w:p>
                    <w:p w14:paraId="22C69884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┌─────────────────▼───────────────────┐</w:t>
                      </w:r>
                    </w:p>
                    <w:p w14:paraId="37D5B694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Firmware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ESP32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       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1CCA0F34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(MicroPython)                 │</w:t>
                      </w:r>
                    </w:p>
                    <w:p w14:paraId="0EB603A7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├─────────────────────────────────────┤</w:t>
                      </w:r>
                    </w:p>
                    <w:p w14:paraId="77B6D543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┌─────┐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┌─────┐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┌─────┐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┌─────┐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3C206300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│Mod1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│Mod2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│...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│Mod11│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4182D3FC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└─────┘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└─────┘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└─────┘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└─────┘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530B5458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└─────────────────────────────────────┘</w:t>
                      </w:r>
                    </w:p>
                    <w:p w14:paraId="74AFA016" w14:textId="022E89A2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109D7052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┌─────────────────▼───────────────────┐</w:t>
                      </w:r>
                    </w:p>
                    <w:p w14:paraId="02EAA4E0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Hardware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Sensores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        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</w:p>
                    <w:p w14:paraId="7EC3E9DB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 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Analógicos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Digitales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│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2603D8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s-CO" w:eastAsia="es-CO"/>
                        </w:rPr>
                        <w:t>Actuadores│</w:t>
                      </w:r>
                    </w:p>
                    <w:p w14:paraId="3CEF7783" w14:textId="77777777" w:rsidR="002603D8" w:rsidRPr="002603D8" w:rsidRDefault="002603D8" w:rsidP="002603D8">
                      <w:pPr>
                        <w:spacing w:line="285" w:lineRule="atLeast"/>
                        <w:contextualSpacing w:val="0"/>
                        <w:jc w:val="center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2603D8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s-CO" w:eastAsia="es-CO"/>
                        </w:rPr>
                        <w:t>└─────────────────────────────────────┘</w:t>
                      </w:r>
                    </w:p>
                    <w:p w14:paraId="699B00BD" w14:textId="598F4481" w:rsidR="002603D8" w:rsidRPr="0075224C" w:rsidRDefault="002603D8" w:rsidP="002603D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57DA1">
        <w:rPr>
          <w:lang w:bidi="es-ES"/>
        </w:rPr>
        <w:t>Arquitectura</w:t>
      </w:r>
      <w:r w:rsidR="00B7647F">
        <w:rPr>
          <w:lang w:bidi="es-ES"/>
        </w:rPr>
        <w:t xml:space="preserve"> del código principal:</w:t>
      </w:r>
      <w:bookmarkEnd w:id="4"/>
    </w:p>
    <w:p w14:paraId="605E599D" w14:textId="5EC66D28" w:rsidR="00D476F7" w:rsidRPr="004C0AD1" w:rsidRDefault="00D476F7" w:rsidP="000B6854">
      <w:pPr>
        <w:spacing w:after="180"/>
        <w:contextualSpacing w:val="0"/>
        <w:rPr>
          <w:b/>
          <w:kern w:val="20"/>
        </w:rPr>
      </w:pPr>
      <w:r w:rsidRPr="004C0AD1">
        <w:rPr>
          <w:lang w:bidi="es-ES"/>
        </w:rPr>
        <w:br w:type="page"/>
      </w:r>
    </w:p>
    <w:p w14:paraId="132D46AA" w14:textId="07972458" w:rsidR="00FB6A61" w:rsidRPr="00001037" w:rsidRDefault="000E05D8" w:rsidP="00B7647F">
      <w:pPr>
        <w:pStyle w:val="Ttulo1"/>
        <w:rPr>
          <w:lang w:bidi="es-ES"/>
        </w:rPr>
      </w:pPr>
      <w:bookmarkStart w:id="5" w:name="_Toc208139769"/>
      <w:r w:rsidRPr="00001037">
        <w:rPr>
          <w:lang w:bidi="es-ES"/>
        </w:rPr>
        <w:lastRenderedPageBreak/>
        <w:t>Instalación y Configuración</w:t>
      </w:r>
      <w:bookmarkEnd w:id="5"/>
    </w:p>
    <w:p w14:paraId="4AFC9D42" w14:textId="1AFB81FB" w:rsidR="00FB6A61" w:rsidRDefault="000E05D8" w:rsidP="00FB6A61">
      <w:pPr>
        <w:pStyle w:val="Ttulo2"/>
        <w:rPr>
          <w:lang w:val="es-CO" w:bidi="es-ES"/>
        </w:rPr>
      </w:pPr>
      <w:bookmarkStart w:id="6" w:name="_Toc208139770"/>
      <w:r>
        <w:rPr>
          <w:lang w:val="es-CO" w:bidi="es-ES"/>
        </w:rPr>
        <w:t xml:space="preserve">Requisitos </w:t>
      </w:r>
      <w:r w:rsidR="002603D8">
        <w:rPr>
          <w:lang w:val="es-CO" w:bidi="es-ES"/>
        </w:rPr>
        <w:t>Hardware</w:t>
      </w:r>
      <w:bookmarkEnd w:id="6"/>
    </w:p>
    <w:p w14:paraId="03E36EF1" w14:textId="352DE498" w:rsidR="00CE4AAB" w:rsidRPr="00CE4AAB" w:rsidRDefault="00CE4AAB" w:rsidP="00CE4AAB">
      <w:pPr>
        <w:pStyle w:val="Ttulo3"/>
        <w:rPr>
          <w:lang w:bidi="es-ES"/>
        </w:rPr>
      </w:pPr>
      <w:bookmarkStart w:id="7" w:name="_Toc208139771"/>
      <w:r>
        <w:rPr>
          <w:lang w:bidi="es-ES"/>
        </w:rPr>
        <w:t>Microcontrolador</w:t>
      </w:r>
      <w:bookmarkEnd w:id="7"/>
    </w:p>
    <w:p w14:paraId="7C614F6E" w14:textId="77777777" w:rsidR="002603D8" w:rsidRPr="00CE4AAB" w:rsidRDefault="002603D8" w:rsidP="00D73945">
      <w:pPr>
        <w:pStyle w:val="Prrafodelista"/>
        <w:numPr>
          <w:ilvl w:val="0"/>
          <w:numId w:val="6"/>
        </w:numPr>
        <w:rPr>
          <w:rFonts w:cstheme="minorHAnsi"/>
          <w:szCs w:val="18"/>
          <w:lang w:val="es-CO" w:bidi="es-ES"/>
        </w:rPr>
      </w:pPr>
      <w:r w:rsidRPr="00CE4AAB">
        <w:rPr>
          <w:rFonts w:cstheme="minorHAnsi"/>
          <w:b/>
          <w:bCs/>
          <w:szCs w:val="18"/>
          <w:lang w:val="es-CO" w:bidi="es-ES"/>
        </w:rPr>
        <w:t>ESP32-WROOM-32</w:t>
      </w:r>
      <w:r w:rsidRPr="00CE4AAB">
        <w:rPr>
          <w:rFonts w:cstheme="minorHAnsi"/>
          <w:szCs w:val="18"/>
          <w:lang w:val="es-CO" w:bidi="es-ES"/>
        </w:rPr>
        <w:t> o compatible</w:t>
      </w:r>
    </w:p>
    <w:p w14:paraId="3C31298B" w14:textId="77777777" w:rsidR="002603D8" w:rsidRPr="00CE4AAB" w:rsidRDefault="002603D8" w:rsidP="00D73945">
      <w:pPr>
        <w:pStyle w:val="Prrafodelista"/>
        <w:numPr>
          <w:ilvl w:val="0"/>
          <w:numId w:val="6"/>
        </w:numPr>
        <w:rPr>
          <w:rFonts w:cstheme="minorHAnsi"/>
          <w:szCs w:val="18"/>
          <w:lang w:val="es-CO" w:bidi="es-ES"/>
        </w:rPr>
      </w:pPr>
      <w:r w:rsidRPr="00CE4AAB">
        <w:rPr>
          <w:rFonts w:cstheme="minorHAnsi"/>
          <w:b/>
          <w:bCs/>
          <w:szCs w:val="18"/>
          <w:lang w:val="es-CO" w:bidi="es-ES"/>
        </w:rPr>
        <w:t>Flash Memory</w:t>
      </w:r>
      <w:r w:rsidRPr="00CE4AAB">
        <w:rPr>
          <w:rFonts w:cstheme="minorHAnsi"/>
          <w:szCs w:val="18"/>
          <w:lang w:val="es-CO" w:bidi="es-ES"/>
        </w:rPr>
        <w:t>: Mínimo 4 MB (recomendado 16 MB)</w:t>
      </w:r>
    </w:p>
    <w:p w14:paraId="451399A1" w14:textId="77777777" w:rsidR="002603D8" w:rsidRPr="00CE4AAB" w:rsidRDefault="002603D8" w:rsidP="00D73945">
      <w:pPr>
        <w:pStyle w:val="Prrafodelista"/>
        <w:numPr>
          <w:ilvl w:val="0"/>
          <w:numId w:val="6"/>
        </w:numPr>
        <w:rPr>
          <w:rFonts w:cstheme="minorHAnsi"/>
          <w:szCs w:val="18"/>
          <w:lang w:val="es-CO" w:bidi="es-ES"/>
        </w:rPr>
      </w:pPr>
      <w:r w:rsidRPr="00CE4AAB">
        <w:rPr>
          <w:rFonts w:cstheme="minorHAnsi"/>
          <w:b/>
          <w:bCs/>
          <w:szCs w:val="18"/>
          <w:lang w:val="es-CO" w:bidi="es-ES"/>
        </w:rPr>
        <w:t>RAM</w:t>
      </w:r>
      <w:r w:rsidRPr="00CE4AAB">
        <w:rPr>
          <w:rFonts w:cstheme="minorHAnsi"/>
          <w:szCs w:val="18"/>
          <w:lang w:val="es-CO" w:bidi="es-ES"/>
        </w:rPr>
        <w:t>: 520 KB (estándar ESP32)</w:t>
      </w:r>
    </w:p>
    <w:p w14:paraId="1BF9910E" w14:textId="77777777" w:rsidR="002603D8" w:rsidRPr="00CE4AAB" w:rsidRDefault="002603D8" w:rsidP="00D73945">
      <w:pPr>
        <w:pStyle w:val="Prrafodelista"/>
        <w:numPr>
          <w:ilvl w:val="0"/>
          <w:numId w:val="6"/>
        </w:numPr>
        <w:rPr>
          <w:rFonts w:cstheme="minorHAnsi"/>
          <w:szCs w:val="18"/>
          <w:lang w:val="es-CO" w:bidi="es-ES"/>
        </w:rPr>
      </w:pPr>
      <w:r w:rsidRPr="00CE4AAB">
        <w:rPr>
          <w:rFonts w:cstheme="minorHAnsi"/>
          <w:b/>
          <w:bCs/>
          <w:szCs w:val="18"/>
          <w:lang w:val="es-CO" w:bidi="es-ES"/>
        </w:rPr>
        <w:t>Frecuencia</w:t>
      </w:r>
      <w:r w:rsidRPr="00CE4AAB">
        <w:rPr>
          <w:rFonts w:cstheme="minorHAnsi"/>
          <w:szCs w:val="18"/>
          <w:lang w:val="es-CO" w:bidi="es-ES"/>
        </w:rPr>
        <w:t>: 240 MHz dual-core</w:t>
      </w:r>
    </w:p>
    <w:p w14:paraId="1844A50C" w14:textId="78994E29" w:rsidR="00CE4AAB" w:rsidRDefault="00CE4AAB" w:rsidP="00CE4AAB">
      <w:pPr>
        <w:pStyle w:val="Ttulo3"/>
        <w:rPr>
          <w:lang w:bidi="es-ES"/>
        </w:rPr>
      </w:pPr>
      <w:bookmarkStart w:id="8" w:name="_Toc208139772"/>
      <w:r>
        <w:rPr>
          <w:lang w:bidi="es-ES"/>
        </w:rPr>
        <w:t>Alimentación</w:t>
      </w:r>
      <w:bookmarkEnd w:id="8"/>
    </w:p>
    <w:p w14:paraId="4722B5B6" w14:textId="77777777" w:rsidR="00CE4AAB" w:rsidRPr="00CE4AAB" w:rsidRDefault="00CE4AAB" w:rsidP="00D73945">
      <w:pPr>
        <w:pStyle w:val="Prrafodelista"/>
        <w:numPr>
          <w:ilvl w:val="0"/>
          <w:numId w:val="7"/>
        </w:numPr>
        <w:rPr>
          <w:b/>
          <w:bCs/>
          <w:lang w:val="es-CO" w:bidi="es-ES"/>
        </w:rPr>
      </w:pPr>
      <w:r w:rsidRPr="00CE4AAB">
        <w:rPr>
          <w:lang w:val="es-CO" w:bidi="es-ES"/>
        </w:rPr>
        <w:t xml:space="preserve">Voltaje: </w:t>
      </w:r>
      <w:r w:rsidRPr="00CE4AAB">
        <w:rPr>
          <w:b/>
          <w:bCs/>
          <w:lang w:val="es-CO" w:bidi="es-ES"/>
        </w:rPr>
        <w:t>3.3V ±5% (regulado)</w:t>
      </w:r>
    </w:p>
    <w:p w14:paraId="19A1D1D3" w14:textId="77777777" w:rsidR="00CE4AAB" w:rsidRPr="00CE4AAB" w:rsidRDefault="00CE4AAB" w:rsidP="00D73945">
      <w:pPr>
        <w:pStyle w:val="Prrafodelista"/>
        <w:numPr>
          <w:ilvl w:val="0"/>
          <w:numId w:val="7"/>
        </w:numPr>
        <w:rPr>
          <w:lang w:val="es-CO" w:bidi="es-ES"/>
        </w:rPr>
      </w:pPr>
      <w:r w:rsidRPr="00CE4AAB">
        <w:rPr>
          <w:lang w:val="es-CO" w:bidi="es-ES"/>
        </w:rPr>
        <w:t xml:space="preserve">Corriente: </w:t>
      </w:r>
      <w:r w:rsidRPr="00CE4AAB">
        <w:rPr>
          <w:b/>
          <w:bCs/>
          <w:lang w:val="es-CO" w:bidi="es-ES"/>
        </w:rPr>
        <w:t>500 mA mínimo (1A recomendado)</w:t>
      </w:r>
    </w:p>
    <w:p w14:paraId="6FFB42CC" w14:textId="77777777" w:rsidR="00CE4AAB" w:rsidRPr="00CE4AAB" w:rsidRDefault="00CE4AAB" w:rsidP="00D73945">
      <w:pPr>
        <w:pStyle w:val="Prrafodelista"/>
        <w:numPr>
          <w:ilvl w:val="0"/>
          <w:numId w:val="7"/>
        </w:numPr>
        <w:rPr>
          <w:lang w:val="es-CO" w:bidi="es-ES"/>
        </w:rPr>
      </w:pPr>
      <w:r w:rsidRPr="00CE4AAB">
        <w:rPr>
          <w:lang w:val="es-CO" w:bidi="es-ES"/>
        </w:rPr>
        <w:t xml:space="preserve">Fuente: </w:t>
      </w:r>
      <w:r w:rsidRPr="00CE4AAB">
        <w:rPr>
          <w:b/>
          <w:bCs/>
          <w:lang w:val="es-CO" w:bidi="es-ES"/>
        </w:rPr>
        <w:t>USB, regulador LDO, o fuente switching</w:t>
      </w:r>
    </w:p>
    <w:p w14:paraId="7BBECBD2" w14:textId="66DB5355" w:rsidR="00CE4AAB" w:rsidRDefault="00CE4AAB" w:rsidP="00CE4AAB">
      <w:pPr>
        <w:pStyle w:val="Ttulo3"/>
        <w:rPr>
          <w:lang w:bidi="es-ES"/>
        </w:rPr>
      </w:pPr>
      <w:bookmarkStart w:id="9" w:name="_Toc208139773"/>
      <w:r>
        <w:rPr>
          <w:lang w:bidi="es-ES"/>
        </w:rPr>
        <w:t>Conectividad</w:t>
      </w:r>
      <w:bookmarkEnd w:id="9"/>
    </w:p>
    <w:p w14:paraId="02AA8A04" w14:textId="77777777" w:rsidR="00CE4AAB" w:rsidRPr="00CE4AAB" w:rsidRDefault="00CE4AAB" w:rsidP="00D73945">
      <w:pPr>
        <w:numPr>
          <w:ilvl w:val="0"/>
          <w:numId w:val="8"/>
        </w:numPr>
        <w:rPr>
          <w:lang w:val="en-US" w:bidi="es-ES"/>
        </w:rPr>
      </w:pPr>
      <w:r w:rsidRPr="00CE4AAB">
        <w:rPr>
          <w:b/>
          <w:bCs/>
          <w:lang w:val="en-US" w:bidi="es-ES"/>
        </w:rPr>
        <w:t>WiFi</w:t>
      </w:r>
      <w:r w:rsidRPr="00CE4AAB">
        <w:rPr>
          <w:lang w:val="en-US" w:bidi="es-ES"/>
        </w:rPr>
        <w:t>: 802.11 b/g/n 2.4 GHz</w:t>
      </w:r>
    </w:p>
    <w:p w14:paraId="637D7811" w14:textId="77777777" w:rsidR="00CE4AAB" w:rsidRPr="00CE4AAB" w:rsidRDefault="00CE4AAB" w:rsidP="00D73945">
      <w:pPr>
        <w:numPr>
          <w:ilvl w:val="0"/>
          <w:numId w:val="8"/>
        </w:numPr>
        <w:rPr>
          <w:lang w:val="es-CO" w:bidi="es-ES"/>
        </w:rPr>
      </w:pPr>
      <w:r w:rsidRPr="00CE4AAB">
        <w:rPr>
          <w:b/>
          <w:bCs/>
          <w:lang w:val="es-CO" w:bidi="es-ES"/>
        </w:rPr>
        <w:t>Antena</w:t>
      </w:r>
      <w:r w:rsidRPr="00CE4AAB">
        <w:rPr>
          <w:lang w:val="es-CO" w:bidi="es-ES"/>
        </w:rPr>
        <w:t>: PCB integrada o externa U.FL</w:t>
      </w:r>
    </w:p>
    <w:p w14:paraId="5F74225B" w14:textId="77777777" w:rsidR="00CE4AAB" w:rsidRPr="00CE4AAB" w:rsidRDefault="00CE4AAB" w:rsidP="00D73945">
      <w:pPr>
        <w:numPr>
          <w:ilvl w:val="0"/>
          <w:numId w:val="8"/>
        </w:numPr>
        <w:rPr>
          <w:lang w:val="es-CO" w:bidi="es-ES"/>
        </w:rPr>
      </w:pPr>
      <w:r w:rsidRPr="00CE4AAB">
        <w:rPr>
          <w:b/>
          <w:bCs/>
          <w:lang w:val="es-CO" w:bidi="es-ES"/>
        </w:rPr>
        <w:t>Rango</w:t>
      </w:r>
      <w:r w:rsidRPr="00CE4AAB">
        <w:rPr>
          <w:lang w:val="es-CO" w:bidi="es-ES"/>
        </w:rPr>
        <w:t>: Hasta 150m en línea de vista</w:t>
      </w:r>
    </w:p>
    <w:p w14:paraId="6EE54A96" w14:textId="26F3A9CE" w:rsidR="00FB6A61" w:rsidRDefault="008A1B66" w:rsidP="00FB6A61">
      <w:pPr>
        <w:pStyle w:val="Ttulo2"/>
        <w:rPr>
          <w:lang w:val="es-CO" w:bidi="es-ES"/>
        </w:rPr>
      </w:pPr>
      <w:bookmarkStart w:id="10" w:name="_Toc208139774"/>
      <w:r>
        <w:rPr>
          <w:lang w:val="es-CO" w:bidi="es-ES"/>
        </w:rPr>
        <w:t>Instalación de</w:t>
      </w:r>
      <w:r w:rsidR="00CE4AAB">
        <w:rPr>
          <w:lang w:val="es-CO" w:bidi="es-ES"/>
        </w:rPr>
        <w:t xml:space="preserve"> Firmware</w:t>
      </w:r>
      <w:bookmarkEnd w:id="10"/>
    </w:p>
    <w:p w14:paraId="735775AA" w14:textId="78817311" w:rsidR="008A1B66" w:rsidRDefault="000752F8" w:rsidP="008A1B66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48CCF5" wp14:editId="3BD44B99">
                <wp:simplePos x="0" y="0"/>
                <wp:positionH relativeFrom="margin">
                  <wp:align>right</wp:align>
                </wp:positionH>
                <wp:positionV relativeFrom="paragraph">
                  <wp:posOffset>224155</wp:posOffset>
                </wp:positionV>
                <wp:extent cx="6119495" cy="1714500"/>
                <wp:effectExtent l="95250" t="38100" r="33655" b="95250"/>
                <wp:wrapTopAndBottom/>
                <wp:docPr id="111348672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71450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FB59C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 xml:space="preserve"># Instalar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esptool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para flashing</w:t>
                            </w:r>
                          </w:p>
                          <w:p w14:paraId="0C970B40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pip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install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esptool</w:t>
                            </w:r>
                            <w:proofErr w:type="spellEnd"/>
                          </w:p>
                          <w:p w14:paraId="1997471B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 xml:space="preserve"># Instalar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ampy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para gestión de archivos</w:t>
                            </w:r>
                          </w:p>
                          <w:p w14:paraId="5B8F9AC4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pip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install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adafruit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-ampy</w:t>
                            </w:r>
                            <w:proofErr w:type="spellEnd"/>
                          </w:p>
                          <w:p w14:paraId="2F3147BE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Descargar MicroPython para ESP32</w:t>
                            </w:r>
                          </w:p>
                          <w:p w14:paraId="21770238" w14:textId="7E34D3CC" w:rsidR="0075224C" w:rsidRPr="0075224C" w:rsidRDefault="000752F8" w:rsidP="0075224C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s-CO" w:eastAsia="es-CO"/>
                              </w:rPr>
                              <w:t>wget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https://micropython.org/download/esp32/esp32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-20220618-v1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.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s-CO" w:eastAsia="es-CO"/>
                              </w:rPr>
                              <w:t>19.1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.bin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8CCF5" id="_x0000_s1030" style="position:absolute;margin-left:430.65pt;margin-top:17.65pt;width:481.85pt;height:13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" fillcolor="#23394c" stroked="f" strokeweight="2pt">
                <v:shadow on="t" color="black" opacity="26214f" origin=".5,-.5" offset="-.74836mm,.74836mm"/>
                <v:textbox>
                  <w:txbxContent>
                    <w:p w14:paraId="446FB59C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# Instalar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esptool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 para flashing</w:t>
                      </w:r>
                    </w:p>
                    <w:p w14:paraId="0C970B40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pip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install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esptool</w:t>
                      </w:r>
                      <w:proofErr w:type="spellEnd"/>
                    </w:p>
                    <w:p w14:paraId="1997471B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# Instalar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ampy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 xml:space="preserve"> para gestión de archivos</w:t>
                      </w:r>
                    </w:p>
                    <w:p w14:paraId="5B8F9AC4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pip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install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adafruit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-ampy</w:t>
                      </w:r>
                      <w:proofErr w:type="spellEnd"/>
                    </w:p>
                    <w:p w14:paraId="2F3147BE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Descargar MicroPython para ESP32</w:t>
                      </w:r>
                    </w:p>
                    <w:p w14:paraId="21770238" w14:textId="7E34D3CC" w:rsidR="0075224C" w:rsidRPr="0075224C" w:rsidRDefault="000752F8" w:rsidP="0075224C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s-CO" w:eastAsia="es-CO"/>
                        </w:rPr>
                        <w:t>wget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https://micropython.org/download/esp32/esp32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-20220618-v1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.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s-CO" w:eastAsia="es-CO"/>
                        </w:rPr>
                        <w:t>19.1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.bin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8A1B66">
        <w:rPr>
          <w:lang w:val="es-CO" w:bidi="es-ES"/>
        </w:rPr>
        <w:t>Preparación del Ento</w:t>
      </w:r>
      <w:r w:rsidR="009E17BB">
        <w:rPr>
          <w:lang w:val="es-CO" w:bidi="es-ES"/>
        </w:rPr>
        <w:t>r</w:t>
      </w:r>
      <w:r w:rsidR="008A1B66">
        <w:rPr>
          <w:lang w:val="es-CO" w:bidi="es-ES"/>
        </w:rPr>
        <w:t>no</w:t>
      </w:r>
    </w:p>
    <w:p w14:paraId="3968EB46" w14:textId="19285CE6" w:rsidR="001259C7" w:rsidRDefault="000752F8" w:rsidP="001259C7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50AE164" wp14:editId="47F0156C">
                <wp:simplePos x="0" y="0"/>
                <wp:positionH relativeFrom="margin">
                  <wp:align>right</wp:align>
                </wp:positionH>
                <wp:positionV relativeFrom="paragraph">
                  <wp:posOffset>2043430</wp:posOffset>
                </wp:positionV>
                <wp:extent cx="6119495" cy="1819275"/>
                <wp:effectExtent l="95250" t="38100" r="33655" b="104775"/>
                <wp:wrapTopAndBottom/>
                <wp:docPr id="196995690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81927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9F6D62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 xml:space="preserve">#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Borrar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flash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completamente</w:t>
                            </w:r>
                            <w:proofErr w:type="spellEnd"/>
                          </w:p>
                          <w:p w14:paraId="63340B23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esptool.py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--chip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esp32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--port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COM3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erase_flash</w:t>
                            </w:r>
                            <w:proofErr w:type="spellEnd"/>
                          </w:p>
                          <w:p w14:paraId="5E9C39F2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 xml:space="preserve">#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>Instalar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MicroPython</w:t>
                            </w:r>
                          </w:p>
                          <w:p w14:paraId="2A67D8E6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esptool.py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--chip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esp32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--port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COM3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--baud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460800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write_flash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-z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0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x1000 esp32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-20220618-v1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.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B8D7A3"/>
                                <w:sz w:val="21"/>
                                <w:szCs w:val="21"/>
                                <w:lang w:val="en-US" w:eastAsia="es-CO"/>
                              </w:rPr>
                              <w:t>19.1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.bin</w:t>
                            </w:r>
                          </w:p>
                          <w:p w14:paraId="6CF8BD2E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Verificar instalación</w:t>
                            </w:r>
                          </w:p>
                          <w:p w14:paraId="1D7E6E72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esptool.py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--chip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esp32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--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port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COM3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flash_id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0AE164" id="_x0000_s1031" style="position:absolute;margin-left:430.65pt;margin-top:160.9pt;width:481.85pt;height:143.25pt;z-index:251719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349F6D62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Borrar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flash completamente</w:t>
                      </w:r>
                    </w:p>
                    <w:p w14:paraId="63340B23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esptool.py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--chip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esp32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--port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COM3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erase_flash</w:t>
                      </w:r>
                      <w:proofErr w:type="spellEnd"/>
                    </w:p>
                    <w:p w14:paraId="5E9C39F2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#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>Instalar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n-US" w:eastAsia="es-CO"/>
                        </w:rPr>
                        <w:t xml:space="preserve"> MicroPython</w:t>
                      </w:r>
                    </w:p>
                    <w:p w14:paraId="2A67D8E6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esptool.py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--chip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esp32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--port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COM3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--baud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460800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write_flash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-z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0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x1000 esp32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-20220618-v1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.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B8D7A3"/>
                          <w:sz w:val="21"/>
                          <w:szCs w:val="21"/>
                          <w:lang w:val="en-US" w:eastAsia="es-CO"/>
                        </w:rPr>
                        <w:t>19.1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.bin</w:t>
                      </w:r>
                    </w:p>
                    <w:p w14:paraId="6CF8BD2E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Verificar instalación</w:t>
                      </w:r>
                    </w:p>
                    <w:p w14:paraId="1D7E6E72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esptool.py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--chip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esp32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--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port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COM3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flash_id</w:t>
                      </w:r>
                      <w:proofErr w:type="spellEnd"/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 w:bidi="es-ES"/>
        </w:rPr>
        <w:t>Flash del Firmware</w:t>
      </w:r>
    </w:p>
    <w:p w14:paraId="19DB0A61" w14:textId="5E667A17" w:rsidR="000752F8" w:rsidRDefault="000752F8" w:rsidP="000752F8">
      <w:pPr>
        <w:rPr>
          <w:lang w:val="es-CO" w:bidi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11A199" wp14:editId="2AA9D4FD">
                <wp:simplePos x="0" y="0"/>
                <wp:positionH relativeFrom="margin">
                  <wp:posOffset>1905</wp:posOffset>
                </wp:positionH>
                <wp:positionV relativeFrom="paragraph">
                  <wp:posOffset>279400</wp:posOffset>
                </wp:positionV>
                <wp:extent cx="6119495" cy="1471295"/>
                <wp:effectExtent l="95250" t="38100" r="33655" b="90805"/>
                <wp:wrapTopAndBottom/>
                <wp:docPr id="91847760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147129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D5632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Conectar al ESP32 y cargar main.py</w:t>
                            </w:r>
                          </w:p>
                          <w:p w14:paraId="63C08046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ampy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n-US" w:eastAsia="es-CO"/>
                              </w:rPr>
                              <w:t>--port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COM3 put main.py</w:t>
                            </w:r>
                          </w:p>
                          <w:p w14:paraId="6B05DB8A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Verificar archivo cargado</w:t>
                            </w:r>
                          </w:p>
                          <w:p w14:paraId="5AC41C5E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ampy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--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port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COM3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4EC9B0"/>
                                <w:sz w:val="21"/>
                                <w:szCs w:val="21"/>
                                <w:lang w:val="es-CO" w:eastAsia="es-CO"/>
                              </w:rPr>
                              <w:t>ls</w:t>
                            </w:r>
                            <w:proofErr w:type="spellEnd"/>
                          </w:p>
                          <w:p w14:paraId="308116E5" w14:textId="77777777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0752F8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Reiniciar para ejecutar</w:t>
                            </w:r>
                          </w:p>
                          <w:p w14:paraId="4A7A9B14" w14:textId="6C4BD93C" w:rsidR="000752F8" w:rsidRPr="000752F8" w:rsidRDefault="000752F8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ampy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</w:t>
                            </w:r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--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569CD6"/>
                                <w:sz w:val="21"/>
                                <w:szCs w:val="21"/>
                                <w:lang w:val="es-CO" w:eastAsia="es-CO"/>
                              </w:rPr>
                              <w:t>port</w:t>
                            </w:r>
                            <w:proofErr w:type="spellEnd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 COM3 </w:t>
                            </w:r>
                            <w:proofErr w:type="spellStart"/>
                            <w:r w:rsidRPr="000752F8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reset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11A199" id="_x0000_s1032" style="position:absolute;margin-left:.15pt;margin-top:22pt;width:481.85pt;height:115.8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3C5D5632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Conectar al ESP32 y cargar main.py</w:t>
                      </w:r>
                    </w:p>
                    <w:p w14:paraId="63C08046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>ampy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n-US" w:eastAsia="es-CO"/>
                        </w:rPr>
                        <w:t>--port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COM3 put main.py</w:t>
                      </w:r>
                    </w:p>
                    <w:p w14:paraId="6B05DB8A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Verificar archivo cargado</w:t>
                      </w:r>
                    </w:p>
                    <w:p w14:paraId="5AC41C5E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ampy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--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port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COM3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4EC9B0"/>
                          <w:sz w:val="21"/>
                          <w:szCs w:val="21"/>
                          <w:lang w:val="es-CO" w:eastAsia="es-CO"/>
                        </w:rPr>
                        <w:t>ls</w:t>
                      </w:r>
                      <w:proofErr w:type="spellEnd"/>
                    </w:p>
                    <w:p w14:paraId="308116E5" w14:textId="77777777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0752F8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Reiniciar para ejecutar</w:t>
                      </w:r>
                    </w:p>
                    <w:p w14:paraId="4A7A9B14" w14:textId="6C4BD93C" w:rsidR="000752F8" w:rsidRPr="000752F8" w:rsidRDefault="000752F8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ampy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</w:t>
                      </w:r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--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569CD6"/>
                          <w:sz w:val="21"/>
                          <w:szCs w:val="21"/>
                          <w:lang w:val="es-CO" w:eastAsia="es-CO"/>
                        </w:rPr>
                        <w:t>port</w:t>
                      </w:r>
                      <w:proofErr w:type="spellEnd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 COM3 </w:t>
                      </w:r>
                      <w:proofErr w:type="spellStart"/>
                      <w:r w:rsidRPr="000752F8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reset</w:t>
                      </w:r>
                      <w:proofErr w:type="spellEnd"/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 w:bidi="es-ES"/>
        </w:rPr>
        <w:t>Carga del Código de Aplicación</w:t>
      </w:r>
    </w:p>
    <w:p w14:paraId="1583C4FC" w14:textId="1C66B13B" w:rsidR="000752F8" w:rsidRDefault="009833C4" w:rsidP="000752F8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BFCCD33" wp14:editId="04A9C51B">
                <wp:simplePos x="0" y="0"/>
                <wp:positionH relativeFrom="margin">
                  <wp:align>center</wp:align>
                </wp:positionH>
                <wp:positionV relativeFrom="paragraph">
                  <wp:posOffset>1844938</wp:posOffset>
                </wp:positionV>
                <wp:extent cx="6119495" cy="781050"/>
                <wp:effectExtent l="95250" t="38100" r="33655" b="95250"/>
                <wp:wrapTopAndBottom/>
                <wp:docPr id="203510193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495" cy="781409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B4328" w14:textId="77777777" w:rsidR="009833C4" w:rsidRPr="009833C4" w:rsidRDefault="009833C4" w:rsidP="009833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9833C4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57A64A"/>
                                <w:sz w:val="21"/>
                                <w:szCs w:val="21"/>
                                <w:lang w:val="es-CO" w:eastAsia="es-CO"/>
                              </w:rPr>
                              <w:t># Configuración WiFi</w:t>
                            </w:r>
                          </w:p>
                          <w:p w14:paraId="4B8C23FB" w14:textId="77777777" w:rsidR="009833C4" w:rsidRPr="009833C4" w:rsidRDefault="009833C4" w:rsidP="009833C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9833C4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SSID = </w:t>
                            </w:r>
                            <w:r w:rsidRPr="009833C4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'</w:t>
                            </w:r>
                            <w:proofErr w:type="spellStart"/>
                            <w:r w:rsidRPr="009833C4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NombreDeRed</w:t>
                            </w:r>
                            <w:proofErr w:type="spellEnd"/>
                            <w:r w:rsidRPr="009833C4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'</w:t>
                            </w:r>
                          </w:p>
                          <w:p w14:paraId="37164B8D" w14:textId="67A42FB5" w:rsidR="000752F8" w:rsidRPr="000752F8" w:rsidRDefault="009833C4" w:rsidP="000752F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9833C4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PASSWORD = </w:t>
                            </w:r>
                            <w:r w:rsidRPr="009833C4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'</w:t>
                            </w:r>
                            <w:proofErr w:type="spellStart"/>
                            <w:r w:rsidRPr="009833C4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ContraseñaDeRed</w:t>
                            </w:r>
                            <w:proofErr w:type="spellEnd"/>
                            <w:r w:rsidRPr="009833C4">
                              <w:rPr>
                                <w:rFonts w:ascii="Consolas" w:eastAsia="Times New Roman" w:hAnsi="Consolas" w:cs="Courier New"/>
                                <w:color w:val="D69D85"/>
                                <w:sz w:val="21"/>
                                <w:szCs w:val="21"/>
                                <w:lang w:val="es-CO" w:eastAsia="es-CO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CCD33" id="_x0000_s1033" style="position:absolute;margin-left:0;margin-top:145.25pt;width:481.85pt;height:61.5pt;z-index:251723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" fillcolor="#23394c" stroked="f" strokeweight="2pt">
                <v:shadow on="t" color="black" opacity="26214f" origin=".5,-.5" offset="-.74836mm,.74836mm"/>
                <v:textbox>
                  <w:txbxContent>
                    <w:p w14:paraId="1B3B4328" w14:textId="77777777" w:rsidR="009833C4" w:rsidRPr="009833C4" w:rsidRDefault="009833C4" w:rsidP="009833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9833C4">
                        <w:rPr>
                          <w:rFonts w:ascii="Consolas" w:eastAsia="Times New Roman" w:hAnsi="Consolas" w:cs="Courier New"/>
                          <w:i/>
                          <w:iCs/>
                          <w:color w:val="57A64A"/>
                          <w:sz w:val="21"/>
                          <w:szCs w:val="21"/>
                          <w:lang w:val="es-CO" w:eastAsia="es-CO"/>
                        </w:rPr>
                        <w:t># Configuración WiFi</w:t>
                      </w:r>
                    </w:p>
                    <w:p w14:paraId="4B8C23FB" w14:textId="77777777" w:rsidR="009833C4" w:rsidRPr="009833C4" w:rsidRDefault="009833C4" w:rsidP="009833C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9833C4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SSID = </w:t>
                      </w:r>
                      <w:r w:rsidRPr="009833C4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'</w:t>
                      </w:r>
                      <w:proofErr w:type="spellStart"/>
                      <w:r w:rsidRPr="009833C4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NombreDeRed</w:t>
                      </w:r>
                      <w:proofErr w:type="spellEnd"/>
                      <w:r w:rsidRPr="009833C4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'</w:t>
                      </w:r>
                    </w:p>
                    <w:p w14:paraId="37164B8D" w14:textId="67A42FB5" w:rsidR="000752F8" w:rsidRPr="000752F8" w:rsidRDefault="009833C4" w:rsidP="000752F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9833C4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PASSWORD = </w:t>
                      </w:r>
                      <w:r w:rsidRPr="009833C4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'</w:t>
                      </w:r>
                      <w:proofErr w:type="spellStart"/>
                      <w:r w:rsidRPr="009833C4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ContraseñaDeRed</w:t>
                      </w:r>
                      <w:proofErr w:type="spellEnd"/>
                      <w:r w:rsidRPr="009833C4">
                        <w:rPr>
                          <w:rFonts w:ascii="Consolas" w:eastAsia="Times New Roman" w:hAnsi="Consolas" w:cs="Courier New"/>
                          <w:color w:val="D69D85"/>
                          <w:sz w:val="21"/>
                          <w:szCs w:val="21"/>
                          <w:lang w:val="es-CO" w:eastAsia="es-CO"/>
                        </w:rPr>
                        <w:t>'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0752F8">
        <w:rPr>
          <w:lang w:val="es-CO" w:bidi="es-ES"/>
        </w:rPr>
        <w:t>Configuración de Red WiFi</w:t>
      </w:r>
    </w:p>
    <w:p w14:paraId="451AED0E" w14:textId="35739FC9" w:rsidR="000752F8" w:rsidRDefault="005611FB" w:rsidP="005611FB">
      <w:pPr>
        <w:pStyle w:val="Ttulo1"/>
        <w:rPr>
          <w:lang w:val="es-CO" w:bidi="es-ES"/>
        </w:rPr>
      </w:pPr>
      <w:bookmarkStart w:id="11" w:name="_Toc208139775"/>
      <w:r>
        <w:rPr>
          <w:lang w:val="es-CO" w:bidi="es-ES"/>
        </w:rPr>
        <w:lastRenderedPageBreak/>
        <w:t>Configuración de Hardware</w:t>
      </w:r>
      <w:bookmarkEnd w:id="11"/>
    </w:p>
    <w:p w14:paraId="050960E6" w14:textId="77777777" w:rsidR="005611FB" w:rsidRDefault="005611FB" w:rsidP="005611FB">
      <w:pPr>
        <w:pStyle w:val="Ttulo2"/>
        <w:rPr>
          <w:lang w:val="es-CO" w:bidi="es-ES"/>
        </w:rPr>
      </w:pPr>
      <w:bookmarkStart w:id="12" w:name="_Toc208139776"/>
      <w:r w:rsidRPr="005611FB">
        <w:rPr>
          <w:lang w:val="es-CO" w:bidi="es-ES"/>
        </w:rPr>
        <w:t>SENSORA_SIMPLE_ANGLE</w:t>
      </w:r>
      <w:bookmarkEnd w:id="12"/>
    </w:p>
    <w:p w14:paraId="3CF8C494" w14:textId="2F43B62F" w:rsidR="008A60B0" w:rsidRPr="005611FB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3B10768" wp14:editId="32EB512E">
                <wp:simplePos x="0" y="0"/>
                <wp:positionH relativeFrom="margin">
                  <wp:posOffset>1905</wp:posOffset>
                </wp:positionH>
                <wp:positionV relativeFrom="paragraph">
                  <wp:posOffset>297815</wp:posOffset>
                </wp:positionV>
                <wp:extent cx="6067425" cy="962025"/>
                <wp:effectExtent l="95250" t="38100" r="47625" b="104775"/>
                <wp:wrapTopAndBottom/>
                <wp:docPr id="47325187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6202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860945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GPIO32 (ADC1_CH4) → Potenciómetro (señal analógica)</w:t>
                            </w:r>
                          </w:p>
                          <w:p w14:paraId="211E78D4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3.3V</w:t>
                            </w:r>
                          </w:p>
                          <w:p w14:paraId="290E31E9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B10768" id="_x0000_s1034" style="position:absolute;margin-left:.15pt;margin-top:23.45pt;width:477.75pt;height:75.7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" fillcolor="#23394c" stroked="f" strokeweight="2pt">
                <v:shadow on="t" color="black" opacity="26214f" origin=".5,-.5" offset="-.74836mm,.74836mm"/>
                <v:textbox>
                  <w:txbxContent>
                    <w:p w14:paraId="30860945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GPIO32 (ADC1_CH4) → Potenciómetro (señal analógica)</w:t>
                      </w:r>
                    </w:p>
                    <w:p w14:paraId="211E78D4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3.3V</w:t>
                      </w:r>
                    </w:p>
                    <w:p w14:paraId="290E31E9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19698FDD" w14:textId="77777777" w:rsidR="005611FB" w:rsidRDefault="005611FB" w:rsidP="005611FB">
      <w:pPr>
        <w:pStyle w:val="Ttulo2"/>
        <w:rPr>
          <w:lang w:val="es-CO" w:bidi="es-ES"/>
        </w:rPr>
      </w:pPr>
      <w:bookmarkStart w:id="13" w:name="_Toc208139777"/>
      <w:r w:rsidRPr="005611FB">
        <w:rPr>
          <w:lang w:val="es-CO" w:bidi="es-ES"/>
        </w:rPr>
        <w:t>SENSORA_ANGLE_ARM</w:t>
      </w:r>
      <w:bookmarkEnd w:id="13"/>
    </w:p>
    <w:p w14:paraId="50C72121" w14:textId="7085523B" w:rsidR="005611FB" w:rsidRPr="005611FB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B0840A" wp14:editId="572803BD">
                <wp:simplePos x="0" y="0"/>
                <wp:positionH relativeFrom="margin">
                  <wp:posOffset>1905</wp:posOffset>
                </wp:positionH>
                <wp:positionV relativeFrom="paragraph">
                  <wp:posOffset>299720</wp:posOffset>
                </wp:positionV>
                <wp:extent cx="6067425" cy="996950"/>
                <wp:effectExtent l="95250" t="38100" r="47625" b="88900"/>
                <wp:wrapTopAndBottom/>
                <wp:docPr id="93281620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9695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D225B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GPIO32 (ADC1_CH4) → Potenciómetro 1 (Base)</w:t>
                            </w:r>
                          </w:p>
                          <w:p w14:paraId="1D7BE8E2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GPIO33 (ADC1_CH5) → Potenciómetro 2 (Articulación 1)</w:t>
                            </w:r>
                          </w:p>
                          <w:p w14:paraId="35A1E844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GPIO34 (ADC1_CH6) → Potenciómetro 3 (Articulación 2)</w:t>
                            </w:r>
                          </w:p>
                          <w:p w14:paraId="458179A3" w14:textId="0076C725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GPIO25 → Sensor Capacitivo (digital)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B0840A" id="_x0000_s1035" style="position:absolute;margin-left:.15pt;margin-top:23.6pt;width:477.75pt;height:78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6BDD225B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GPIO32 (ADC1_CH4) → Potenciómetro 1 (Base)</w:t>
                      </w:r>
                    </w:p>
                    <w:p w14:paraId="1D7BE8E2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GPIO33 (ADC1_CH5) → Potenciómetro 2 (Articulación 1)</w:t>
                      </w:r>
                    </w:p>
                    <w:p w14:paraId="35A1E844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GPIO34 (ADC1_CH6) → Potenciómetro 3 (Articulación 2)</w:t>
                      </w:r>
                    </w:p>
                    <w:p w14:paraId="458179A3" w14:textId="0076C725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GPIO25 → Sensor Capacitivo (digital)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16B489E4" w14:textId="77777777" w:rsidR="005611FB" w:rsidRDefault="005611FB" w:rsidP="005611FB">
      <w:pPr>
        <w:pStyle w:val="Ttulo2"/>
        <w:rPr>
          <w:lang w:val="es-CO" w:bidi="es-ES"/>
        </w:rPr>
      </w:pPr>
      <w:bookmarkStart w:id="14" w:name="_Toc208139778"/>
      <w:r w:rsidRPr="005611FB">
        <w:rPr>
          <w:lang w:val="es-CO" w:bidi="es-ES"/>
        </w:rPr>
        <w:t>SENSORA_INFRARED</w:t>
      </w:r>
      <w:bookmarkEnd w:id="14"/>
    </w:p>
    <w:p w14:paraId="707A1AFE" w14:textId="18C140A0" w:rsidR="005611FB" w:rsidRPr="005611FB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D8FBFD" wp14:editId="7A961146">
                <wp:simplePos x="0" y="0"/>
                <wp:positionH relativeFrom="margin">
                  <wp:posOffset>1905</wp:posOffset>
                </wp:positionH>
                <wp:positionV relativeFrom="paragraph">
                  <wp:posOffset>297815</wp:posOffset>
                </wp:positionV>
                <wp:extent cx="6067425" cy="815340"/>
                <wp:effectExtent l="95250" t="38100" r="47625" b="99060"/>
                <wp:wrapTopAndBottom/>
                <wp:docPr id="209063980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81534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D530D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GPIO14 → Sensor IR Digital (entrada)</w:t>
                            </w:r>
                          </w:p>
                          <w:p w14:paraId="7627EC37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3.3V</w:t>
                            </w:r>
                          </w:p>
                          <w:p w14:paraId="08883B16" w14:textId="763C141C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D8FBFD" id="_x0000_s1036" style="position:absolute;margin-left:.15pt;margin-top:23.45pt;width:477.75pt;height:64.2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2CBD530D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GPIO14 → Sensor IR Digital (entrada)</w:t>
                      </w:r>
                    </w:p>
                    <w:p w14:paraId="7627EC37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3.3V</w:t>
                      </w:r>
                    </w:p>
                    <w:p w14:paraId="08883B16" w14:textId="763C141C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061CD173" w14:textId="504282A6" w:rsidR="005611FB" w:rsidRDefault="005611FB" w:rsidP="005611FB">
      <w:pPr>
        <w:pStyle w:val="Ttulo2"/>
        <w:rPr>
          <w:lang w:val="es-CO" w:bidi="es-ES"/>
        </w:rPr>
      </w:pPr>
      <w:bookmarkStart w:id="15" w:name="_Toc208139779"/>
      <w:r w:rsidRPr="005611FB">
        <w:rPr>
          <w:lang w:val="es-CO" w:bidi="es-ES"/>
        </w:rPr>
        <w:t>SENSORA_CAPACITIVE</w:t>
      </w:r>
      <w:bookmarkEnd w:id="15"/>
    </w:p>
    <w:p w14:paraId="59560D75" w14:textId="162F5DBF" w:rsidR="005611FB" w:rsidRPr="005611FB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22C1F76" wp14:editId="48477371">
                <wp:simplePos x="0" y="0"/>
                <wp:positionH relativeFrom="margin">
                  <wp:posOffset>1905</wp:posOffset>
                </wp:positionH>
                <wp:positionV relativeFrom="paragraph">
                  <wp:posOffset>297180</wp:posOffset>
                </wp:positionV>
                <wp:extent cx="6067425" cy="755015"/>
                <wp:effectExtent l="95250" t="38100" r="47625" b="102235"/>
                <wp:wrapTopAndBottom/>
                <wp:docPr id="20485102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75501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4D7EC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GPIO35 → Sensor Capacitivo Digital (entrada)</w:t>
                            </w:r>
                          </w:p>
                          <w:p w14:paraId="406C59EB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3.3V</w:t>
                            </w:r>
                          </w:p>
                          <w:p w14:paraId="42F68DB0" w14:textId="78249AAD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2C1F76" id="_x0000_s1037" style="position:absolute;margin-left:.15pt;margin-top:23.4pt;width:477.75pt;height:59.4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" fillcolor="#23394c" stroked="f" strokeweight="2pt">
                <v:shadow on="t" color="black" opacity="26214f" origin=".5,-.5" offset="-.74836mm,.74836mm"/>
                <v:textbox>
                  <w:txbxContent>
                    <w:p w14:paraId="40D4D7EC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GPIO35 → Sensor Capacitivo Digital (entrada)</w:t>
                      </w:r>
                    </w:p>
                    <w:p w14:paraId="406C59EB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3.3V</w:t>
                      </w:r>
                    </w:p>
                    <w:p w14:paraId="42F68DB0" w14:textId="78249AAD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56C692BD" w14:textId="77777777" w:rsidR="005611FB" w:rsidRDefault="005611FB" w:rsidP="005611FB">
      <w:pPr>
        <w:pStyle w:val="Ttulo2"/>
        <w:rPr>
          <w:lang w:val="es-CO" w:bidi="es-ES"/>
        </w:rPr>
      </w:pPr>
      <w:bookmarkStart w:id="16" w:name="_Toc208139780"/>
      <w:r w:rsidRPr="005611FB">
        <w:rPr>
          <w:lang w:val="es-CO" w:bidi="es-ES"/>
        </w:rPr>
        <w:t>SENSORA_ULTRASONIC (HC-SR04)</w:t>
      </w:r>
      <w:bookmarkEnd w:id="16"/>
    </w:p>
    <w:p w14:paraId="79470EC5" w14:textId="6E476A87" w:rsidR="005611FB" w:rsidRPr="005611FB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8EA0DED" wp14:editId="48000580">
                <wp:simplePos x="0" y="0"/>
                <wp:positionH relativeFrom="margin">
                  <wp:posOffset>1905</wp:posOffset>
                </wp:positionH>
                <wp:positionV relativeFrom="paragraph">
                  <wp:posOffset>293370</wp:posOffset>
                </wp:positionV>
                <wp:extent cx="6067425" cy="944880"/>
                <wp:effectExtent l="95250" t="38100" r="47625" b="102870"/>
                <wp:wrapTopAndBottom/>
                <wp:docPr id="174771532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94488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1D286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GPIO26 → Trigger</w:t>
                            </w:r>
                          </w:p>
                          <w:p w14:paraId="16B61DC6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GPIO27 → Echo</w:t>
                            </w:r>
                          </w:p>
                          <w:p w14:paraId="63A0E628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5V (con divisor de voltaje para Echo)</w:t>
                            </w:r>
                          </w:p>
                          <w:p w14:paraId="2CBFFF8A" w14:textId="0C283D5D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EA0DED" id="_x0000_s1038" style="position:absolute;margin-left:.15pt;margin-top:23.1pt;width:477.75pt;height:74.4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" fillcolor="#23394c" stroked="f" strokeweight="2pt">
                <v:shadow on="t" color="black" opacity="26214f" origin=".5,-.5" offset="-.74836mm,.74836mm"/>
                <v:textbox>
                  <w:txbxContent>
                    <w:p w14:paraId="30C1D286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GPIO26 → Trigger</w:t>
                      </w:r>
                    </w:p>
                    <w:p w14:paraId="16B61DC6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GPIO27 → Echo</w:t>
                      </w:r>
                    </w:p>
                    <w:p w14:paraId="63A0E628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5V (con divisor de voltaje para Echo)</w:t>
                      </w:r>
                    </w:p>
                    <w:p w14:paraId="2CBFFF8A" w14:textId="0C283D5D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39B34EB1" w14:textId="77777777" w:rsidR="005611FB" w:rsidRDefault="005611FB" w:rsidP="005611FB">
      <w:pPr>
        <w:pStyle w:val="Ttulo2"/>
        <w:rPr>
          <w:lang w:val="es-CO" w:bidi="es-ES"/>
        </w:rPr>
      </w:pPr>
      <w:bookmarkStart w:id="17" w:name="_Toc208139781"/>
      <w:r w:rsidRPr="005611FB">
        <w:rPr>
          <w:lang w:val="es-CO" w:bidi="es-ES"/>
        </w:rPr>
        <w:lastRenderedPageBreak/>
        <w:t>SENSORA_OPTICAL_SPEED</w:t>
      </w:r>
      <w:bookmarkEnd w:id="17"/>
    </w:p>
    <w:p w14:paraId="3F1915DB" w14:textId="78686E5C" w:rsidR="005611FB" w:rsidRPr="005611FB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C17241F" wp14:editId="340EBDBB">
                <wp:simplePos x="0" y="0"/>
                <wp:positionH relativeFrom="margin">
                  <wp:posOffset>1905</wp:posOffset>
                </wp:positionH>
                <wp:positionV relativeFrom="paragraph">
                  <wp:posOffset>297180</wp:posOffset>
                </wp:positionV>
                <wp:extent cx="6067425" cy="2066290"/>
                <wp:effectExtent l="95250" t="38100" r="47625" b="86360"/>
                <wp:wrapTopAndBottom/>
                <wp:docPr id="135244892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06629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C217A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# </w:t>
                            </w:r>
                            <w:proofErr w:type="spellStart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Encoders</w:t>
                            </w:r>
                            <w:proofErr w:type="spellEnd"/>
                          </w:p>
                          <w:p w14:paraId="007CF727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GPIO39 → Encoder Izquierdo</w:t>
                            </w:r>
                          </w:p>
                          <w:p w14:paraId="55223EA0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GPIO34 → Encoder Derecho</w:t>
                            </w:r>
                          </w:p>
                          <w:p w14:paraId="1DC96774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# Control L298N</w:t>
                            </w:r>
                          </w:p>
                          <w:p w14:paraId="52929E96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GPIO25 → IN1 (Motor </w:t>
                            </w:r>
                            <w:proofErr w:type="spellStart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Izq</w:t>
                            </w:r>
                            <w:proofErr w:type="spellEnd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Forward)</w:t>
                            </w:r>
                          </w:p>
                          <w:p w14:paraId="5DDACB57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GPIO26 → IN2 (Motor </w:t>
                            </w:r>
                            <w:proofErr w:type="spellStart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Izq</w:t>
                            </w:r>
                            <w:proofErr w:type="spellEnd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 xml:space="preserve"> Reverse)</w:t>
                            </w:r>
                          </w:p>
                          <w:p w14:paraId="2DB7A332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GPIO32 → IN3 (Motor Der Forward)</w:t>
                            </w:r>
                          </w:p>
                          <w:p w14:paraId="3AD486A6" w14:textId="7828CC03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GPIO33 → IN4 (Motor Der Reverse)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7241F" id="_x0000_s1039" style="position:absolute;margin-left:.15pt;margin-top:23.4pt;width:477.75pt;height:162.7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" fillcolor="#23394c" stroked="f" strokeweight="2pt">
                <v:shadow on="t" color="black" opacity="26214f" origin=".5,-.5" offset="-.74836mm,.74836mm"/>
                <v:textbox>
                  <w:txbxContent>
                    <w:p w14:paraId="035C217A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# </w:t>
                      </w:r>
                      <w:proofErr w:type="spellStart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Encoders</w:t>
                      </w:r>
                      <w:proofErr w:type="spellEnd"/>
                    </w:p>
                    <w:p w14:paraId="007CF727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GPIO39 → Encoder Izquierdo</w:t>
                      </w:r>
                    </w:p>
                    <w:p w14:paraId="55223EA0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GPIO34 → Encoder Derecho</w:t>
                      </w:r>
                    </w:p>
                    <w:p w14:paraId="1DC96774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# Control L298N</w:t>
                      </w:r>
                    </w:p>
                    <w:p w14:paraId="52929E96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GPIO25 → IN1 (Motor </w:t>
                      </w:r>
                      <w:proofErr w:type="spellStart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Izq</w:t>
                      </w:r>
                      <w:proofErr w:type="spellEnd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Forward)</w:t>
                      </w:r>
                    </w:p>
                    <w:p w14:paraId="5DDACB57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GPIO26 → IN2 (Motor </w:t>
                      </w:r>
                      <w:proofErr w:type="spellStart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Izq</w:t>
                      </w:r>
                      <w:proofErr w:type="spellEnd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 xml:space="preserve"> Reverse)</w:t>
                      </w:r>
                    </w:p>
                    <w:p w14:paraId="2DB7A332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GPIO32 → IN3 (Motor Der Forward)</w:t>
                      </w:r>
                    </w:p>
                    <w:p w14:paraId="3AD486A6" w14:textId="7828CC03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GPIO33 → IN4 (Motor Der Reverse)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5C82DA39" w14:textId="429FACF3" w:rsidR="005611FB" w:rsidRPr="008A60B0" w:rsidRDefault="005611FB" w:rsidP="005611FB">
      <w:pPr>
        <w:pStyle w:val="Ttulo2"/>
        <w:rPr>
          <w:lang w:val="es-CO" w:bidi="es-ES"/>
        </w:rPr>
      </w:pPr>
      <w:bookmarkStart w:id="18" w:name="_Toc208139782"/>
      <w:r w:rsidRPr="005611FB">
        <w:rPr>
          <w:lang w:val="es-CO" w:bidi="es-ES"/>
        </w:rPr>
        <w:t>SENSORA_IR_STEERING</w:t>
      </w:r>
      <w:bookmarkEnd w:id="18"/>
    </w:p>
    <w:p w14:paraId="5365D9AE" w14:textId="76ECF4A9" w:rsidR="005611FB" w:rsidRPr="00061B6A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B72FABE" wp14:editId="0BC10CF4">
                <wp:simplePos x="0" y="0"/>
                <wp:positionH relativeFrom="margin">
                  <wp:posOffset>1905</wp:posOffset>
                </wp:positionH>
                <wp:positionV relativeFrom="paragraph">
                  <wp:posOffset>294640</wp:posOffset>
                </wp:positionV>
                <wp:extent cx="6067425" cy="2290445"/>
                <wp:effectExtent l="95250" t="38100" r="47625" b="90805"/>
                <wp:wrapTopAndBottom/>
                <wp:docPr id="11000072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29044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7BA38A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Array de 5 sensores IR</w:t>
                            </w:r>
                          </w:p>
                          <w:p w14:paraId="193DDD78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GPIO4  → IR Sensor 1 (Izquierda)</w:t>
                            </w:r>
                          </w:p>
                          <w:p w14:paraId="7566137E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GPIO16 → IR Sensor 2</w:t>
                            </w:r>
                          </w:p>
                          <w:p w14:paraId="6806ACE0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GPIO17 → IR Sensor 3 (Centro)</w:t>
                            </w:r>
                          </w:p>
                          <w:p w14:paraId="632300FD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GPIO18 → IR Sensor 4</w:t>
                            </w:r>
                          </w:p>
                          <w:p w14:paraId="50E9CE2A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GPIO19 → IR Sensor 5 (Derecha)</w:t>
                            </w:r>
                          </w:p>
                          <w:p w14:paraId="3496FC72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Motores (mismo que OPTICAL_SPEED)</w:t>
                            </w:r>
                          </w:p>
                          <w:p w14:paraId="1F5F7D6E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GPIO25/26 → Motor Izquierdo</w:t>
                            </w:r>
                          </w:p>
                          <w:p w14:paraId="60F39500" w14:textId="691CBCE3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GPIO32/33 → Motor Derecho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2FABE" id="_x0000_s1040" style="position:absolute;margin-left:.15pt;margin-top:23.2pt;width:477.75pt;height:180.3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637BA38A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Array de 5 sensores IR</w:t>
                      </w:r>
                    </w:p>
                    <w:p w14:paraId="193DDD78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GPIO4  → IR Sensor 1 (Izquierda)</w:t>
                      </w:r>
                    </w:p>
                    <w:p w14:paraId="7566137E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GPIO16 → IR Sensor 2</w:t>
                      </w:r>
                    </w:p>
                    <w:p w14:paraId="6806ACE0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GPIO17 → IR Sensor 3 (Centro)</w:t>
                      </w:r>
                    </w:p>
                    <w:p w14:paraId="632300FD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GPIO18 → IR Sensor 4</w:t>
                      </w:r>
                    </w:p>
                    <w:p w14:paraId="50E9CE2A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GPIO19 → IR Sensor 5 (Derecha)</w:t>
                      </w:r>
                    </w:p>
                    <w:p w14:paraId="3496FC72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Motores (mismo que OPTICAL_SPEED)</w:t>
                      </w:r>
                    </w:p>
                    <w:p w14:paraId="1F5F7D6E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GPIO25/26 → Motor Izquierdo</w:t>
                      </w:r>
                    </w:p>
                    <w:p w14:paraId="60F39500" w14:textId="691CBCE3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GPIO32/33 → Motor Derecho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4B473736" w14:textId="77777777" w:rsidR="005611FB" w:rsidRPr="00061B6A" w:rsidRDefault="005611FB" w:rsidP="005611FB">
      <w:pPr>
        <w:pStyle w:val="Ttulo2"/>
        <w:rPr>
          <w:lang w:val="es-CO" w:bidi="es-ES"/>
        </w:rPr>
      </w:pPr>
      <w:bookmarkStart w:id="19" w:name="_Toc208139783"/>
      <w:r w:rsidRPr="00061B6A">
        <w:rPr>
          <w:lang w:val="es-CO" w:bidi="es-ES"/>
        </w:rPr>
        <w:t>SENSORA_THERMOREGULATION</w:t>
      </w:r>
      <w:bookmarkEnd w:id="19"/>
    </w:p>
    <w:p w14:paraId="52B614C4" w14:textId="20FE771C" w:rsidR="005611FB" w:rsidRPr="00061B6A" w:rsidRDefault="008A60B0" w:rsidP="005611FB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F62E652" wp14:editId="310DC23C">
                <wp:simplePos x="0" y="0"/>
                <wp:positionH relativeFrom="margin">
                  <wp:posOffset>1905</wp:posOffset>
                </wp:positionH>
                <wp:positionV relativeFrom="paragraph">
                  <wp:posOffset>295275</wp:posOffset>
                </wp:positionV>
                <wp:extent cx="6067425" cy="2265045"/>
                <wp:effectExtent l="95250" t="38100" r="47625" b="97155"/>
                <wp:wrapTopAndBottom/>
                <wp:docPr id="124478847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26504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69BC17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LM35</w:t>
                            </w:r>
                          </w:p>
                          <w:p w14:paraId="21618337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GPIO36 (VP) → LM35 Salida</w:t>
                            </w:r>
                          </w:p>
                          <w:p w14:paraId="34F3AC0C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DS18B20 (</w:t>
                            </w:r>
                            <w:proofErr w:type="spellStart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OneWire</w:t>
                            </w:r>
                            <w:proofErr w:type="spellEnd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)</w:t>
                            </w:r>
                          </w:p>
                          <w:p w14:paraId="031C24C0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GPIO27 → DS18B20 Data (con pull-up 4.7k</w:t>
                            </w: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Ω</w:t>
                            </w: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69BA8BCD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# MAX6675 (SPI)</w:t>
                            </w:r>
                          </w:p>
                          <w:p w14:paraId="34921E34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GPIO32 → SCK</w:t>
                            </w:r>
                          </w:p>
                          <w:p w14:paraId="649D7C7E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GPIO35 → MISO</w:t>
                            </w:r>
                          </w:p>
                          <w:p w14:paraId="08BDD22E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GPIO33 → CS</w:t>
                            </w:r>
                          </w:p>
                          <w:p w14:paraId="045972EA" w14:textId="72500F12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 xml:space="preserve">GPIO25 → MOSI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62E652" id="_x0000_s1041" style="position:absolute;margin-left:.15pt;margin-top:23.25pt;width:477.75pt;height:178.3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0669BC17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LM35</w:t>
                      </w:r>
                    </w:p>
                    <w:p w14:paraId="21618337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GPIO36 (VP) → LM35 Salida</w:t>
                      </w:r>
                    </w:p>
                    <w:p w14:paraId="34F3AC0C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DS18B20 (</w:t>
                      </w:r>
                      <w:proofErr w:type="spellStart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OneWire</w:t>
                      </w:r>
                      <w:proofErr w:type="spellEnd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)</w:t>
                      </w:r>
                    </w:p>
                    <w:p w14:paraId="031C24C0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GPIO27 → DS18B20 Data (con pull-up 4.7k</w:t>
                      </w: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Ω</w:t>
                      </w: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69BA8BCD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# MAX6675 (SPI)</w:t>
                      </w:r>
                    </w:p>
                    <w:p w14:paraId="34921E34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GPIO32 → SCK</w:t>
                      </w:r>
                    </w:p>
                    <w:p w14:paraId="649D7C7E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GPIO35 → MISO</w:t>
                      </w:r>
                    </w:p>
                    <w:p w14:paraId="08BDD22E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GPIO33 → CS</w:t>
                      </w:r>
                    </w:p>
                    <w:p w14:paraId="045972EA" w14:textId="72500F12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 xml:space="preserve">GPIO25 → MOSI 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 w:rsidR="005611FB">
        <w:rPr>
          <w:lang w:val="es-CO" w:bidi="es-ES"/>
        </w:rPr>
        <w:t>Texto</w:t>
      </w:r>
    </w:p>
    <w:p w14:paraId="4A370C60" w14:textId="77777777" w:rsidR="005611FB" w:rsidRPr="00061B6A" w:rsidRDefault="005611FB" w:rsidP="005611FB">
      <w:pPr>
        <w:pStyle w:val="Ttulo2"/>
        <w:rPr>
          <w:lang w:val="es-CO" w:bidi="es-ES"/>
        </w:rPr>
      </w:pPr>
      <w:bookmarkStart w:id="20" w:name="_Toc208139784"/>
      <w:r w:rsidRPr="00061B6A">
        <w:rPr>
          <w:lang w:val="es-CO" w:bidi="es-ES"/>
        </w:rPr>
        <w:lastRenderedPageBreak/>
        <w:t>SENSORA_GAS_REGULATION</w:t>
      </w:r>
      <w:bookmarkEnd w:id="20"/>
    </w:p>
    <w:p w14:paraId="07737FEB" w14:textId="43463B94" w:rsidR="008A60B0" w:rsidRPr="00061B6A" w:rsidRDefault="008A60B0" w:rsidP="008A60B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BB1FFEC" wp14:editId="1130A829">
                <wp:simplePos x="0" y="0"/>
                <wp:positionH relativeFrom="margin">
                  <wp:posOffset>1905</wp:posOffset>
                </wp:positionH>
                <wp:positionV relativeFrom="paragraph">
                  <wp:posOffset>297180</wp:posOffset>
                </wp:positionV>
                <wp:extent cx="6067425" cy="1402080"/>
                <wp:effectExtent l="95250" t="38100" r="47625" b="102870"/>
                <wp:wrapTopAndBottom/>
                <wp:docPr id="63008948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40208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FBBB3E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MQ2</w:t>
                            </w:r>
                          </w:p>
                          <w:p w14:paraId="0A4AF698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GPIO36 (VP) → MQ2 Salida Analógica</w:t>
                            </w:r>
                          </w:p>
                          <w:p w14:paraId="78E2DA1D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MQ3</w:t>
                            </w:r>
                          </w:p>
                          <w:p w14:paraId="31D693E1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GPIO39 → MQ3 Salida Analógica</w:t>
                            </w:r>
                          </w:p>
                          <w:p w14:paraId="2946F06B" w14:textId="12AFE3F8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5V (con divisor para señales analógicas)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1FFEC" id="_x0000_s1042" style="position:absolute;margin-left:.15pt;margin-top:23.4pt;width:477.75pt;height:110.4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" fillcolor="#23394c" stroked="f" strokeweight="2pt">
                <v:shadow on="t" color="black" opacity="26214f" origin=".5,-.5" offset="-.74836mm,.74836mm"/>
                <v:textbox>
                  <w:txbxContent>
                    <w:p w14:paraId="2EFBBB3E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MQ2</w:t>
                      </w:r>
                    </w:p>
                    <w:p w14:paraId="0A4AF698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GPIO36 (VP) → MQ2 Salida Analógica</w:t>
                      </w:r>
                    </w:p>
                    <w:p w14:paraId="78E2DA1D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MQ3</w:t>
                      </w:r>
                    </w:p>
                    <w:p w14:paraId="31D693E1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GPIO39 → MQ3 Salida Analógica</w:t>
                      </w:r>
                    </w:p>
                    <w:p w14:paraId="2946F06B" w14:textId="12AFE3F8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5V (con divisor para señales analógicas)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 w:bidi="es-ES"/>
        </w:rPr>
        <w:t>Texto</w:t>
      </w:r>
    </w:p>
    <w:p w14:paraId="3E751EAE" w14:textId="6D588744" w:rsidR="005611FB" w:rsidRPr="00061B6A" w:rsidRDefault="005611FB" w:rsidP="005611FB">
      <w:pPr>
        <w:pStyle w:val="Ttulo2"/>
        <w:rPr>
          <w:lang w:val="es-CO" w:bidi="es-ES"/>
        </w:rPr>
      </w:pPr>
      <w:bookmarkStart w:id="21" w:name="_Toc208139785"/>
      <w:r w:rsidRPr="00061B6A">
        <w:rPr>
          <w:lang w:val="es-CO" w:bidi="es-ES"/>
        </w:rPr>
        <w:t>SENSORA_BRIGHTNESS</w:t>
      </w:r>
      <w:bookmarkEnd w:id="21"/>
    </w:p>
    <w:p w14:paraId="43DD4AEE" w14:textId="0F637A82" w:rsidR="008A60B0" w:rsidRPr="00061B6A" w:rsidRDefault="008A60B0" w:rsidP="008A60B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087229E" wp14:editId="3E4752CA">
                <wp:simplePos x="0" y="0"/>
                <wp:positionH relativeFrom="margin">
                  <wp:posOffset>1905</wp:posOffset>
                </wp:positionH>
                <wp:positionV relativeFrom="paragraph">
                  <wp:posOffset>292735</wp:posOffset>
                </wp:positionV>
                <wp:extent cx="6067425" cy="1091565"/>
                <wp:effectExtent l="95250" t="38100" r="47625" b="89535"/>
                <wp:wrapTopAndBottom/>
                <wp:docPr id="9925938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09156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81C73" w14:textId="77777777" w:rsidR="008A60B0" w:rsidRPr="008A60B0" w:rsidRDefault="008A60B0" w:rsidP="008A60B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# LDR</w:t>
                            </w:r>
                          </w:p>
                          <w:p w14:paraId="43D8589F" w14:textId="77777777" w:rsidR="008A60B0" w:rsidRPr="008A60B0" w:rsidRDefault="008A60B0" w:rsidP="008A60B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GPIO34 → LDR con divisor resistivo</w:t>
                            </w:r>
                          </w:p>
                          <w:p w14:paraId="5DCC945E" w14:textId="77777777" w:rsidR="008A60B0" w:rsidRPr="008A60B0" w:rsidRDefault="008A60B0" w:rsidP="008A60B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326" w:lineRule="atLeast"/>
                              <w:contextualSpacing w:val="0"/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3.3V</w:t>
                            </w:r>
                          </w:p>
                          <w:p w14:paraId="03A90F00" w14:textId="1A787A9F" w:rsidR="008A60B0" w:rsidRPr="002D4B33" w:rsidRDefault="008A60B0" w:rsidP="002D4B33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line="240" w:lineRule="auto"/>
                              <w:contextualSpacing w:val="0"/>
                              <w:rPr>
                                <w:rFonts w:ascii="Courier New" w:eastAsia="Times New Roman" w:hAnsi="Courier New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Courier New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87229E" id="_x0000_s1043" style="position:absolute;margin-left:.15pt;margin-top:23.05pt;width:477.75pt;height:85.9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" fillcolor="#23394c" stroked="f" strokeweight="2pt">
                <v:shadow on="t" color="black" opacity="26214f" origin=".5,-.5" offset="-.74836mm,.74836mm"/>
                <v:textbox>
                  <w:txbxContent>
                    <w:p w14:paraId="5E281C73" w14:textId="77777777" w:rsidR="008A60B0" w:rsidRPr="008A60B0" w:rsidRDefault="008A60B0" w:rsidP="008A60B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# LDR</w:t>
                      </w:r>
                    </w:p>
                    <w:p w14:paraId="43D8589F" w14:textId="77777777" w:rsidR="008A60B0" w:rsidRPr="008A60B0" w:rsidRDefault="008A60B0" w:rsidP="008A60B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GPIO34 → LDR con divisor resistivo</w:t>
                      </w:r>
                    </w:p>
                    <w:p w14:paraId="5DCC945E" w14:textId="77777777" w:rsidR="008A60B0" w:rsidRPr="008A60B0" w:rsidRDefault="008A60B0" w:rsidP="008A60B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326" w:lineRule="atLeast"/>
                        <w:contextualSpacing w:val="0"/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3.3V</w:t>
                      </w:r>
                    </w:p>
                    <w:p w14:paraId="03A90F00" w14:textId="1A787A9F" w:rsidR="008A60B0" w:rsidRPr="002D4B33" w:rsidRDefault="008A60B0" w:rsidP="002D4B33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line="240" w:lineRule="auto"/>
                        <w:contextualSpacing w:val="0"/>
                        <w:rPr>
                          <w:rFonts w:ascii="Courier New" w:eastAsia="Times New Roman" w:hAnsi="Courier New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Courier New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 w:bidi="es-ES"/>
        </w:rPr>
        <w:t>Texto</w:t>
      </w:r>
    </w:p>
    <w:p w14:paraId="6372E04B" w14:textId="77777777" w:rsidR="005611FB" w:rsidRDefault="005611FB" w:rsidP="005611FB">
      <w:pPr>
        <w:pStyle w:val="Ttulo2"/>
        <w:rPr>
          <w:lang w:val="es-CO" w:bidi="es-ES"/>
        </w:rPr>
      </w:pPr>
      <w:bookmarkStart w:id="22" w:name="_Toc208139786"/>
      <w:r w:rsidRPr="005611FB">
        <w:rPr>
          <w:lang w:val="es-CO" w:bidi="es-ES"/>
        </w:rPr>
        <w:t>SENSORA_COLOR_CNY</w:t>
      </w:r>
      <w:bookmarkEnd w:id="22"/>
    </w:p>
    <w:p w14:paraId="4EFFEBC0" w14:textId="4D3CB65D" w:rsidR="008A60B0" w:rsidRPr="005611FB" w:rsidRDefault="008A60B0" w:rsidP="008A60B0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D2CEDEB" wp14:editId="2981E54D">
                <wp:simplePos x="0" y="0"/>
                <wp:positionH relativeFrom="margin">
                  <wp:posOffset>1905</wp:posOffset>
                </wp:positionH>
                <wp:positionV relativeFrom="paragraph">
                  <wp:posOffset>300355</wp:posOffset>
                </wp:positionV>
                <wp:extent cx="6067425" cy="781050"/>
                <wp:effectExtent l="95250" t="38100" r="47625" b="95250"/>
                <wp:wrapTopAndBottom/>
                <wp:docPr id="132732039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781050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41409C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GPIO35 → CNY70 Salida Analógica</w:t>
                            </w:r>
                          </w:p>
                          <w:p w14:paraId="265865E8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5V (LED IR)</w:t>
                            </w:r>
                          </w:p>
                          <w:p w14:paraId="04BA5C02" w14:textId="0897330D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CEDEB" id="_x0000_s1044" style="position:absolute;margin-left:.15pt;margin-top:23.65pt;width:477.75pt;height:61.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" fillcolor="#23394c" stroked="f" strokeweight="2pt">
                <v:shadow on="t" color="black" opacity="26214f" origin=".5,-.5" offset="-.74836mm,.74836mm"/>
                <v:textbox>
                  <w:txbxContent>
                    <w:p w14:paraId="1441409C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GPIO35 → CNY70 Salida Analógica</w:t>
                      </w:r>
                    </w:p>
                    <w:p w14:paraId="265865E8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5V (LED IR)</w:t>
                      </w:r>
                    </w:p>
                    <w:p w14:paraId="04BA5C02" w14:textId="0897330D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 w:bidi="es-ES"/>
        </w:rPr>
        <w:t>Texto</w:t>
      </w:r>
    </w:p>
    <w:p w14:paraId="0B73604F" w14:textId="0C4CFED4" w:rsidR="005611FB" w:rsidRDefault="005611FB" w:rsidP="005611FB">
      <w:pPr>
        <w:pStyle w:val="Ttulo2"/>
        <w:rPr>
          <w:lang w:val="es-CO" w:bidi="es-ES"/>
        </w:rPr>
      </w:pPr>
      <w:bookmarkStart w:id="23" w:name="_Toc208139787"/>
      <w:r w:rsidRPr="005611FB">
        <w:rPr>
          <w:lang w:val="es-CO" w:bidi="es-ES"/>
        </w:rPr>
        <w:t>SENSORA_COLOR_TCS</w:t>
      </w:r>
      <w:bookmarkEnd w:id="23"/>
    </w:p>
    <w:p w14:paraId="4C2FC1D9" w14:textId="72CB4A3F" w:rsidR="005611FB" w:rsidRPr="005611FB" w:rsidRDefault="008A60B0" w:rsidP="000752F8">
      <w:pPr>
        <w:rPr>
          <w:lang w:val="es-CO" w:bidi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EC527C" wp14:editId="1506889D">
                <wp:simplePos x="0" y="0"/>
                <wp:positionH relativeFrom="margin">
                  <wp:posOffset>1905</wp:posOffset>
                </wp:positionH>
                <wp:positionV relativeFrom="paragraph">
                  <wp:posOffset>294640</wp:posOffset>
                </wp:positionV>
                <wp:extent cx="6067425" cy="1143635"/>
                <wp:effectExtent l="95250" t="38100" r="47625" b="94615"/>
                <wp:wrapTopAndBottom/>
                <wp:docPr id="201763360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143635"/>
                        </a:xfrm>
                        <a:prstGeom prst="roundRect">
                          <a:avLst>
                            <a:gd name="adj" fmla="val 7478"/>
                          </a:avLst>
                        </a:prstGeom>
                        <a:solidFill>
                          <a:srgbClr val="23394C"/>
                        </a:solid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F1A1F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GPIO34 → S2 (</w:t>
                            </w:r>
                            <w:proofErr w:type="spellStart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Filtro</w:t>
                            </w:r>
                            <w:proofErr w:type="spellEnd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32C9C93D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GPIO35 → S3 (</w:t>
                            </w:r>
                            <w:proofErr w:type="spellStart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Filtro</w:t>
                            </w:r>
                            <w:proofErr w:type="spellEnd"/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n-US" w:eastAsia="es-CO"/>
                              </w:rPr>
                              <w:t>)</w:t>
                            </w:r>
                          </w:p>
                          <w:p w14:paraId="023A08EC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GPIO32 → OUT (Frecuencia)</w:t>
                            </w:r>
                          </w:p>
                          <w:p w14:paraId="0774FE75" w14:textId="77777777" w:rsidR="008A60B0" w:rsidRPr="008A60B0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VCC → 3.3V</w:t>
                            </w:r>
                          </w:p>
                          <w:p w14:paraId="6BBAAFCE" w14:textId="0C4583AE" w:rsidR="008A60B0" w:rsidRPr="009148C1" w:rsidRDefault="008A60B0" w:rsidP="008A60B0">
                            <w:pPr>
                              <w:spacing w:line="285" w:lineRule="atLeast"/>
                              <w:contextualSpacing w:val="0"/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</w:pPr>
                            <w:r w:rsidRPr="008A60B0">
                              <w:rPr>
                                <w:rFonts w:ascii="Consolas" w:eastAsia="Times New Roman" w:hAnsi="Consolas" w:cs="Times New Roman"/>
                                <w:color w:val="DADADA"/>
                                <w:sz w:val="21"/>
                                <w:szCs w:val="21"/>
                                <w:lang w:val="es-CO" w:eastAsia="es-CO"/>
                              </w:rPr>
                              <w:t>GND → 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C527C" id="_x0000_s1045" style="position:absolute;margin-left:.15pt;margin-top:23.2pt;width:477.75pt;height:90.0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490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" fillcolor="#23394c" stroked="f" strokeweight="2pt">
                <v:shadow on="t" color="black" opacity="26214f" origin=".5,-.5" offset="-.74836mm,.74836mm"/>
                <v:textbox>
                  <w:txbxContent>
                    <w:p w14:paraId="1FEF1A1F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GPIO34 → S2 (</w:t>
                      </w:r>
                      <w:proofErr w:type="spellStart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Filtro</w:t>
                      </w:r>
                      <w:proofErr w:type="spellEnd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32C9C93D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GPIO35 → S3 (</w:t>
                      </w:r>
                      <w:proofErr w:type="spellStart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Filtro</w:t>
                      </w:r>
                      <w:proofErr w:type="spellEnd"/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n-US" w:eastAsia="es-CO"/>
                        </w:rPr>
                        <w:t>)</w:t>
                      </w:r>
                    </w:p>
                    <w:p w14:paraId="023A08EC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GPIO32 → OUT (Frecuencia)</w:t>
                      </w:r>
                    </w:p>
                    <w:p w14:paraId="0774FE75" w14:textId="77777777" w:rsidR="008A60B0" w:rsidRPr="008A60B0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VCC → 3.3V</w:t>
                      </w:r>
                    </w:p>
                    <w:p w14:paraId="6BBAAFCE" w14:textId="0C4583AE" w:rsidR="008A60B0" w:rsidRPr="009148C1" w:rsidRDefault="008A60B0" w:rsidP="008A60B0">
                      <w:pPr>
                        <w:spacing w:line="285" w:lineRule="atLeast"/>
                        <w:contextualSpacing w:val="0"/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</w:pPr>
                      <w:r w:rsidRPr="008A60B0">
                        <w:rPr>
                          <w:rFonts w:ascii="Consolas" w:eastAsia="Times New Roman" w:hAnsi="Consolas" w:cs="Times New Roman"/>
                          <w:color w:val="DADADA"/>
                          <w:sz w:val="21"/>
                          <w:szCs w:val="21"/>
                          <w:lang w:val="es-CO" w:eastAsia="es-CO"/>
                        </w:rPr>
                        <w:t>GND → GND</w:t>
                      </w: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  <w:r>
        <w:rPr>
          <w:lang w:val="es-CO" w:bidi="es-ES"/>
        </w:rPr>
        <w:t>Texto</w:t>
      </w:r>
    </w:p>
    <w:p w14:paraId="02909B2B" w14:textId="58E90E79" w:rsidR="00383FFC" w:rsidRDefault="00562FFD" w:rsidP="00562FFD">
      <w:pPr>
        <w:pStyle w:val="Ttulo1"/>
        <w:rPr>
          <w:lang w:val="es-CO"/>
        </w:rPr>
      </w:pPr>
      <w:bookmarkStart w:id="24" w:name="_Toc208139788"/>
      <w:r>
        <w:rPr>
          <w:lang w:val="es-CO"/>
        </w:rPr>
        <w:lastRenderedPageBreak/>
        <w:t>Apéndices</w:t>
      </w:r>
      <w:bookmarkEnd w:id="24"/>
    </w:p>
    <w:p w14:paraId="4E6E95E3" w14:textId="77777777" w:rsidR="00C778A1" w:rsidRPr="00C778A1" w:rsidRDefault="00C778A1" w:rsidP="00C778A1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Apéndice A: Glosario de Términos</w:t>
      </w:r>
    </w:p>
    <w:p w14:paraId="037907DA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ADC (</w:t>
      </w:r>
      <w:proofErr w:type="spellStart"/>
      <w:r w:rsidRPr="00C778A1">
        <w:rPr>
          <w:b/>
          <w:bCs/>
          <w:lang w:val="es-CO"/>
        </w:rPr>
        <w:t>Analog</w:t>
      </w:r>
      <w:proofErr w:type="spellEnd"/>
      <w:r w:rsidRPr="00C778A1">
        <w:rPr>
          <w:b/>
          <w:bCs/>
          <w:lang w:val="es-CO"/>
        </w:rPr>
        <w:t>-</w:t>
      </w:r>
      <w:proofErr w:type="spellStart"/>
      <w:r w:rsidRPr="00C778A1">
        <w:rPr>
          <w:b/>
          <w:bCs/>
          <w:lang w:val="es-CO"/>
        </w:rPr>
        <w:t>to</w:t>
      </w:r>
      <w:proofErr w:type="spellEnd"/>
      <w:r w:rsidRPr="00C778A1">
        <w:rPr>
          <w:b/>
          <w:bCs/>
          <w:lang w:val="es-CO"/>
        </w:rPr>
        <w:t xml:space="preserve">-Digital </w:t>
      </w:r>
      <w:proofErr w:type="spellStart"/>
      <w:r w:rsidRPr="00C778A1">
        <w:rPr>
          <w:b/>
          <w:bCs/>
          <w:lang w:val="es-CO"/>
        </w:rPr>
        <w:t>Converter</w:t>
      </w:r>
      <w:proofErr w:type="spellEnd"/>
      <w:r w:rsidRPr="00C778A1">
        <w:rPr>
          <w:b/>
          <w:bCs/>
          <w:lang w:val="es-CO"/>
        </w:rPr>
        <w:t>)</w:t>
      </w:r>
      <w:r w:rsidRPr="00C778A1">
        <w:rPr>
          <w:lang w:val="es-CO"/>
        </w:rPr>
        <w:t>: Convertidor analógico-digital que transforma señales analógicas en valores digitales.</w:t>
      </w:r>
    </w:p>
    <w:p w14:paraId="552ED643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API (</w:t>
      </w:r>
      <w:proofErr w:type="spellStart"/>
      <w:r w:rsidRPr="00C778A1">
        <w:rPr>
          <w:b/>
          <w:bCs/>
          <w:lang w:val="es-CO"/>
        </w:rPr>
        <w:t>Application</w:t>
      </w:r>
      <w:proofErr w:type="spellEnd"/>
      <w:r w:rsidRPr="00C778A1">
        <w:rPr>
          <w:b/>
          <w:bCs/>
          <w:lang w:val="es-CO"/>
        </w:rPr>
        <w:t xml:space="preserve"> </w:t>
      </w:r>
      <w:proofErr w:type="spellStart"/>
      <w:r w:rsidRPr="00C778A1">
        <w:rPr>
          <w:b/>
          <w:bCs/>
          <w:lang w:val="es-CO"/>
        </w:rPr>
        <w:t>Programming</w:t>
      </w:r>
      <w:proofErr w:type="spellEnd"/>
      <w:r w:rsidRPr="00C778A1">
        <w:rPr>
          <w:b/>
          <w:bCs/>
          <w:lang w:val="es-CO"/>
        </w:rPr>
        <w:t xml:space="preserve"> Interface)</w:t>
      </w:r>
      <w:r w:rsidRPr="00C778A1">
        <w:rPr>
          <w:lang w:val="es-CO"/>
        </w:rPr>
        <w:t>: Interfaz de programación que define métodos de comunicación entre componentes de software.</w:t>
      </w:r>
    </w:p>
    <w:p w14:paraId="00DEBEA8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ESP32</w:t>
      </w:r>
      <w:r w:rsidRPr="00C778A1">
        <w:rPr>
          <w:lang w:val="es-CO"/>
        </w:rPr>
        <w:t xml:space="preserve">: Microcontrolador de </w:t>
      </w:r>
      <w:proofErr w:type="spellStart"/>
      <w:r w:rsidRPr="00C778A1">
        <w:rPr>
          <w:lang w:val="es-CO"/>
        </w:rPr>
        <w:t>Espressif</w:t>
      </w:r>
      <w:proofErr w:type="spellEnd"/>
      <w:r w:rsidRPr="00C778A1">
        <w:rPr>
          <w:lang w:val="es-CO"/>
        </w:rPr>
        <w:t xml:space="preserve"> </w:t>
      </w:r>
      <w:proofErr w:type="spellStart"/>
      <w:r w:rsidRPr="00C778A1">
        <w:rPr>
          <w:lang w:val="es-CO"/>
        </w:rPr>
        <w:t>Systems</w:t>
      </w:r>
      <w:proofErr w:type="spellEnd"/>
      <w:r w:rsidRPr="00C778A1">
        <w:rPr>
          <w:lang w:val="es-CO"/>
        </w:rPr>
        <w:t xml:space="preserve"> con WiFi y Bluetooth integrados, base del sistema de instrumentación.</w:t>
      </w:r>
    </w:p>
    <w:p w14:paraId="7C44DF3C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 xml:space="preserve">GPIO (General </w:t>
      </w:r>
      <w:proofErr w:type="spellStart"/>
      <w:r w:rsidRPr="00C778A1">
        <w:rPr>
          <w:b/>
          <w:bCs/>
          <w:lang w:val="es-CO"/>
        </w:rPr>
        <w:t>Purpose</w:t>
      </w:r>
      <w:proofErr w:type="spellEnd"/>
      <w:r w:rsidRPr="00C778A1">
        <w:rPr>
          <w:b/>
          <w:bCs/>
          <w:lang w:val="es-CO"/>
        </w:rPr>
        <w:t xml:space="preserve"> Input/Output)</w:t>
      </w:r>
      <w:r w:rsidRPr="00C778A1">
        <w:rPr>
          <w:lang w:val="es-CO"/>
        </w:rPr>
        <w:t>: Pines de propósito general configurables como entrada o salida digital.</w:t>
      </w:r>
    </w:p>
    <w:p w14:paraId="79350771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GUI (</w:t>
      </w:r>
      <w:proofErr w:type="spellStart"/>
      <w:r w:rsidRPr="00C778A1">
        <w:rPr>
          <w:b/>
          <w:bCs/>
          <w:lang w:val="es-CO"/>
        </w:rPr>
        <w:t>Graphical</w:t>
      </w:r>
      <w:proofErr w:type="spellEnd"/>
      <w:r w:rsidRPr="00C778A1">
        <w:rPr>
          <w:b/>
          <w:bCs/>
          <w:lang w:val="es-CO"/>
        </w:rPr>
        <w:t xml:space="preserve"> </w:t>
      </w:r>
      <w:proofErr w:type="spellStart"/>
      <w:r w:rsidRPr="00C778A1">
        <w:rPr>
          <w:b/>
          <w:bCs/>
          <w:lang w:val="es-CO"/>
        </w:rPr>
        <w:t>User</w:t>
      </w:r>
      <w:proofErr w:type="spellEnd"/>
      <w:r w:rsidRPr="00C778A1">
        <w:rPr>
          <w:b/>
          <w:bCs/>
          <w:lang w:val="es-CO"/>
        </w:rPr>
        <w:t xml:space="preserve"> Interface)</w:t>
      </w:r>
      <w:r w:rsidRPr="00C778A1">
        <w:rPr>
          <w:lang w:val="es-CO"/>
        </w:rPr>
        <w:t>: Interfaz gráfica de usuario que permite interacción visual con la aplicación.</w:t>
      </w:r>
    </w:p>
    <w:p w14:paraId="026B6F2B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Handshake</w:t>
      </w:r>
      <w:r w:rsidRPr="00C778A1">
        <w:rPr>
          <w:lang w:val="es-CO"/>
        </w:rPr>
        <w:t>: Proceso de establecimiento de comunicación entre dos dispositivos para verificar conectividad.</w:t>
      </w:r>
    </w:p>
    <w:p w14:paraId="6E94747F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I2C (Inter-</w:t>
      </w:r>
      <w:proofErr w:type="spellStart"/>
      <w:r w:rsidRPr="00C778A1">
        <w:rPr>
          <w:b/>
          <w:bCs/>
          <w:lang w:val="es-CO"/>
        </w:rPr>
        <w:t>Integrated</w:t>
      </w:r>
      <w:proofErr w:type="spellEnd"/>
      <w:r w:rsidRPr="00C778A1">
        <w:rPr>
          <w:b/>
          <w:bCs/>
          <w:lang w:val="es-CO"/>
        </w:rPr>
        <w:t xml:space="preserve"> </w:t>
      </w:r>
      <w:proofErr w:type="spellStart"/>
      <w:r w:rsidRPr="00C778A1">
        <w:rPr>
          <w:b/>
          <w:bCs/>
          <w:lang w:val="es-CO"/>
        </w:rPr>
        <w:t>Circuit</w:t>
      </w:r>
      <w:proofErr w:type="spellEnd"/>
      <w:r w:rsidRPr="00C778A1">
        <w:rPr>
          <w:b/>
          <w:bCs/>
          <w:lang w:val="es-CO"/>
        </w:rPr>
        <w:t>)</w:t>
      </w:r>
      <w:r w:rsidRPr="00C778A1">
        <w:rPr>
          <w:lang w:val="es-CO"/>
        </w:rPr>
        <w:t>: Protocolo de comunicación serie síncrono para comunicación entre microcontroladores y sensores.</w:t>
      </w:r>
    </w:p>
    <w:p w14:paraId="50462EF7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 xml:space="preserve">IoT (Internet of </w:t>
      </w:r>
      <w:proofErr w:type="spellStart"/>
      <w:r w:rsidRPr="00C778A1">
        <w:rPr>
          <w:b/>
          <w:bCs/>
          <w:lang w:val="es-CO"/>
        </w:rPr>
        <w:t>Things</w:t>
      </w:r>
      <w:proofErr w:type="spellEnd"/>
      <w:r w:rsidRPr="00C778A1">
        <w:rPr>
          <w:b/>
          <w:bCs/>
          <w:lang w:val="es-CO"/>
        </w:rPr>
        <w:t>)</w:t>
      </w:r>
      <w:r w:rsidRPr="00C778A1">
        <w:rPr>
          <w:lang w:val="es-CO"/>
        </w:rPr>
        <w:t>: Red de dispositivos físicos conectados que pueden intercambiar datos.</w:t>
      </w:r>
    </w:p>
    <w:p w14:paraId="2F8489D5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Latencia</w:t>
      </w:r>
      <w:r w:rsidRPr="00C778A1">
        <w:rPr>
          <w:lang w:val="es-CO"/>
        </w:rPr>
        <w:t>: Tiempo de retardo entre el envío de un comando y la recepción de su respuesta.</w:t>
      </w:r>
    </w:p>
    <w:p w14:paraId="0AA86A87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LDR (Light Dependent Resistor)</w:t>
      </w:r>
      <w:r w:rsidRPr="00C778A1">
        <w:rPr>
          <w:lang w:val="es-CO"/>
        </w:rPr>
        <w:t>: Resistor dependiente de luz, sensor básico de luminosidad.</w:t>
      </w:r>
    </w:p>
    <w:p w14:paraId="7A0B6EB8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PID (</w:t>
      </w:r>
      <w:proofErr w:type="spellStart"/>
      <w:r w:rsidRPr="00C778A1">
        <w:rPr>
          <w:b/>
          <w:bCs/>
          <w:lang w:val="es-CO"/>
        </w:rPr>
        <w:t>Proportional</w:t>
      </w:r>
      <w:proofErr w:type="spellEnd"/>
      <w:r w:rsidRPr="00C778A1">
        <w:rPr>
          <w:b/>
          <w:bCs/>
          <w:lang w:val="es-CO"/>
        </w:rPr>
        <w:t>-Integral-Derivative)</w:t>
      </w:r>
      <w:r w:rsidRPr="00C778A1">
        <w:rPr>
          <w:lang w:val="es-CO"/>
        </w:rPr>
        <w:t>: Algoritmo de control automático usado en sistemas de regulación.</w:t>
      </w:r>
    </w:p>
    <w:p w14:paraId="23A37318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 xml:space="preserve">PWM (Pulse </w:t>
      </w:r>
      <w:proofErr w:type="spellStart"/>
      <w:r w:rsidRPr="00C778A1">
        <w:rPr>
          <w:b/>
          <w:bCs/>
          <w:lang w:val="es-CO"/>
        </w:rPr>
        <w:t>Width</w:t>
      </w:r>
      <w:proofErr w:type="spellEnd"/>
      <w:r w:rsidRPr="00C778A1">
        <w:rPr>
          <w:b/>
          <w:bCs/>
          <w:lang w:val="es-CO"/>
        </w:rPr>
        <w:t xml:space="preserve"> </w:t>
      </w:r>
      <w:proofErr w:type="spellStart"/>
      <w:r w:rsidRPr="00C778A1">
        <w:rPr>
          <w:b/>
          <w:bCs/>
          <w:lang w:val="es-CO"/>
        </w:rPr>
        <w:t>Modulation</w:t>
      </w:r>
      <w:proofErr w:type="spellEnd"/>
      <w:r w:rsidRPr="00C778A1">
        <w:rPr>
          <w:b/>
          <w:bCs/>
          <w:lang w:val="es-CO"/>
        </w:rPr>
        <w:t>)</w:t>
      </w:r>
      <w:r w:rsidRPr="00C778A1">
        <w:rPr>
          <w:lang w:val="es-CO"/>
        </w:rPr>
        <w:t>: Modulación por ancho de pulso, técnica para controlar potencia de salida.</w:t>
      </w:r>
    </w:p>
    <w:p w14:paraId="50832913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Qt</w:t>
      </w:r>
      <w:r w:rsidRPr="00C778A1">
        <w:rPr>
          <w:lang w:val="es-CO"/>
        </w:rPr>
        <w:t>: Framework multiplataforma para desarrollo de interfaces gráficas de usuario.</w:t>
      </w:r>
    </w:p>
    <w:p w14:paraId="52CB9112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SensoraCore</w:t>
      </w:r>
      <w:r w:rsidRPr="00C778A1">
        <w:rPr>
          <w:lang w:val="es-CO"/>
        </w:rPr>
        <w:t>: Nombre del sistema completo de instrumentación científica distribuida.</w:t>
      </w:r>
    </w:p>
    <w:p w14:paraId="66895134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TCP/IP (</w:t>
      </w:r>
      <w:proofErr w:type="spellStart"/>
      <w:r w:rsidRPr="00C778A1">
        <w:rPr>
          <w:b/>
          <w:bCs/>
          <w:lang w:val="es-CO"/>
        </w:rPr>
        <w:t>Transmission</w:t>
      </w:r>
      <w:proofErr w:type="spellEnd"/>
      <w:r w:rsidRPr="00C778A1">
        <w:rPr>
          <w:b/>
          <w:bCs/>
          <w:lang w:val="es-CO"/>
        </w:rPr>
        <w:t xml:space="preserve"> Control </w:t>
      </w:r>
      <w:proofErr w:type="spellStart"/>
      <w:r w:rsidRPr="00C778A1">
        <w:rPr>
          <w:b/>
          <w:bCs/>
          <w:lang w:val="es-CO"/>
        </w:rPr>
        <w:t>Protocol</w:t>
      </w:r>
      <w:proofErr w:type="spellEnd"/>
      <w:r w:rsidRPr="00C778A1">
        <w:rPr>
          <w:b/>
          <w:bCs/>
          <w:lang w:val="es-CO"/>
        </w:rPr>
        <w:t xml:space="preserve">/Internet </w:t>
      </w:r>
      <w:proofErr w:type="spellStart"/>
      <w:r w:rsidRPr="00C778A1">
        <w:rPr>
          <w:b/>
          <w:bCs/>
          <w:lang w:val="es-CO"/>
        </w:rPr>
        <w:t>Protocol</w:t>
      </w:r>
      <w:proofErr w:type="spellEnd"/>
      <w:r w:rsidRPr="00C778A1">
        <w:rPr>
          <w:b/>
          <w:bCs/>
          <w:lang w:val="es-CO"/>
        </w:rPr>
        <w:t>)</w:t>
      </w:r>
      <w:r w:rsidRPr="00C778A1">
        <w:rPr>
          <w:lang w:val="es-CO"/>
        </w:rPr>
        <w:t>: Conjunto de protocolos de comunicación para redes.</w:t>
      </w:r>
    </w:p>
    <w:p w14:paraId="3CFD26C9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Timeout</w:t>
      </w:r>
      <w:r w:rsidRPr="00C778A1">
        <w:rPr>
          <w:lang w:val="es-CO"/>
        </w:rPr>
        <w:t>: Tiempo máximo de espera antes de considerar una operación como fallida.</w:t>
      </w:r>
    </w:p>
    <w:p w14:paraId="56C5C044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 xml:space="preserve">UART (Universal </w:t>
      </w:r>
      <w:proofErr w:type="spellStart"/>
      <w:r w:rsidRPr="00C778A1">
        <w:rPr>
          <w:b/>
          <w:bCs/>
          <w:lang w:val="es-CO"/>
        </w:rPr>
        <w:t>Asynchronous</w:t>
      </w:r>
      <w:proofErr w:type="spellEnd"/>
      <w:r w:rsidRPr="00C778A1">
        <w:rPr>
          <w:b/>
          <w:bCs/>
          <w:lang w:val="es-CO"/>
        </w:rPr>
        <w:t xml:space="preserve"> Receiver-</w:t>
      </w:r>
      <w:proofErr w:type="spellStart"/>
      <w:r w:rsidRPr="00C778A1">
        <w:rPr>
          <w:b/>
          <w:bCs/>
          <w:lang w:val="es-CO"/>
        </w:rPr>
        <w:t>Transmitter</w:t>
      </w:r>
      <w:proofErr w:type="spellEnd"/>
      <w:r w:rsidRPr="00C778A1">
        <w:rPr>
          <w:b/>
          <w:bCs/>
          <w:lang w:val="es-CO"/>
        </w:rPr>
        <w:t>)</w:t>
      </w:r>
      <w:r w:rsidRPr="00C778A1">
        <w:rPr>
          <w:lang w:val="es-CO"/>
        </w:rPr>
        <w:t>: Protocolo de comunicación serie asíncrono.</w:t>
      </w:r>
    </w:p>
    <w:p w14:paraId="7B6DC2F9" w14:textId="77777777" w:rsidR="00C778A1" w:rsidRPr="00C778A1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UI (</w:t>
      </w:r>
      <w:proofErr w:type="spellStart"/>
      <w:r w:rsidRPr="00C778A1">
        <w:rPr>
          <w:b/>
          <w:bCs/>
          <w:lang w:val="es-CO"/>
        </w:rPr>
        <w:t>User</w:t>
      </w:r>
      <w:proofErr w:type="spellEnd"/>
      <w:r w:rsidRPr="00C778A1">
        <w:rPr>
          <w:b/>
          <w:bCs/>
          <w:lang w:val="es-CO"/>
        </w:rPr>
        <w:t xml:space="preserve"> Interface)</w:t>
      </w:r>
      <w:r w:rsidRPr="00C778A1">
        <w:rPr>
          <w:lang w:val="es-CO"/>
        </w:rPr>
        <w:t>: Interfaz de usuario, punto de interacción entre humano y máquina.</w:t>
      </w:r>
    </w:p>
    <w:p w14:paraId="35CA8E45" w14:textId="142EFB39" w:rsidR="002D4B33" w:rsidRDefault="00C778A1" w:rsidP="00C778A1">
      <w:pPr>
        <w:rPr>
          <w:lang w:val="es-CO"/>
        </w:rPr>
      </w:pPr>
      <w:r w:rsidRPr="00C778A1">
        <w:rPr>
          <w:b/>
          <w:bCs/>
          <w:lang w:val="es-CO"/>
        </w:rPr>
        <w:t>WiFi</w:t>
      </w:r>
      <w:r w:rsidRPr="00C778A1">
        <w:rPr>
          <w:lang w:val="es-CO"/>
        </w:rPr>
        <w:t>: Tecnología de comunicación inalámbrica basada en estándares IEEE 802.11.</w:t>
      </w:r>
    </w:p>
    <w:p w14:paraId="6E5D811C" w14:textId="65C9FA66" w:rsidR="002D4B33" w:rsidRPr="00C778A1" w:rsidRDefault="002D4B33" w:rsidP="002D4B33">
      <w:pPr>
        <w:spacing w:after="180" w:line="336" w:lineRule="auto"/>
        <w:contextualSpacing w:val="0"/>
        <w:rPr>
          <w:lang w:val="es-CO"/>
        </w:rPr>
      </w:pPr>
      <w:r>
        <w:rPr>
          <w:lang w:val="es-CO"/>
        </w:rPr>
        <w:br w:type="page"/>
      </w:r>
    </w:p>
    <w:p w14:paraId="207E6C21" w14:textId="77777777" w:rsidR="00C778A1" w:rsidRPr="00C778A1" w:rsidRDefault="00C778A1" w:rsidP="00C778A1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lastRenderedPageBreak/>
        <w:t>Apéndice B: Referencias y Documentación Adicional</w:t>
      </w:r>
    </w:p>
    <w:p w14:paraId="2D0703B5" w14:textId="77777777" w:rsidR="00C778A1" w:rsidRPr="00C778A1" w:rsidRDefault="00C778A1" w:rsidP="00C778A1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Documentación Técnica</w:t>
      </w:r>
    </w:p>
    <w:p w14:paraId="012608CE" w14:textId="77777777" w:rsidR="00C778A1" w:rsidRPr="00C778A1" w:rsidRDefault="00C778A1" w:rsidP="00D73945">
      <w:pPr>
        <w:numPr>
          <w:ilvl w:val="0"/>
          <w:numId w:val="3"/>
        </w:numPr>
        <w:rPr>
          <w:lang w:val="en-US"/>
        </w:rPr>
      </w:pPr>
      <w:r w:rsidRPr="00C778A1">
        <w:rPr>
          <w:b/>
          <w:bCs/>
          <w:lang w:val="en-US"/>
        </w:rPr>
        <w:t>Qt6 Documentation</w:t>
      </w:r>
      <w:r w:rsidRPr="00C778A1">
        <w:rPr>
          <w:lang w:val="en-US"/>
        </w:rPr>
        <w:t>: </w:t>
      </w:r>
      <w:hyperlink r:id="rId12" w:history="1">
        <w:r w:rsidRPr="00C778A1">
          <w:rPr>
            <w:rStyle w:val="Hipervnculo"/>
            <w:lang w:val="en-US"/>
          </w:rPr>
          <w:t>https://doc.qt.io/qt-6/</w:t>
        </w:r>
      </w:hyperlink>
    </w:p>
    <w:p w14:paraId="2B2C7658" w14:textId="77777777" w:rsidR="00C778A1" w:rsidRPr="00C778A1" w:rsidRDefault="00C778A1" w:rsidP="00D73945">
      <w:pPr>
        <w:numPr>
          <w:ilvl w:val="0"/>
          <w:numId w:val="3"/>
        </w:numPr>
        <w:rPr>
          <w:lang w:val="en-US"/>
        </w:rPr>
      </w:pPr>
      <w:r w:rsidRPr="00C778A1">
        <w:rPr>
          <w:b/>
          <w:bCs/>
          <w:lang w:val="en-US"/>
        </w:rPr>
        <w:t>Python Official Documentation</w:t>
      </w:r>
      <w:r w:rsidRPr="00C778A1">
        <w:rPr>
          <w:lang w:val="en-US"/>
        </w:rPr>
        <w:t>: </w:t>
      </w:r>
      <w:hyperlink r:id="rId13" w:history="1">
        <w:r w:rsidRPr="00C778A1">
          <w:rPr>
            <w:rStyle w:val="Hipervnculo"/>
            <w:lang w:val="en-US"/>
          </w:rPr>
          <w:t>https://docs.python.org/3/</w:t>
        </w:r>
      </w:hyperlink>
    </w:p>
    <w:p w14:paraId="63C4C797" w14:textId="77777777" w:rsidR="00C778A1" w:rsidRPr="00C778A1" w:rsidRDefault="00C778A1" w:rsidP="00D73945">
      <w:pPr>
        <w:numPr>
          <w:ilvl w:val="0"/>
          <w:numId w:val="3"/>
        </w:numPr>
        <w:rPr>
          <w:lang w:val="en-US"/>
        </w:rPr>
      </w:pPr>
      <w:r w:rsidRPr="00C778A1">
        <w:rPr>
          <w:b/>
          <w:bCs/>
          <w:lang w:val="en-US"/>
        </w:rPr>
        <w:t>ESP32 Technical Reference</w:t>
      </w:r>
      <w:r w:rsidRPr="00C778A1">
        <w:rPr>
          <w:lang w:val="en-US"/>
        </w:rPr>
        <w:t>: </w:t>
      </w:r>
      <w:hyperlink r:id="rId14" w:history="1">
        <w:r w:rsidRPr="00C778A1">
          <w:rPr>
            <w:rStyle w:val="Hipervnculo"/>
            <w:lang w:val="en-US"/>
          </w:rPr>
          <w:t>https://docs.espressif.com/projects/esp-idf/</w:t>
        </w:r>
      </w:hyperlink>
    </w:p>
    <w:p w14:paraId="0F29C4FC" w14:textId="77777777" w:rsidR="00C778A1" w:rsidRPr="00C778A1" w:rsidRDefault="00C778A1" w:rsidP="00D73945">
      <w:pPr>
        <w:numPr>
          <w:ilvl w:val="0"/>
          <w:numId w:val="3"/>
        </w:numPr>
        <w:rPr>
          <w:lang w:val="en-US"/>
        </w:rPr>
      </w:pPr>
      <w:r w:rsidRPr="00C778A1">
        <w:rPr>
          <w:b/>
          <w:bCs/>
          <w:lang w:val="en-US"/>
        </w:rPr>
        <w:t>PySide6 Reference</w:t>
      </w:r>
      <w:r w:rsidRPr="00C778A1">
        <w:rPr>
          <w:lang w:val="en-US"/>
        </w:rPr>
        <w:t>: </w:t>
      </w:r>
      <w:hyperlink r:id="rId15" w:history="1">
        <w:r w:rsidRPr="00C778A1">
          <w:rPr>
            <w:rStyle w:val="Hipervnculo"/>
            <w:lang w:val="en-US"/>
          </w:rPr>
          <w:t>https://doc.qt.io/qtforpython/</w:t>
        </w:r>
      </w:hyperlink>
    </w:p>
    <w:p w14:paraId="5076C087" w14:textId="77777777" w:rsidR="00C778A1" w:rsidRPr="00C778A1" w:rsidRDefault="00C778A1" w:rsidP="00C778A1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Recursos de Desarrollo</w:t>
      </w:r>
    </w:p>
    <w:p w14:paraId="76C4D1BB" w14:textId="77777777" w:rsidR="00C778A1" w:rsidRPr="00C778A1" w:rsidRDefault="00C778A1" w:rsidP="00D73945">
      <w:pPr>
        <w:numPr>
          <w:ilvl w:val="0"/>
          <w:numId w:val="4"/>
        </w:numPr>
        <w:rPr>
          <w:lang w:val="en-US"/>
        </w:rPr>
      </w:pPr>
      <w:r w:rsidRPr="00C778A1">
        <w:rPr>
          <w:b/>
          <w:bCs/>
          <w:lang w:val="en-US"/>
        </w:rPr>
        <w:t>GitHub Repository</w:t>
      </w:r>
      <w:r w:rsidRPr="00C778A1">
        <w:rPr>
          <w:lang w:val="en-US"/>
        </w:rPr>
        <w:t>: </w:t>
      </w:r>
      <w:hyperlink r:id="rId16" w:history="1">
        <w:r w:rsidRPr="00C778A1">
          <w:rPr>
            <w:rStyle w:val="Hipervnculo"/>
            <w:lang w:val="en-US"/>
          </w:rPr>
          <w:t>https://github.com/YamithR/SensoraCore</w:t>
        </w:r>
      </w:hyperlink>
    </w:p>
    <w:p w14:paraId="77AEF934" w14:textId="77777777" w:rsidR="00C778A1" w:rsidRPr="00C778A1" w:rsidRDefault="00C778A1" w:rsidP="00C778A1">
      <w:pPr>
        <w:rPr>
          <w:b/>
          <w:bCs/>
          <w:lang w:val="es-CO"/>
        </w:rPr>
      </w:pPr>
      <w:r w:rsidRPr="00C778A1">
        <w:rPr>
          <w:b/>
          <w:bCs/>
          <w:lang w:val="es-CO"/>
        </w:rPr>
        <w:t>Contacto y Soporte</w:t>
      </w:r>
    </w:p>
    <w:p w14:paraId="0E9B2CEA" w14:textId="77777777" w:rsidR="00C778A1" w:rsidRPr="000739D3" w:rsidRDefault="00C778A1" w:rsidP="00D73945">
      <w:pPr>
        <w:numPr>
          <w:ilvl w:val="0"/>
          <w:numId w:val="5"/>
        </w:numPr>
        <w:rPr>
          <w:lang w:val="es-CO"/>
        </w:rPr>
      </w:pPr>
      <w:r w:rsidRPr="00C778A1">
        <w:rPr>
          <w:b/>
          <w:bCs/>
          <w:lang w:val="es-CO"/>
        </w:rPr>
        <w:t>Email de Soporte</w:t>
      </w:r>
      <w:r w:rsidRPr="00C778A1">
        <w:rPr>
          <w:lang w:val="es-CO"/>
        </w:rPr>
        <w:t>: </w:t>
      </w:r>
      <w:hyperlink r:id="rId17" w:history="1">
        <w:r w:rsidRPr="00C778A1">
          <w:rPr>
            <w:rStyle w:val="Hipervnculo"/>
            <w:lang w:val="es-CO"/>
          </w:rPr>
          <w:t>yamith.romero@uac.edu.co</w:t>
        </w:r>
      </w:hyperlink>
    </w:p>
    <w:p w14:paraId="5005C034" w14:textId="77777777" w:rsidR="000739D3" w:rsidRPr="000739D3" w:rsidRDefault="000739D3" w:rsidP="000739D3">
      <w:pPr>
        <w:rPr>
          <w:b/>
          <w:bCs/>
          <w:lang w:val="es-CO"/>
        </w:rPr>
      </w:pPr>
      <w:r w:rsidRPr="000739D3">
        <w:rPr>
          <w:b/>
          <w:bCs/>
          <w:lang w:val="es-CO"/>
        </w:rPr>
        <w:t>Apéndice C: Herramientas de Desarrollo</w:t>
      </w:r>
    </w:p>
    <w:p w14:paraId="07AB5945" w14:textId="77777777" w:rsidR="000739D3" w:rsidRPr="000739D3" w:rsidRDefault="000739D3" w:rsidP="00D73945">
      <w:pPr>
        <w:numPr>
          <w:ilvl w:val="0"/>
          <w:numId w:val="9"/>
        </w:numPr>
        <w:rPr>
          <w:lang w:val="es-CO"/>
        </w:rPr>
      </w:pPr>
      <w:r w:rsidRPr="000739D3">
        <w:rPr>
          <w:b/>
          <w:bCs/>
          <w:lang w:val="es-CO"/>
        </w:rPr>
        <w:t>Thonny</w:t>
      </w:r>
      <w:r w:rsidRPr="000739D3">
        <w:rPr>
          <w:lang w:val="es-CO"/>
        </w:rPr>
        <w:t>: IDE simple para MicroPython</w:t>
      </w:r>
    </w:p>
    <w:p w14:paraId="538C5F64" w14:textId="77777777" w:rsidR="000739D3" w:rsidRPr="000739D3" w:rsidRDefault="000739D3" w:rsidP="00D73945">
      <w:pPr>
        <w:numPr>
          <w:ilvl w:val="0"/>
          <w:numId w:val="9"/>
        </w:numPr>
        <w:rPr>
          <w:lang w:val="es-CO"/>
        </w:rPr>
      </w:pPr>
      <w:proofErr w:type="spellStart"/>
      <w:r w:rsidRPr="000739D3">
        <w:rPr>
          <w:b/>
          <w:bCs/>
          <w:lang w:val="es-CO"/>
        </w:rPr>
        <w:t>uPyCraft</w:t>
      </w:r>
      <w:proofErr w:type="spellEnd"/>
      <w:r w:rsidRPr="000739D3">
        <w:rPr>
          <w:lang w:val="es-CO"/>
        </w:rPr>
        <w:t>: IDE especializado para ESP32</w:t>
      </w:r>
    </w:p>
    <w:p w14:paraId="4B34696D" w14:textId="77777777" w:rsidR="000739D3" w:rsidRPr="000739D3" w:rsidRDefault="000739D3" w:rsidP="00D73945">
      <w:pPr>
        <w:numPr>
          <w:ilvl w:val="0"/>
          <w:numId w:val="9"/>
        </w:numPr>
        <w:rPr>
          <w:lang w:val="es-CO"/>
        </w:rPr>
      </w:pPr>
      <w:proofErr w:type="spellStart"/>
      <w:r w:rsidRPr="000739D3">
        <w:rPr>
          <w:b/>
          <w:bCs/>
          <w:lang w:val="es-CO"/>
        </w:rPr>
        <w:t>VSCode</w:t>
      </w:r>
      <w:proofErr w:type="spellEnd"/>
      <w:r w:rsidRPr="000739D3">
        <w:rPr>
          <w:lang w:val="es-CO"/>
        </w:rPr>
        <w:t>: Con extensión MicroPython</w:t>
      </w:r>
    </w:p>
    <w:p w14:paraId="34BD5C3B" w14:textId="77777777" w:rsidR="000739D3" w:rsidRPr="000739D3" w:rsidRDefault="000739D3" w:rsidP="00D73945">
      <w:pPr>
        <w:numPr>
          <w:ilvl w:val="0"/>
          <w:numId w:val="9"/>
        </w:numPr>
        <w:rPr>
          <w:lang w:val="es-CO"/>
        </w:rPr>
      </w:pPr>
      <w:proofErr w:type="spellStart"/>
      <w:r w:rsidRPr="000739D3">
        <w:rPr>
          <w:b/>
          <w:bCs/>
          <w:lang w:val="es-CO"/>
        </w:rPr>
        <w:t>PyCharm</w:t>
      </w:r>
      <w:proofErr w:type="spellEnd"/>
      <w:r w:rsidRPr="000739D3">
        <w:rPr>
          <w:lang w:val="es-CO"/>
        </w:rPr>
        <w:t>: Con plugin MicroPython</w:t>
      </w:r>
    </w:p>
    <w:p w14:paraId="5F8810E8" w14:textId="77777777" w:rsidR="000739D3" w:rsidRPr="000739D3" w:rsidRDefault="000739D3" w:rsidP="000739D3">
      <w:pPr>
        <w:rPr>
          <w:b/>
          <w:bCs/>
          <w:lang w:val="es-CO"/>
        </w:rPr>
      </w:pPr>
      <w:r w:rsidRPr="000739D3">
        <w:rPr>
          <w:b/>
          <w:bCs/>
          <w:lang w:val="es-CO"/>
        </w:rPr>
        <w:t>Herramientas de Flash</w:t>
      </w:r>
    </w:p>
    <w:p w14:paraId="01FD8D72" w14:textId="77777777" w:rsidR="000739D3" w:rsidRPr="000739D3" w:rsidRDefault="000739D3" w:rsidP="00D73945">
      <w:pPr>
        <w:numPr>
          <w:ilvl w:val="0"/>
          <w:numId w:val="10"/>
        </w:numPr>
        <w:rPr>
          <w:lang w:val="es-CO"/>
        </w:rPr>
      </w:pPr>
      <w:r w:rsidRPr="000739D3">
        <w:rPr>
          <w:b/>
          <w:bCs/>
          <w:lang w:val="es-CO"/>
        </w:rPr>
        <w:t>esptool.py</w:t>
      </w:r>
      <w:r w:rsidRPr="000739D3">
        <w:rPr>
          <w:lang w:val="es-CO"/>
        </w:rPr>
        <w:t xml:space="preserve">: Herramienta oficial de </w:t>
      </w:r>
      <w:proofErr w:type="spellStart"/>
      <w:r w:rsidRPr="000739D3">
        <w:rPr>
          <w:lang w:val="es-CO"/>
        </w:rPr>
        <w:t>Espressif</w:t>
      </w:r>
      <w:proofErr w:type="spellEnd"/>
    </w:p>
    <w:p w14:paraId="7727F6DF" w14:textId="77777777" w:rsidR="000739D3" w:rsidRPr="000739D3" w:rsidRDefault="000739D3" w:rsidP="00D73945">
      <w:pPr>
        <w:numPr>
          <w:ilvl w:val="0"/>
          <w:numId w:val="10"/>
        </w:numPr>
        <w:rPr>
          <w:lang w:val="es-CO"/>
        </w:rPr>
      </w:pPr>
      <w:proofErr w:type="spellStart"/>
      <w:r w:rsidRPr="000739D3">
        <w:rPr>
          <w:b/>
          <w:bCs/>
          <w:lang w:val="es-CO"/>
        </w:rPr>
        <w:t>ampy</w:t>
      </w:r>
      <w:proofErr w:type="spellEnd"/>
      <w:r w:rsidRPr="000739D3">
        <w:rPr>
          <w:lang w:val="es-CO"/>
        </w:rPr>
        <w:t>: Gestión de archivos MicroPython</w:t>
      </w:r>
    </w:p>
    <w:p w14:paraId="6A49828D" w14:textId="77777777" w:rsidR="000739D3" w:rsidRPr="00C778A1" w:rsidRDefault="000739D3" w:rsidP="000739D3">
      <w:pPr>
        <w:rPr>
          <w:lang w:val="es-CO"/>
        </w:rPr>
      </w:pPr>
    </w:p>
    <w:p w14:paraId="7216CB92" w14:textId="77777777" w:rsidR="00C778A1" w:rsidRPr="00C778A1" w:rsidRDefault="00E662A5" w:rsidP="00C778A1">
      <w:pPr>
        <w:rPr>
          <w:lang w:val="es-CO"/>
        </w:rPr>
      </w:pPr>
      <w:r>
        <w:rPr>
          <w:lang w:val="es-CO"/>
        </w:rPr>
        <w:pict w14:anchorId="57F433A8">
          <v:rect id="_x0000_i1025" style="width:0;height:.75pt" o:hralign="center" o:hrstd="t" o:hrnoshade="t" o:hr="t" fillcolor="#dadada" stroked="f"/>
        </w:pict>
      </w:r>
    </w:p>
    <w:p w14:paraId="6F8C9393" w14:textId="486C7CBF" w:rsidR="00C778A1" w:rsidRPr="00C778A1" w:rsidRDefault="00C778A1" w:rsidP="00C778A1">
      <w:pPr>
        <w:rPr>
          <w:sz w:val="22"/>
          <w:szCs w:val="18"/>
          <w:lang w:val="es-CO"/>
        </w:rPr>
      </w:pPr>
      <w:r w:rsidRPr="00C778A1">
        <w:rPr>
          <w:sz w:val="22"/>
          <w:szCs w:val="18"/>
          <w:lang w:val="es-CO"/>
        </w:rPr>
        <w:t>Copyright © 2025 SensoraCore Project.</w:t>
      </w:r>
      <w:r w:rsidRPr="00C778A1">
        <w:rPr>
          <w:b/>
          <w:bCs/>
          <w:sz w:val="22"/>
          <w:szCs w:val="18"/>
          <w:lang w:val="es-CO"/>
        </w:rPr>
        <w:t xml:space="preserve"> Versión del documento: 3.2 | Fecha: Agosto 2025</w:t>
      </w:r>
      <w:r w:rsidR="000739D3">
        <w:rPr>
          <w:b/>
          <w:bCs/>
          <w:sz w:val="22"/>
          <w:szCs w:val="18"/>
          <w:lang w:val="es-CO"/>
        </w:rPr>
        <w:t xml:space="preserve"> </w:t>
      </w:r>
      <w:r w:rsidRPr="00C778A1">
        <w:rPr>
          <w:sz w:val="22"/>
          <w:szCs w:val="18"/>
          <w:lang w:val="es-CO"/>
        </w:rPr>
        <w:t>Para la versión más actualizada de este manual, visite: </w:t>
      </w:r>
      <w:hyperlink r:id="rId18" w:history="1">
        <w:r w:rsidRPr="00C778A1">
          <w:rPr>
            <w:rStyle w:val="Hipervnculo"/>
            <w:sz w:val="22"/>
            <w:szCs w:val="18"/>
            <w:lang w:val="es-CO"/>
          </w:rPr>
          <w:t>https://github.com/YamithR/SensoraCore.git</w:t>
        </w:r>
      </w:hyperlink>
    </w:p>
    <w:p w14:paraId="4A2E0A43" w14:textId="77777777" w:rsidR="00D55CBC" w:rsidRPr="00C778A1" w:rsidRDefault="00D55CBC" w:rsidP="00D55CBC">
      <w:pPr>
        <w:rPr>
          <w:lang w:val="es-CO"/>
        </w:rPr>
      </w:pPr>
    </w:p>
    <w:sectPr w:rsidR="00D55CBC" w:rsidRPr="00C778A1" w:rsidSect="007D0FF1">
      <w:headerReference w:type="default" r:id="rId19"/>
      <w:footerReference w:type="default" r:id="rId20"/>
      <w:pgSz w:w="11906" w:h="16838" w:code="9"/>
      <w:pgMar w:top="568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BDB12" w14:textId="77777777" w:rsidR="00C95F90" w:rsidRDefault="00C95F90" w:rsidP="00A91D75">
      <w:r>
        <w:separator/>
      </w:r>
    </w:p>
  </w:endnote>
  <w:endnote w:type="continuationSeparator" w:id="0">
    <w:p w14:paraId="10E02CD9" w14:textId="77777777" w:rsidR="00C95F90" w:rsidRDefault="00C95F90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B204" w14:textId="6600CFC4" w:rsidR="00A21C07" w:rsidRDefault="00A21C07">
    <w:pPr>
      <w:pStyle w:val="Piedep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89DC000" wp14:editId="2367564B">
          <wp:simplePos x="0" y="0"/>
          <wp:positionH relativeFrom="margin">
            <wp:align>left</wp:align>
          </wp:positionH>
          <wp:positionV relativeFrom="page">
            <wp:posOffset>10366744</wp:posOffset>
          </wp:positionV>
          <wp:extent cx="2296632" cy="142756"/>
          <wp:effectExtent l="0" t="0" r="0" b="0"/>
          <wp:wrapNone/>
          <wp:docPr id="185022318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9428" cy="1534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32B35" w14:textId="77777777" w:rsidR="00C95F90" w:rsidRDefault="00C95F90" w:rsidP="00A91D75">
      <w:r>
        <w:separator/>
      </w:r>
    </w:p>
  </w:footnote>
  <w:footnote w:type="continuationSeparator" w:id="0">
    <w:p w14:paraId="7B06F9E5" w14:textId="77777777" w:rsidR="00C95F90" w:rsidRDefault="00C95F90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3AAFB590" w14:textId="77777777" w:rsidTr="00A7217A">
      <w:trPr>
        <w:trHeight w:val="1060"/>
      </w:trPr>
      <w:tc>
        <w:tcPr>
          <w:tcW w:w="5861" w:type="dxa"/>
        </w:tcPr>
        <w:p w14:paraId="2C86E7C8" w14:textId="66567005" w:rsidR="008759A8" w:rsidRDefault="00A21C07" w:rsidP="00A7217A">
          <w:pPr>
            <w:pStyle w:val="Encabezado"/>
            <w:spacing w:after="0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70F5519" wp14:editId="338987F3">
                <wp:simplePos x="0" y="0"/>
                <wp:positionH relativeFrom="column">
                  <wp:posOffset>713105</wp:posOffset>
                </wp:positionH>
                <wp:positionV relativeFrom="page">
                  <wp:posOffset>73660</wp:posOffset>
                </wp:positionV>
                <wp:extent cx="1275715" cy="530860"/>
                <wp:effectExtent l="0" t="0" r="0" b="2540"/>
                <wp:wrapNone/>
                <wp:docPr id="88597738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571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20" w:type="dxa"/>
        </w:tcPr>
        <w:p w14:paraId="4E76B2A1" w14:textId="77777777" w:rsidR="008759A8" w:rsidRDefault="00D476F7" w:rsidP="00A7217A">
          <w:pPr>
            <w:pStyle w:val="Encabezado"/>
            <w:spacing w:after="0"/>
            <w:jc w:val="right"/>
          </w:pPr>
          <w:r>
            <w:rPr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0F5B8C" wp14:editId="19E3D1E8">
                    <wp:simplePos x="0" y="0"/>
                    <wp:positionH relativeFrom="column">
                      <wp:posOffset>2974075</wp:posOffset>
                    </wp:positionH>
                    <wp:positionV relativeFrom="paragraph">
                      <wp:posOffset>45085</wp:posOffset>
                    </wp:positionV>
                    <wp:extent cx="824230" cy="297815"/>
                    <wp:effectExtent l="0" t="0" r="13970" b="6985"/>
                    <wp:wrapNone/>
                    <wp:docPr id="20" name="Cuadro de texto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76812" w14:textId="77777777" w:rsidR="00D476F7" w:rsidRPr="00D476F7" w:rsidRDefault="00D476F7" w:rsidP="00D476F7">
                                <w:pPr>
                                  <w:pStyle w:val="Subttulo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  <w:lang w:bidi="es-ES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  <w:lang w:bidi="es-E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30F5B8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0" o:spid="_x0000_s1046" type="#_x0000_t202" style="position:absolute;left:0;text-align:left;margin-left:234.2pt;margin-top:3.5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" filled="f" stroked="f" strokeweight=".5pt">
                    <v:textbox inset="0,0,0,0">
                      <w:txbxContent>
                        <w:p w14:paraId="60D76812" w14:textId="77777777" w:rsidR="00D476F7" w:rsidRPr="00D476F7" w:rsidRDefault="00D476F7" w:rsidP="00D476F7">
                          <w:pPr>
                            <w:pStyle w:val="Subttulo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  <w:lang w:bidi="es-ES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  <w:lang w:bidi="es-ES"/>
            </w:rPr>
            <mc:AlternateContent>
              <mc:Choice Requires="wps">
                <w:drawing>
                  <wp:inline distT="0" distB="0" distL="0" distR="0" wp14:anchorId="60A81EDC" wp14:editId="00F8226E">
                    <wp:extent cx="1191260" cy="398780"/>
                    <wp:effectExtent l="0" t="0" r="8890" b="1270"/>
                    <wp:docPr id="15" name="Rectángulo: Una sola esquina cortada 15" descr="rectángulo de color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23394C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8F8D4" w14:textId="77777777" w:rsidR="008759A8" w:rsidRPr="008759A8" w:rsidRDefault="008759A8" w:rsidP="008759A8">
                                <w:pPr>
                                  <w:pStyle w:val="Subttulo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60A81EDC" id="Rectángulo: Una sola esquina cortada 15" o:spid="_x0000_s1047" alt="rectángulo de color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" adj="-11796480,,5400" path="m,l991870,r199390,199390l1191260,398780,,398780,,xe" fillcolor="#23394c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7F8F8D4" w14:textId="77777777" w:rsidR="008759A8" w:rsidRPr="008759A8" w:rsidRDefault="008759A8" w:rsidP="008759A8">
                          <w:pPr>
                            <w:pStyle w:val="Subttul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794F"/>
    <w:multiLevelType w:val="hybridMultilevel"/>
    <w:tmpl w:val="98ACAD20"/>
    <w:lvl w:ilvl="0" w:tplc="13EA8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1335A"/>
    <w:multiLevelType w:val="multilevel"/>
    <w:tmpl w:val="918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32B9D"/>
    <w:multiLevelType w:val="hybridMultilevel"/>
    <w:tmpl w:val="6614790A"/>
    <w:lvl w:ilvl="0" w:tplc="EAB6DB1A">
      <w:start w:val="1"/>
      <w:numFmt w:val="bullet"/>
      <w:pStyle w:val="Listaconnmeros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603066"/>
    <w:multiLevelType w:val="multilevel"/>
    <w:tmpl w:val="CAA4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61EE0"/>
    <w:multiLevelType w:val="hybridMultilevel"/>
    <w:tmpl w:val="7C9496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3D24F1"/>
    <w:multiLevelType w:val="multilevel"/>
    <w:tmpl w:val="D7C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849DB"/>
    <w:multiLevelType w:val="multilevel"/>
    <w:tmpl w:val="250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C14EB"/>
    <w:multiLevelType w:val="multilevel"/>
    <w:tmpl w:val="B0B20D5A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8" w15:restartNumberingAfterBreak="0">
    <w:nsid w:val="72782C96"/>
    <w:multiLevelType w:val="multilevel"/>
    <w:tmpl w:val="294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D255D"/>
    <w:multiLevelType w:val="multilevel"/>
    <w:tmpl w:val="2576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329283">
    <w:abstractNumId w:val="7"/>
  </w:num>
  <w:num w:numId="2" w16cid:durableId="754209211">
    <w:abstractNumId w:val="2"/>
  </w:num>
  <w:num w:numId="3" w16cid:durableId="178159469">
    <w:abstractNumId w:val="6"/>
  </w:num>
  <w:num w:numId="4" w16cid:durableId="1060598522">
    <w:abstractNumId w:val="5"/>
  </w:num>
  <w:num w:numId="5" w16cid:durableId="125054051">
    <w:abstractNumId w:val="3"/>
  </w:num>
  <w:num w:numId="6" w16cid:durableId="1361932826">
    <w:abstractNumId w:val="0"/>
  </w:num>
  <w:num w:numId="7" w16cid:durableId="1015108531">
    <w:abstractNumId w:val="4"/>
  </w:num>
  <w:num w:numId="8" w16cid:durableId="958874735">
    <w:abstractNumId w:val="8"/>
  </w:num>
  <w:num w:numId="9" w16cid:durableId="595985465">
    <w:abstractNumId w:val="9"/>
  </w:num>
  <w:num w:numId="10" w16cid:durableId="190514386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D1D"/>
    <w:rsid w:val="00001037"/>
    <w:rsid w:val="0002111D"/>
    <w:rsid w:val="0002248F"/>
    <w:rsid w:val="00061B6A"/>
    <w:rsid w:val="000739D3"/>
    <w:rsid w:val="000752F8"/>
    <w:rsid w:val="000A4A8A"/>
    <w:rsid w:val="000B6854"/>
    <w:rsid w:val="000D417F"/>
    <w:rsid w:val="000E05D8"/>
    <w:rsid w:val="00107687"/>
    <w:rsid w:val="001259C7"/>
    <w:rsid w:val="00175148"/>
    <w:rsid w:val="00184B35"/>
    <w:rsid w:val="001852BE"/>
    <w:rsid w:val="001865F2"/>
    <w:rsid w:val="001E59F3"/>
    <w:rsid w:val="001E66D5"/>
    <w:rsid w:val="002063EE"/>
    <w:rsid w:val="00226FF2"/>
    <w:rsid w:val="002603D8"/>
    <w:rsid w:val="002B67D3"/>
    <w:rsid w:val="002C7981"/>
    <w:rsid w:val="002D4B33"/>
    <w:rsid w:val="002F0619"/>
    <w:rsid w:val="003030EA"/>
    <w:rsid w:val="00306CD7"/>
    <w:rsid w:val="00325590"/>
    <w:rsid w:val="003338A9"/>
    <w:rsid w:val="00342438"/>
    <w:rsid w:val="0036733C"/>
    <w:rsid w:val="00376239"/>
    <w:rsid w:val="003767B2"/>
    <w:rsid w:val="00376FE5"/>
    <w:rsid w:val="00383FFC"/>
    <w:rsid w:val="003B5CAB"/>
    <w:rsid w:val="003F429C"/>
    <w:rsid w:val="00437ABB"/>
    <w:rsid w:val="0049036D"/>
    <w:rsid w:val="00495FDB"/>
    <w:rsid w:val="004A3529"/>
    <w:rsid w:val="004A7B2D"/>
    <w:rsid w:val="004C0AD1"/>
    <w:rsid w:val="005071B3"/>
    <w:rsid w:val="0051508E"/>
    <w:rsid w:val="005343E2"/>
    <w:rsid w:val="00557DA1"/>
    <w:rsid w:val="005611FB"/>
    <w:rsid w:val="00562FFD"/>
    <w:rsid w:val="005647AA"/>
    <w:rsid w:val="00577305"/>
    <w:rsid w:val="005A0432"/>
    <w:rsid w:val="005A1012"/>
    <w:rsid w:val="005C2E0B"/>
    <w:rsid w:val="005C36A8"/>
    <w:rsid w:val="005D3A5A"/>
    <w:rsid w:val="005E3F23"/>
    <w:rsid w:val="006003D5"/>
    <w:rsid w:val="00633384"/>
    <w:rsid w:val="0064466C"/>
    <w:rsid w:val="00672C1A"/>
    <w:rsid w:val="006D0FA5"/>
    <w:rsid w:val="00703955"/>
    <w:rsid w:val="007053EE"/>
    <w:rsid w:val="00751E57"/>
    <w:rsid w:val="0075224C"/>
    <w:rsid w:val="00760843"/>
    <w:rsid w:val="00772E0E"/>
    <w:rsid w:val="00785259"/>
    <w:rsid w:val="007A01DC"/>
    <w:rsid w:val="007B0DFA"/>
    <w:rsid w:val="007D0FF1"/>
    <w:rsid w:val="007E5E59"/>
    <w:rsid w:val="008034BE"/>
    <w:rsid w:val="00823D33"/>
    <w:rsid w:val="008759A8"/>
    <w:rsid w:val="00886E7F"/>
    <w:rsid w:val="00895034"/>
    <w:rsid w:val="008A1B66"/>
    <w:rsid w:val="008A60B0"/>
    <w:rsid w:val="008B4551"/>
    <w:rsid w:val="008B46AB"/>
    <w:rsid w:val="008E707B"/>
    <w:rsid w:val="00902359"/>
    <w:rsid w:val="0090487B"/>
    <w:rsid w:val="00911CD5"/>
    <w:rsid w:val="009148C1"/>
    <w:rsid w:val="009210A6"/>
    <w:rsid w:val="00924378"/>
    <w:rsid w:val="00926D5E"/>
    <w:rsid w:val="00934CCF"/>
    <w:rsid w:val="009443C8"/>
    <w:rsid w:val="00944D7A"/>
    <w:rsid w:val="009833C4"/>
    <w:rsid w:val="009A0F76"/>
    <w:rsid w:val="009B078F"/>
    <w:rsid w:val="009E17BB"/>
    <w:rsid w:val="00A03BCD"/>
    <w:rsid w:val="00A21C07"/>
    <w:rsid w:val="00A25DD4"/>
    <w:rsid w:val="00A37A9A"/>
    <w:rsid w:val="00A7217A"/>
    <w:rsid w:val="00A86068"/>
    <w:rsid w:val="00A91D75"/>
    <w:rsid w:val="00AB5D49"/>
    <w:rsid w:val="00AC343A"/>
    <w:rsid w:val="00AC6AA2"/>
    <w:rsid w:val="00AD283F"/>
    <w:rsid w:val="00AE560F"/>
    <w:rsid w:val="00B06DBC"/>
    <w:rsid w:val="00B7647F"/>
    <w:rsid w:val="00BD47EC"/>
    <w:rsid w:val="00C12634"/>
    <w:rsid w:val="00C20CCE"/>
    <w:rsid w:val="00C50FEA"/>
    <w:rsid w:val="00C6323A"/>
    <w:rsid w:val="00C77121"/>
    <w:rsid w:val="00C778A1"/>
    <w:rsid w:val="00C87193"/>
    <w:rsid w:val="00C95F90"/>
    <w:rsid w:val="00CB27A1"/>
    <w:rsid w:val="00CD49BE"/>
    <w:rsid w:val="00CE4AAB"/>
    <w:rsid w:val="00D43733"/>
    <w:rsid w:val="00D476F7"/>
    <w:rsid w:val="00D55CBC"/>
    <w:rsid w:val="00D73945"/>
    <w:rsid w:val="00D8631A"/>
    <w:rsid w:val="00D87CD8"/>
    <w:rsid w:val="00DF1CFA"/>
    <w:rsid w:val="00E322B9"/>
    <w:rsid w:val="00E523C3"/>
    <w:rsid w:val="00E5388E"/>
    <w:rsid w:val="00E6016B"/>
    <w:rsid w:val="00E662A5"/>
    <w:rsid w:val="00E94B95"/>
    <w:rsid w:val="00EA03F0"/>
    <w:rsid w:val="00EB1CF5"/>
    <w:rsid w:val="00EB631A"/>
    <w:rsid w:val="00EC0D1D"/>
    <w:rsid w:val="00ED6905"/>
    <w:rsid w:val="00EF64C7"/>
    <w:rsid w:val="00F15904"/>
    <w:rsid w:val="00F80B39"/>
    <w:rsid w:val="00FB6A61"/>
    <w:rsid w:val="00FC4AC4"/>
    <w:rsid w:val="00FE0D74"/>
    <w:rsid w:val="00FE3D2C"/>
    <w:rsid w:val="00FF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2D159769"/>
  <w15:docId w15:val="{501C825E-C69E-40B5-8202-6BBAE3B3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s-E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1FB"/>
    <w:pPr>
      <w:spacing w:after="0" w:line="360" w:lineRule="auto"/>
      <w:contextualSpacing/>
    </w:pPr>
    <w:rPr>
      <w:color w:val="262140" w:themeColor="text1"/>
      <w:sz w:val="24"/>
    </w:rPr>
  </w:style>
  <w:style w:type="paragraph" w:styleId="Ttulo1">
    <w:name w:val="heading 1"/>
    <w:basedOn w:val="Normal"/>
    <w:next w:val="Normal"/>
    <w:link w:val="Ttulo1C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Ttulo2">
    <w:name w:val="heading 2"/>
    <w:basedOn w:val="Normal"/>
    <w:next w:val="Normal"/>
    <w:link w:val="Ttulo2C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Ttulo3">
    <w:name w:val="heading 3"/>
    <w:basedOn w:val="Normal"/>
    <w:next w:val="Normal"/>
    <w:link w:val="Ttulo3Car"/>
    <w:autoRedefine/>
    <w:uiPriority w:val="7"/>
    <w:unhideWhenUsed/>
    <w:qFormat/>
    <w:rsid w:val="00376FE5"/>
    <w:pPr>
      <w:keepNext/>
      <w:keepLines/>
      <w:spacing w:after="60" w:line="480" w:lineRule="auto"/>
      <w:ind w:left="29" w:right="29"/>
      <w:outlineLvl w:val="2"/>
    </w:pPr>
    <w:rPr>
      <w:rFonts w:asciiTheme="majorHAnsi" w:eastAsiaTheme="majorEastAsia" w:hAnsiTheme="majorHAnsi" w:cstheme="majorBidi"/>
      <w:i/>
      <w:sz w:val="22"/>
      <w:szCs w:val="24"/>
      <w:lang w:val="es-CO"/>
    </w:rPr>
  </w:style>
  <w:style w:type="paragraph" w:styleId="Ttulo4">
    <w:name w:val="heading 4"/>
    <w:basedOn w:val="Normal"/>
    <w:next w:val="Normal"/>
    <w:link w:val="Ttulo4Car"/>
    <w:uiPriority w:val="7"/>
    <w:semiHidden/>
    <w:unhideWhenUsed/>
    <w:qFormat/>
    <w:rsid w:val="00FB6A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CBD17" w:themeColor="accent1" w:themeShade="BF"/>
    </w:rPr>
  </w:style>
  <w:style w:type="paragraph" w:styleId="Ttulo5">
    <w:name w:val="heading 5"/>
    <w:basedOn w:val="Normal"/>
    <w:next w:val="Normal"/>
    <w:link w:val="Ttulo5Car"/>
    <w:uiPriority w:val="7"/>
    <w:semiHidden/>
    <w:unhideWhenUsed/>
    <w:qFormat/>
    <w:rsid w:val="00EA03F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ECBD1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PiedepginaCar">
    <w:name w:val="Pie de página Car"/>
    <w:basedOn w:val="Fuentedeprrafopredeter"/>
    <w:link w:val="Piedepgina"/>
    <w:uiPriority w:val="99"/>
    <w:rPr>
      <w:color w:val="ECBD17" w:themeColor="accent1" w:themeShade="BF"/>
    </w:rPr>
  </w:style>
  <w:style w:type="paragraph" w:styleId="Subttulo">
    <w:name w:val="Subtitle"/>
    <w:basedOn w:val="Normal"/>
    <w:link w:val="SubttuloC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gina">
    <w:name w:val="Página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Encabezado">
    <w:name w:val="header"/>
    <w:basedOn w:val="Normal"/>
    <w:link w:val="EncabezadoCar"/>
    <w:uiPriority w:val="99"/>
    <w:pPr>
      <w:spacing w:after="38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Pr>
      <w:color w:val="4E4484" w:themeColor="text1" w:themeTint="BF"/>
      <w:sz w:val="20"/>
    </w:rPr>
  </w:style>
  <w:style w:type="table" w:styleId="Tablaconcuadrcula">
    <w:name w:val="Table Grid"/>
    <w:basedOn w:val="Tabla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7"/>
    <w:rsid w:val="00376FE5"/>
    <w:rPr>
      <w:rFonts w:asciiTheme="majorHAnsi" w:eastAsiaTheme="majorEastAsia" w:hAnsiTheme="majorHAnsi" w:cstheme="majorBidi"/>
      <w:i/>
      <w:color w:val="262140" w:themeColor="text1"/>
      <w:sz w:val="22"/>
      <w:szCs w:val="24"/>
      <w:lang w:val="es-CO"/>
    </w:rPr>
  </w:style>
  <w:style w:type="paragraph" w:styleId="Ttulo">
    <w:name w:val="Title"/>
    <w:basedOn w:val="Normal"/>
    <w:link w:val="TtuloC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tuloCar">
    <w:name w:val="Título Car"/>
    <w:basedOn w:val="Fuentedeprrafopredeter"/>
    <w:link w:val="Ttulo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SubttuloCar">
    <w:name w:val="Subtítulo Car"/>
    <w:basedOn w:val="Fuentedeprrafopredeter"/>
    <w:link w:val="Subttulo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Sinespaciado">
    <w:name w:val="No Spacing"/>
    <w:link w:val="SinespaciadoCar"/>
    <w:uiPriority w:val="98"/>
    <w:unhideWhenUsed/>
    <w:qFormat/>
    <w:pPr>
      <w:spacing w:after="0" w:line="240" w:lineRule="auto"/>
    </w:pPr>
  </w:style>
  <w:style w:type="paragraph" w:customStyle="1" w:styleId="Informacindecontacto">
    <w:name w:val="Información de contact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Ttulo1Car">
    <w:name w:val="Título 1 Car"/>
    <w:basedOn w:val="Fuentedeprrafopredeter"/>
    <w:link w:val="Ttulo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Ttulo2Car">
    <w:name w:val="Título 2 Car"/>
    <w:basedOn w:val="Fuentedeprrafopredeter"/>
    <w:link w:val="Ttulo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Cita">
    <w:name w:val="Quote"/>
    <w:basedOn w:val="Normal"/>
    <w:next w:val="Normal"/>
    <w:link w:val="CitaC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CitaCar">
    <w:name w:val="Cita Car"/>
    <w:basedOn w:val="Fuentedeprrafopredeter"/>
    <w:link w:val="Cita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Firma">
    <w:name w:val="Signature"/>
    <w:basedOn w:val="Normal"/>
    <w:link w:val="FirmaC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FirmaCar">
    <w:name w:val="Firma Car"/>
    <w:basedOn w:val="Fuentedeprrafopredeter"/>
    <w:link w:val="Firma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SinespaciadoCar">
    <w:name w:val="Sin espaciado Car"/>
    <w:basedOn w:val="Fuentedeprrafopredeter"/>
    <w:link w:val="Sinespaciado"/>
    <w:uiPriority w:val="98"/>
  </w:style>
  <w:style w:type="paragraph" w:styleId="Listaconvietas">
    <w:name w:val="List Bullet"/>
    <w:basedOn w:val="Normal"/>
    <w:uiPriority w:val="11"/>
    <w:qFormat/>
    <w:rsid w:val="002063EE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aconnmeros">
    <w:name w:val="List Number"/>
    <w:basedOn w:val="Listaconnmeros2"/>
    <w:uiPriority w:val="9"/>
    <w:unhideWhenUsed/>
    <w:qFormat/>
    <w:rsid w:val="00D476F7"/>
  </w:style>
  <w:style w:type="paragraph" w:styleId="Listaconnmeros2">
    <w:name w:val="List Number 2"/>
    <w:basedOn w:val="Normal"/>
    <w:uiPriority w:val="10"/>
    <w:qFormat/>
    <w:rsid w:val="001865F2"/>
    <w:pPr>
      <w:numPr>
        <w:numId w:val="2"/>
      </w:numPr>
    </w:pPr>
  </w:style>
  <w:style w:type="table" w:customStyle="1" w:styleId="Tablafinanciera">
    <w:name w:val="Tabla financiera"/>
    <w:basedOn w:val="Tabla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semiHidden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</w:r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cin">
    <w:name w:val="Organizació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Descripci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nfasis2">
    <w:name w:val="Énfasis 2"/>
    <w:basedOn w:val="Normal"/>
    <w:link w:val="Carcterdenfasis2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Carcterdenfasis2">
    <w:name w:val="Carácter de énfasis 2"/>
    <w:basedOn w:val="Fuentedeprrafopredeter"/>
    <w:link w:val="nfasis2"/>
    <w:uiPriority w:val="8"/>
    <w:rsid w:val="002063EE"/>
    <w:rPr>
      <w:b/>
      <w:color w:val="262140" w:themeColor="text1"/>
      <w:spacing w:val="20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E523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523C3"/>
    <w:rPr>
      <w:color w:val="ECBE18" w:themeColor="hyperlink"/>
      <w:u w:val="single"/>
    </w:rPr>
  </w:style>
  <w:style w:type="table" w:styleId="Tabladelista1clara-nfasis6">
    <w:name w:val="List Table 1 Light Accent 6"/>
    <w:basedOn w:val="Tabla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FF3C5B"/>
    <w:pPr>
      <w:spacing w:after="100"/>
      <w:ind w:left="480"/>
    </w:pPr>
  </w:style>
  <w:style w:type="character" w:customStyle="1" w:styleId="Ttulo5Car">
    <w:name w:val="Título 5 Car"/>
    <w:basedOn w:val="Fuentedeprrafopredeter"/>
    <w:link w:val="Ttulo5"/>
    <w:uiPriority w:val="7"/>
    <w:semiHidden/>
    <w:rsid w:val="00EA03F0"/>
    <w:rPr>
      <w:rFonts w:asciiTheme="majorHAnsi" w:eastAsiaTheme="majorEastAsia" w:hAnsiTheme="majorHAnsi" w:cstheme="majorBidi"/>
      <w:color w:val="ECBD17" w:themeColor="accent1" w:themeShade="BF"/>
      <w:sz w:val="24"/>
    </w:rPr>
  </w:style>
  <w:style w:type="character" w:customStyle="1" w:styleId="Ttulo4Car">
    <w:name w:val="Título 4 Car"/>
    <w:basedOn w:val="Fuentedeprrafopredeter"/>
    <w:link w:val="Ttulo4"/>
    <w:uiPriority w:val="7"/>
    <w:semiHidden/>
    <w:rsid w:val="00FB6A61"/>
    <w:rPr>
      <w:rFonts w:asciiTheme="majorHAnsi" w:eastAsiaTheme="majorEastAsia" w:hAnsiTheme="majorHAnsi" w:cstheme="majorBidi"/>
      <w:i/>
      <w:iCs/>
      <w:color w:val="ECBD17" w:themeColor="accent1" w:themeShade="BF"/>
      <w:sz w:val="24"/>
    </w:rPr>
  </w:style>
  <w:style w:type="paragraph" w:styleId="Prrafodelista">
    <w:name w:val="List Paragraph"/>
    <w:basedOn w:val="Normal"/>
    <w:uiPriority w:val="34"/>
    <w:semiHidden/>
    <w:qFormat/>
    <w:rsid w:val="00672C1A"/>
    <w:pPr>
      <w:ind w:left="720"/>
    </w:pPr>
  </w:style>
  <w:style w:type="paragraph" w:styleId="Revisin">
    <w:name w:val="Revision"/>
    <w:hidden/>
    <w:uiPriority w:val="99"/>
    <w:semiHidden/>
    <w:rsid w:val="00FC4AC4"/>
    <w:pPr>
      <w:spacing w:after="0" w:line="240" w:lineRule="auto"/>
    </w:pPr>
    <w:rPr>
      <w:color w:val="262140" w:themeColor="text1"/>
      <w:sz w:val="24"/>
    </w:rPr>
  </w:style>
  <w:style w:type="paragraph" w:customStyle="1" w:styleId="code-line">
    <w:name w:val="code-line"/>
    <w:basedOn w:val="Normal"/>
    <w:rsid w:val="00902359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  <w:style w:type="paragraph" w:customStyle="1" w:styleId="Codigo">
    <w:name w:val="Codigo"/>
    <w:basedOn w:val="Normal"/>
    <w:link w:val="CodigoCar"/>
    <w:qFormat/>
    <w:rsid w:val="00A37A9A"/>
    <w:rPr>
      <w:rFonts w:ascii="Consolas" w:hAnsi="Consolas"/>
      <w:color w:val="ECBD17" w:themeColor="accent1" w:themeShade="BF"/>
      <w:szCs w:val="24"/>
    </w:rPr>
  </w:style>
  <w:style w:type="character" w:customStyle="1" w:styleId="CodigoCar">
    <w:name w:val="Codigo Car"/>
    <w:basedOn w:val="Fuentedeprrafopredeter"/>
    <w:link w:val="Codigo"/>
    <w:rsid w:val="00A37A9A"/>
    <w:rPr>
      <w:rFonts w:ascii="Consolas" w:hAnsi="Consolas"/>
      <w:color w:val="ECBD17" w:themeColor="accent1" w:themeShade="B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778A1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A6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</w:pPr>
    <w:rPr>
      <w:rFonts w:ascii="Courier New" w:eastAsia="Times New Roman" w:hAnsi="Courier New" w:cs="Courier New"/>
      <w:color w:val="auto"/>
      <w:sz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A60B0"/>
    <w:rPr>
      <w:rFonts w:ascii="Courier New" w:eastAsia="Times New Roman" w:hAnsi="Courier New" w:cs="Courier New"/>
      <w:color w:val="auto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8A6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ocs.python.org/3/" TargetMode="External"/><Relationship Id="rId18" Type="http://schemas.openxmlformats.org/officeDocument/2006/relationships/hyperlink" Target="https://github.com/YamithR/SensoraCore.git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doc.qt.io/qt-6/" TargetMode="External"/><Relationship Id="rId17" Type="http://schemas.openxmlformats.org/officeDocument/2006/relationships/hyperlink" Target="mailto:yamith.romero@uac.edu.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YamithR/SensoraCore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doc.qt.io/qtforpython/" TargetMode="Externa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docs.espressif.com/projects/esp-idf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t\AppData\Roaming\Microsoft\Templates\Informe%20anual%20(dise&#241;o%20Rojo%20y%20negro)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CEF3FAF-362E-4D83-8EDB-D9F06189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anual (diseño Rojo y negro).dotx</Template>
  <TotalTime>1498</TotalTime>
  <Pages>10</Pages>
  <Words>1046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Yamith Romero</dc:creator>
  <cp:keywords/>
  <cp:lastModifiedBy>Yamith Romero</cp:lastModifiedBy>
  <cp:revision>20</cp:revision>
  <dcterms:created xsi:type="dcterms:W3CDTF">2025-06-30T04:50:00Z</dcterms:created>
  <dcterms:modified xsi:type="dcterms:W3CDTF">2025-09-08T22:12:00Z</dcterms:modified>
  <cp:contentStatus/>
  <cp:version/>
</cp:coreProperties>
</file>