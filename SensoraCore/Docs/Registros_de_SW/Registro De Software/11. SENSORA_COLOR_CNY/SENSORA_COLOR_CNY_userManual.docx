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7EE3178B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rcRect/>
                          <a:stretch>
                            <a:fillRect l="-3786" t="-3786" r="-4282" b="-428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43CEA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9B61E4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BF71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" fillcolor="#7dc6f3 [3205]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Content>
        <w:p w14:paraId="36DB59E5" w14:textId="58C8DE4D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2CFFC26B" w14:textId="347341FD" w:rsidR="007D09AC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227385" w:history="1">
            <w:r w:rsidR="007D09AC" w:rsidRPr="00437CEC">
              <w:rPr>
                <w:rStyle w:val="Hipervnculo"/>
                <w:lang w:bidi="es-ES"/>
              </w:rPr>
              <w:t>INTRODUCCIÓN</w:t>
            </w:r>
            <w:r w:rsidR="007D09AC">
              <w:rPr>
                <w:webHidden/>
              </w:rPr>
              <w:tab/>
            </w:r>
            <w:r w:rsidR="007D09AC">
              <w:rPr>
                <w:webHidden/>
              </w:rPr>
              <w:fldChar w:fldCharType="begin"/>
            </w:r>
            <w:r w:rsidR="007D09AC">
              <w:rPr>
                <w:webHidden/>
              </w:rPr>
              <w:instrText xml:space="preserve"> PAGEREF _Toc208227385 \h </w:instrText>
            </w:r>
            <w:r w:rsidR="007D09AC">
              <w:rPr>
                <w:webHidden/>
              </w:rPr>
            </w:r>
            <w:r w:rsidR="007D09AC">
              <w:rPr>
                <w:webHidden/>
              </w:rPr>
              <w:fldChar w:fldCharType="separate"/>
            </w:r>
            <w:r w:rsidR="007D09AC">
              <w:rPr>
                <w:webHidden/>
              </w:rPr>
              <w:t>3</w:t>
            </w:r>
            <w:r w:rsidR="007D09AC">
              <w:rPr>
                <w:webHidden/>
              </w:rPr>
              <w:fldChar w:fldCharType="end"/>
            </w:r>
          </w:hyperlink>
        </w:p>
        <w:p w14:paraId="6AD24422" w14:textId="4A4C7451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86" w:history="1">
            <w:r w:rsidRPr="00437CEC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AE36" w14:textId="7EBFA437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87" w:history="1">
            <w:r w:rsidRPr="00437CEC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09C8" w14:textId="7243CC95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88" w:history="1">
            <w:r w:rsidRPr="00437CEC">
              <w:rPr>
                <w:rStyle w:val="Hipervnculo"/>
                <w:lang w:bidi="es-ES"/>
              </w:rPr>
              <w:t>CARACTERISTICAS TECNICAS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F83863" w14:textId="2B94FD5A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89" w:history="1">
            <w:r w:rsidRPr="00437CEC">
              <w:rPr>
                <w:rStyle w:val="Hipervnculo"/>
                <w:lang w:val="es-CO" w:bidi="es-ES"/>
              </w:rPr>
              <w:t>HARDWARE COMPATIBLE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981C2F" w14:textId="552368FC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0" w:history="1">
            <w:r w:rsidRPr="00437CEC">
              <w:rPr>
                <w:rStyle w:val="Hipervnculo"/>
                <w:lang w:bidi="es-ES"/>
              </w:rPr>
              <w:t>REQUERIMIENTOS DE 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7E1868" w14:textId="16BA1D9C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1" w:history="1">
            <w:r w:rsidRPr="00437CEC">
              <w:rPr>
                <w:rStyle w:val="Hipervnculo"/>
                <w:noProof/>
                <w:lang w:val="es-CO" w:bidi="es-ES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25BF" w14:textId="37C608EA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2" w:history="1">
            <w:r w:rsidRPr="00437CEC">
              <w:rPr>
                <w:rStyle w:val="Hipervnculo"/>
                <w:noProof/>
                <w:lang w:val="es-CO" w:bidi="es-ES"/>
              </w:rPr>
              <w:t>Dependencias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3F3AA" w14:textId="0B8B04FA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3" w:history="1">
            <w:r w:rsidRPr="00437CEC">
              <w:rPr>
                <w:rStyle w:val="Hipervnculo"/>
                <w:noProof/>
                <w:lang w:val="es-CO" w:bidi="es-ES"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B486" w14:textId="1E4588A9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4" w:history="1">
            <w:r w:rsidRPr="00437CEC">
              <w:rPr>
                <w:rStyle w:val="Hipervnculo"/>
                <w:lang w:bidi="es-ES"/>
              </w:rPr>
              <w:t>INICIO RÁPIDO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4254483" w14:textId="31E49007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5" w:history="1">
            <w:r w:rsidRPr="00437CEC">
              <w:rPr>
                <w:rStyle w:val="Hipervnculo"/>
                <w:rFonts w:eastAsia="Times New Roman" w:cstheme="minorHAnsi"/>
                <w:noProof/>
                <w:lang w:val="es-CO" w:eastAsia="es-CO"/>
              </w:rPr>
              <w:t>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2022D" w14:textId="557C540A" w:rsidR="007D09AC" w:rsidRDefault="007D09AC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6" w:history="1">
            <w:r w:rsidRPr="00437CEC">
              <w:rPr>
                <w:rStyle w:val="Hipervnculo"/>
                <w:rFonts w:eastAsia="Times New Roman" w:cstheme="minorHAnsi"/>
                <w:noProof/>
                <w:lang w:val="es-CO" w:eastAsia="es-CO"/>
              </w:rPr>
              <w:t>Operación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_Toc208227396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2EBF" w14:textId="241F08CA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7" w:history="1">
            <w:r w:rsidRPr="00437CEC">
              <w:rPr>
                <w:rStyle w:val="Hipervnculo"/>
                <w:lang w:bidi="es-ES"/>
              </w:rPr>
              <w:t>ALGORITMOS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402A47" w14:textId="185DA3E8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8" w:history="1">
            <w:r w:rsidRPr="00437CEC">
              <w:rPr>
                <w:rStyle w:val="Hipervnculo"/>
                <w:lang w:val="es-CO"/>
              </w:rPr>
              <w:t>APLICACIONES EDUCATIVAS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A2DE47" w14:textId="686F48D1" w:rsidR="007D09AC" w:rsidRDefault="007D09AC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27399" w:history="1">
            <w:r w:rsidRPr="00437CEC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_Toc208227399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0B300C" w14:textId="153626A2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E523C3">
      <w:pPr>
        <w:pStyle w:val="Ttulo1"/>
        <w:rPr>
          <w:caps w:val="0"/>
          <w:lang w:bidi="es-ES"/>
        </w:rPr>
      </w:pPr>
      <w:bookmarkStart w:id="0" w:name="_Toc208227385"/>
      <w:bookmarkStart w:id="1" w:name="_Hlk501114800"/>
      <w:r>
        <w:rPr>
          <w:caps w:val="0"/>
          <w:lang w:bidi="es-ES"/>
        </w:rPr>
        <w:lastRenderedPageBreak/>
        <w:t>INTRODUCCIÓN</w:t>
      </w:r>
      <w:bookmarkEnd w:id="0"/>
    </w:p>
    <w:p w14:paraId="7D1E7676" w14:textId="46B39446" w:rsidR="000B6854" w:rsidRDefault="000B6854" w:rsidP="000B6854">
      <w:pPr>
        <w:pStyle w:val="Ttulo2"/>
        <w:rPr>
          <w:lang w:bidi="es-ES"/>
        </w:rPr>
      </w:pPr>
      <w:bookmarkStart w:id="2" w:name="_Toc208227386"/>
      <w:r>
        <w:rPr>
          <w:lang w:bidi="es-ES"/>
        </w:rPr>
        <w:t>Información General</w:t>
      </w:r>
      <w:bookmarkEnd w:id="2"/>
    </w:p>
    <w:bookmarkEnd w:id="1"/>
    <w:p w14:paraId="77B5D13C" w14:textId="37C26A3F" w:rsidR="007C1121" w:rsidRDefault="000B6854" w:rsidP="000B6854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="007C1121" w:rsidRPr="007C1121">
        <w:rPr>
          <w:lang w:bidi="es-ES"/>
        </w:rPr>
        <w:t>SENSORA_COLOR_</w:t>
      </w:r>
      <w:r w:rsidR="00985449" w:rsidRPr="00985449">
        <w:t xml:space="preserve"> CNY</w:t>
      </w:r>
    </w:p>
    <w:p w14:paraId="678D6889" w14:textId="564A33E6" w:rsidR="000B6854" w:rsidRPr="000B6854" w:rsidRDefault="000B6854" w:rsidP="000B6854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Python 3.x con PySide6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Software Educativo/Módulo Didáctico</w:t>
      </w:r>
    </w:p>
    <w:p w14:paraId="22E72143" w14:textId="20F163C6" w:rsidR="00E523C3" w:rsidRPr="004C0AD1" w:rsidRDefault="00BD47EC" w:rsidP="00E523C3">
      <w:pPr>
        <w:pStyle w:val="Ttulo2"/>
      </w:pPr>
      <w:bookmarkStart w:id="3" w:name="_Toc208227387"/>
      <w:r>
        <w:t>Descripción General</w:t>
      </w:r>
      <w:bookmarkEnd w:id="3"/>
    </w:p>
    <w:p w14:paraId="3E8C25E7" w14:textId="4BC8BD99" w:rsidR="00985449" w:rsidRDefault="00985449" w:rsidP="00F479DB">
      <w:pPr>
        <w:jc w:val="both"/>
      </w:pPr>
      <w:r w:rsidRPr="00985449">
        <w:t>El módulo SENSORA_COLOR_</w:t>
      </w:r>
      <w:bookmarkStart w:id="4" w:name="_Hlk208225360"/>
      <w:r w:rsidRPr="00985449">
        <w:t xml:space="preserve">CNY </w:t>
      </w:r>
      <w:bookmarkEnd w:id="4"/>
      <w:r w:rsidRPr="00985449">
        <w:t>es un sistema especializado de detección óptica que utiliza el sensor CNY70 para análisis de superficie en tiempo real mediante discriminación entre tonos blanco y negro. El sistema implementa una arquitectura cliente-servidor basada en TCP que permite la comunicación entre un microcontrolador ESP32 y una aplicación de escritorio desarrollada en PySide6, proporcionando análisis porcentual dinámico con visualización gráfica en tiempo real y capacidades avanzadas de exportación de datos.</w:t>
      </w:r>
    </w:p>
    <w:p w14:paraId="1EA0B9FF" w14:textId="6EFAD35B" w:rsidR="00D476F7" w:rsidRPr="004C0AD1" w:rsidRDefault="00BD47EC" w:rsidP="00D476F7">
      <w:pPr>
        <w:pStyle w:val="Ttulo1"/>
      </w:pPr>
      <w:bookmarkStart w:id="5" w:name="_Toc208227388"/>
      <w:r>
        <w:rPr>
          <w:lang w:bidi="es-ES"/>
        </w:rPr>
        <w:lastRenderedPageBreak/>
        <w:t>CARACTERISTICAS TECNICAS</w:t>
      </w:r>
      <w:bookmarkEnd w:id="5"/>
    </w:p>
    <w:p w14:paraId="01C87273" w14:textId="77777777" w:rsidR="00A36632" w:rsidRPr="00A36632" w:rsidRDefault="00A36632" w:rsidP="00A36632">
      <w:pPr>
        <w:rPr>
          <w:rFonts w:asciiTheme="majorHAnsi" w:eastAsiaTheme="majorEastAsia" w:hAnsiTheme="majorHAnsi" w:cstheme="majorBidi"/>
          <w:b/>
          <w:bCs/>
          <w:sz w:val="28"/>
          <w:lang w:val="es-CO"/>
        </w:rPr>
      </w:pPr>
      <w:r w:rsidRPr="00A36632">
        <w:rPr>
          <w:rFonts w:asciiTheme="majorHAnsi" w:eastAsiaTheme="majorEastAsia" w:hAnsiTheme="majorHAnsi" w:cstheme="majorBidi"/>
          <w:b/>
          <w:bCs/>
          <w:sz w:val="28"/>
          <w:lang w:val="es-CO"/>
        </w:rPr>
        <w:t>Arquitectura del Software</w:t>
      </w:r>
    </w:p>
    <w:p w14:paraId="01DB6206" w14:textId="77777777" w:rsidR="00A36632" w:rsidRPr="00A36632" w:rsidRDefault="00A36632" w:rsidP="00A36632">
      <w:pPr>
        <w:pStyle w:val="Listaconnmeros"/>
        <w:numPr>
          <w:ilvl w:val="0"/>
          <w:numId w:val="133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Patrón Cliente-Servidor TCP Optimizado: Comunicación de alta frecuencia para datos analógicos</w:t>
      </w:r>
    </w:p>
    <w:p w14:paraId="584C3528" w14:textId="77777777" w:rsidR="00A36632" w:rsidRPr="00A36632" w:rsidRDefault="00A36632" w:rsidP="00A36632">
      <w:pPr>
        <w:pStyle w:val="Listaconnmeros"/>
        <w:numPr>
          <w:ilvl w:val="0"/>
          <w:numId w:val="133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Threading Asíncrono Robusto: QThread con manejo avanzado de buffers de datos</w:t>
      </w:r>
    </w:p>
    <w:p w14:paraId="7EA01A1D" w14:textId="77777777" w:rsidR="00A36632" w:rsidRPr="00A36632" w:rsidRDefault="00A36632" w:rsidP="00A36632">
      <w:pPr>
        <w:pStyle w:val="Listaconnmeros"/>
        <w:numPr>
          <w:ilvl w:val="0"/>
          <w:numId w:val="133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Análisis Dinámico de Rango: Mapeo automático min/max por sesión experimental</w:t>
      </w:r>
    </w:p>
    <w:p w14:paraId="5F16B3E2" w14:textId="77777777" w:rsidR="00A36632" w:rsidRPr="00A36632" w:rsidRDefault="00A36632" w:rsidP="00A36632">
      <w:pPr>
        <w:pStyle w:val="Listaconnmeros"/>
        <w:numPr>
          <w:ilvl w:val="0"/>
          <w:numId w:val="133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Visualización Científica: Matplotlib integrado con ventana deslizante de 25 segundos</w:t>
      </w:r>
    </w:p>
    <w:p w14:paraId="04FFCDEE" w14:textId="77777777" w:rsidR="00A36632" w:rsidRDefault="00A36632" w:rsidP="00A36632">
      <w:pPr>
        <w:pStyle w:val="Listaconnmeros"/>
        <w:numPr>
          <w:ilvl w:val="0"/>
          <w:numId w:val="133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Exportación Avanzada: Generación de reportes Excel multi-hoja con gráficas embebidas</w:t>
      </w:r>
    </w:p>
    <w:p w14:paraId="0EB39F0F" w14:textId="77777777" w:rsidR="00A36632" w:rsidRPr="00A36632" w:rsidRDefault="00A36632" w:rsidP="00A36632">
      <w:pPr>
        <w:pStyle w:val="Listaconnmeros"/>
        <w:rPr>
          <w:rFonts w:eastAsia="Times New Roman" w:cstheme="minorHAnsi"/>
          <w:b/>
          <w:bCs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Componentes Principales</w:t>
      </w:r>
    </w:p>
    <w:p w14:paraId="1BE9B434" w14:textId="77777777" w:rsidR="00A36632" w:rsidRPr="00A36632" w:rsidRDefault="00A36632" w:rsidP="00A36632">
      <w:pPr>
        <w:pStyle w:val="Listaconnmeros"/>
        <w:numPr>
          <w:ilvl w:val="0"/>
          <w:numId w:val="151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CnyThread</w:t>
      </w:r>
      <w:r w:rsidRPr="00A36632">
        <w:rPr>
          <w:rFonts w:eastAsia="Times New Roman" w:cstheme="minorHAnsi"/>
          <w:iCs/>
          <w:szCs w:val="24"/>
          <w:lang w:val="es-CO" w:eastAsia="es-CO" w:bidi="es-ES"/>
        </w:rPr>
        <w:t>: Hilo de comunicación TCP especializado para streaming de datos analógicos</w:t>
      </w:r>
    </w:p>
    <w:p w14:paraId="6FB2F9BE" w14:textId="77777777" w:rsidR="00A36632" w:rsidRPr="00A36632" w:rsidRDefault="00A36632" w:rsidP="00A36632">
      <w:pPr>
        <w:pStyle w:val="Listaconnmeros"/>
        <w:numPr>
          <w:ilvl w:val="0"/>
          <w:numId w:val="151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ColorCNYLogic</w:t>
      </w:r>
      <w:r w:rsidRPr="00A36632">
        <w:rPr>
          <w:rFonts w:eastAsia="Times New Roman" w:cstheme="minorHAnsi"/>
          <w:iCs/>
          <w:szCs w:val="24"/>
          <w:lang w:val="es-CO" w:eastAsia="es-CO" w:bidi="es-ES"/>
        </w:rPr>
        <w:t>: Controlador principal con análisis porcentual y visualización gráfica</w:t>
      </w:r>
    </w:p>
    <w:p w14:paraId="4023D979" w14:textId="77777777" w:rsidR="00A36632" w:rsidRPr="00A36632" w:rsidRDefault="00A36632" w:rsidP="00A36632">
      <w:pPr>
        <w:pStyle w:val="Listaconnmeros"/>
        <w:numPr>
          <w:ilvl w:val="0"/>
          <w:numId w:val="151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Sistema de Mapeo Dinámico</w:t>
      </w:r>
      <w:r w:rsidRPr="00A36632">
        <w:rPr>
          <w:rFonts w:eastAsia="Times New Roman" w:cstheme="minorHAnsi"/>
          <w:iCs/>
          <w:szCs w:val="24"/>
          <w:lang w:val="es-CO" w:eastAsia="es-CO" w:bidi="es-ES"/>
        </w:rPr>
        <w:t>: Calibración automática de rango por sesión experimental</w:t>
      </w:r>
    </w:p>
    <w:p w14:paraId="3A5ABCB7" w14:textId="77777777" w:rsidR="00A36632" w:rsidRPr="00A36632" w:rsidRDefault="00A36632" w:rsidP="00A36632">
      <w:pPr>
        <w:pStyle w:val="Listaconnmeros"/>
        <w:numPr>
          <w:ilvl w:val="0"/>
          <w:numId w:val="151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Visualizador Matplotlib</w:t>
      </w:r>
      <w:r w:rsidRPr="00A36632">
        <w:rPr>
          <w:rFonts w:eastAsia="Times New Roman" w:cstheme="minorHAnsi"/>
          <w:iCs/>
          <w:szCs w:val="24"/>
          <w:lang w:val="es-CO" w:eastAsia="es-CO" w:bidi="es-ES"/>
        </w:rPr>
        <w:t>: Gráficas duales de porcentaje blanco/negro en tiempo real</w:t>
      </w:r>
    </w:p>
    <w:p w14:paraId="46069671" w14:textId="77777777" w:rsidR="00A36632" w:rsidRPr="00A36632" w:rsidRDefault="00A36632" w:rsidP="00A36632">
      <w:pPr>
        <w:pStyle w:val="Listaconnmeros"/>
        <w:numPr>
          <w:ilvl w:val="0"/>
          <w:numId w:val="151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Exportador Excel</w:t>
      </w:r>
      <w:r w:rsidRPr="00A36632">
        <w:rPr>
          <w:rFonts w:eastAsia="Times New Roman" w:cstheme="minorHAnsi"/>
          <w:iCs/>
          <w:szCs w:val="24"/>
          <w:lang w:val="es-CO" w:eastAsia="es-CO" w:bidi="es-ES"/>
        </w:rPr>
        <w:t>: Generación de reportes científicos con metadatos y análisis</w:t>
      </w:r>
    </w:p>
    <w:p w14:paraId="05C63E5A" w14:textId="77777777" w:rsidR="00A36632" w:rsidRPr="00A36632" w:rsidRDefault="00A36632" w:rsidP="00A36632">
      <w:pPr>
        <w:pStyle w:val="Listaconnmeros"/>
        <w:rPr>
          <w:rFonts w:eastAsia="Times New Roman" w:cstheme="minorHAnsi"/>
          <w:b/>
          <w:bCs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b/>
          <w:bCs/>
          <w:iCs/>
          <w:szCs w:val="24"/>
          <w:lang w:val="es-CO" w:eastAsia="es-CO" w:bidi="es-ES"/>
        </w:rPr>
        <w:t>Funcionalidades Específicas</w:t>
      </w:r>
    </w:p>
    <w:p w14:paraId="2152B93F" w14:textId="77777777" w:rsidR="00A36632" w:rsidRPr="00A36632" w:rsidRDefault="00A36632" w:rsidP="00A36632">
      <w:pPr>
        <w:pStyle w:val="Listaconnmeros"/>
        <w:numPr>
          <w:ilvl w:val="0"/>
          <w:numId w:val="152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Detección óptica analógica con resolución de 12 bits (0-4095 ADC)</w:t>
      </w:r>
    </w:p>
    <w:p w14:paraId="7D99625A" w14:textId="77777777" w:rsidR="00A36632" w:rsidRPr="00A36632" w:rsidRDefault="00A36632" w:rsidP="00A36632">
      <w:pPr>
        <w:pStyle w:val="Listaconnmeros"/>
        <w:numPr>
          <w:ilvl w:val="0"/>
          <w:numId w:val="152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Análisis porcentual dinámico blanco/negro con mapeo automático</w:t>
      </w:r>
    </w:p>
    <w:p w14:paraId="005F06F1" w14:textId="77777777" w:rsidR="00A36632" w:rsidRPr="00A36632" w:rsidRDefault="00A36632" w:rsidP="00A36632">
      <w:pPr>
        <w:pStyle w:val="Listaconnmeros"/>
        <w:numPr>
          <w:ilvl w:val="0"/>
          <w:numId w:val="152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Visualización gráfica dual en tiempo real con códigos de color distintivos</w:t>
      </w:r>
    </w:p>
    <w:p w14:paraId="589A02EC" w14:textId="77777777" w:rsidR="00A36632" w:rsidRPr="00A36632" w:rsidRDefault="00A36632" w:rsidP="00A36632">
      <w:pPr>
        <w:pStyle w:val="Listaconnmeros"/>
        <w:numPr>
          <w:ilvl w:val="0"/>
          <w:numId w:val="152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Streaming configurable con intervalos desde 50ms hasta valores personalizados</w:t>
      </w:r>
    </w:p>
    <w:p w14:paraId="6258DBA8" w14:textId="7171D864" w:rsidR="00A36632" w:rsidRPr="00A36632" w:rsidRDefault="00A36632" w:rsidP="00A36632">
      <w:pPr>
        <w:pStyle w:val="Listaconnmeros"/>
        <w:numPr>
          <w:ilvl w:val="0"/>
          <w:numId w:val="152"/>
        </w:numPr>
        <w:rPr>
          <w:rFonts w:eastAsia="Times New Roman" w:cstheme="minorHAnsi"/>
          <w:iCs/>
          <w:szCs w:val="24"/>
          <w:lang w:val="es-CO" w:eastAsia="es-CO" w:bidi="es-ES"/>
        </w:rPr>
      </w:pPr>
      <w:r w:rsidRPr="00A36632">
        <w:rPr>
          <w:rFonts w:eastAsia="Times New Roman" w:cstheme="minorHAnsi"/>
          <w:iCs/>
          <w:szCs w:val="24"/>
          <w:lang w:val="es-CO" w:eastAsia="es-CO" w:bidi="es-ES"/>
        </w:rPr>
        <w:t>Exportación completa con series temporales, metadatos y gráficas de alta resolución</w:t>
      </w:r>
    </w:p>
    <w:p w14:paraId="132D46AA" w14:textId="55D51293" w:rsidR="00FB6A61" w:rsidRPr="00FB6A61" w:rsidRDefault="00FB6A61" w:rsidP="00FB6A61">
      <w:pPr>
        <w:pStyle w:val="Ttulo1"/>
        <w:rPr>
          <w:b w:val="0"/>
          <w:bCs w:val="0"/>
          <w:lang w:val="es-CO" w:bidi="es-ES"/>
        </w:rPr>
      </w:pPr>
      <w:bookmarkStart w:id="6" w:name="_Toc208227389"/>
      <w:r w:rsidRPr="00FB6A61">
        <w:rPr>
          <w:lang w:val="es-CO" w:bidi="es-ES"/>
        </w:rPr>
        <w:lastRenderedPageBreak/>
        <w:t>HARDWARE COMPATIBLE</w:t>
      </w:r>
      <w:bookmarkEnd w:id="6"/>
    </w:p>
    <w:p w14:paraId="4AFC9D42" w14:textId="01FF20C0" w:rsidR="00FB6A61" w:rsidRPr="00A36632" w:rsidRDefault="00FB6A61" w:rsidP="00A36632">
      <w:pPr>
        <w:rPr>
          <w:rFonts w:asciiTheme="majorHAnsi" w:hAnsiTheme="majorHAnsi"/>
          <w:b/>
          <w:bCs/>
          <w:sz w:val="28"/>
          <w:szCs w:val="22"/>
          <w:lang w:val="es-CO" w:bidi="es-ES"/>
        </w:rPr>
      </w:pPr>
      <w:r w:rsidRPr="00A36632">
        <w:rPr>
          <w:rFonts w:asciiTheme="majorHAnsi" w:hAnsiTheme="majorHAnsi"/>
          <w:b/>
          <w:bCs/>
          <w:sz w:val="28"/>
          <w:szCs w:val="22"/>
          <w:lang w:val="es-CO" w:bidi="es-ES"/>
        </w:rPr>
        <w:t>Microcontrolador Principal</w:t>
      </w:r>
    </w:p>
    <w:p w14:paraId="341DB20A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Modelo</w:t>
      </w:r>
      <w:r w:rsidRPr="004B4E46">
        <w:t>: ESP32 DevKit V1</w:t>
      </w:r>
    </w:p>
    <w:p w14:paraId="7243F48F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Conectividad</w:t>
      </w:r>
      <w:r w:rsidRPr="004B4E46">
        <w:t>: WiFi integrado para comunicación TCP</w:t>
      </w:r>
    </w:p>
    <w:p w14:paraId="2EF6D1F5" w14:textId="77777777" w:rsidR="00A36632" w:rsidRPr="00A36632" w:rsidRDefault="00A36632" w:rsidP="00A36632">
      <w:pPr>
        <w:pStyle w:val="Listaconnmeros2"/>
        <w:rPr>
          <w:rFonts w:cstheme="minorHAnsi"/>
        </w:rPr>
      </w:pPr>
      <w:r w:rsidRPr="00A36632">
        <w:rPr>
          <w:rStyle w:val="Textoennegrita"/>
          <w:rFonts w:cstheme="minorHAnsi"/>
          <w:szCs w:val="24"/>
        </w:rPr>
        <w:t>ADC</w:t>
      </w:r>
      <w:r w:rsidRPr="00A36632">
        <w:rPr>
          <w:rFonts w:cstheme="minorHAnsi"/>
        </w:rPr>
        <w:t>: Pin D25 configurado para entrada analógica de 12 bits</w:t>
      </w:r>
    </w:p>
    <w:p w14:paraId="4DE17B72" w14:textId="77777777" w:rsidR="00A36632" w:rsidRPr="00A36632" w:rsidRDefault="00A36632" w:rsidP="00A36632">
      <w:pPr>
        <w:pStyle w:val="Listaconnmeros2"/>
        <w:rPr>
          <w:rFonts w:cstheme="minorHAnsi"/>
        </w:rPr>
      </w:pPr>
      <w:r w:rsidRPr="00A36632">
        <w:rPr>
          <w:rStyle w:val="Textoennegrita"/>
          <w:rFonts w:cstheme="minorHAnsi"/>
          <w:szCs w:val="24"/>
        </w:rPr>
        <w:t>Resolución</w:t>
      </w:r>
      <w:r w:rsidRPr="00A36632">
        <w:rPr>
          <w:rFonts w:cstheme="minorHAnsi"/>
        </w:rPr>
        <w:t>: 4096 niveles discretos (0-4095) para máxima precisión</w:t>
      </w:r>
    </w:p>
    <w:p w14:paraId="2B0CAA70" w14:textId="77777777" w:rsidR="00A36632" w:rsidRDefault="00A36632" w:rsidP="00A36632">
      <w:pPr>
        <w:pStyle w:val="Listaconnmeros2"/>
      </w:pPr>
      <w:r w:rsidRPr="00A36632">
        <w:rPr>
          <w:rStyle w:val="Textoennegrita"/>
          <w:rFonts w:cstheme="minorHAnsi"/>
          <w:szCs w:val="24"/>
        </w:rPr>
        <w:t>Alimentación</w:t>
      </w:r>
      <w:r w:rsidRPr="00A36632">
        <w:rPr>
          <w:rFonts w:cstheme="minorHAnsi"/>
        </w:rPr>
        <w:t>:</w:t>
      </w:r>
      <w:r w:rsidRPr="00A36632">
        <w:t xml:space="preserve"> </w:t>
      </w:r>
      <w:r>
        <w:t>3.3V para LED y lógica del circuito CNY70</w:t>
      </w:r>
    </w:p>
    <w:p w14:paraId="1F9793BD" w14:textId="4181C919" w:rsidR="00A36632" w:rsidRPr="00A36632" w:rsidRDefault="00A36632" w:rsidP="00A36632">
      <w:pPr>
        <w:rPr>
          <w:rFonts w:asciiTheme="majorHAnsi" w:hAnsiTheme="majorHAnsi"/>
          <w:b/>
          <w:bCs/>
          <w:sz w:val="28"/>
          <w:szCs w:val="22"/>
          <w:lang w:val="es-CO" w:bidi="es-ES"/>
        </w:rPr>
      </w:pPr>
      <w:r w:rsidRPr="00A36632">
        <w:rPr>
          <w:rFonts w:asciiTheme="majorHAnsi" w:hAnsiTheme="majorHAnsi"/>
          <w:b/>
          <w:bCs/>
          <w:sz w:val="28"/>
          <w:szCs w:val="22"/>
          <w:lang w:val="es-CO" w:bidi="es-ES"/>
        </w:rPr>
        <w:t>Sensor Óptico Requerido</w:t>
      </w:r>
    </w:p>
    <w:p w14:paraId="150B8005" w14:textId="77777777" w:rsidR="00A36632" w:rsidRPr="00A36632" w:rsidRDefault="00A36632" w:rsidP="00A36632">
      <w:pPr>
        <w:pStyle w:val="Listaconnmeros2"/>
        <w:rPr>
          <w:lang w:val="es-CO"/>
        </w:rPr>
      </w:pPr>
      <w:r w:rsidRPr="00A36632">
        <w:rPr>
          <w:b/>
          <w:bCs/>
          <w:lang w:val="es-CO"/>
        </w:rPr>
        <w:t>Sensor CNY70 (Opto-interruptor de Reflexión):</w:t>
      </w:r>
    </w:p>
    <w:p w14:paraId="753B08CB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Tipo</w:t>
      </w:r>
      <w:r w:rsidRPr="00A36632">
        <w:rPr>
          <w:lang w:val="es-CO"/>
        </w:rPr>
        <w:t>: Sensor óptico de reflexión de ranura</w:t>
      </w:r>
    </w:p>
    <w:p w14:paraId="74CD50CC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LED Infrarrojo</w:t>
      </w:r>
      <w:r w:rsidRPr="00A36632">
        <w:rPr>
          <w:lang w:val="es-CO"/>
        </w:rPr>
        <w:t>: Emisor con longitud de onda ~950nm</w:t>
      </w:r>
    </w:p>
    <w:p w14:paraId="03A1A876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Fototransistor</w:t>
      </w:r>
      <w:r w:rsidRPr="00A36632">
        <w:rPr>
          <w:lang w:val="es-CO"/>
        </w:rPr>
        <w:t>: Receptor sensible a infrarrojo con alta ganancia</w:t>
      </w:r>
    </w:p>
    <w:p w14:paraId="6BC85E34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Distancia Operativa</w:t>
      </w:r>
      <w:r w:rsidRPr="00A36632">
        <w:rPr>
          <w:lang w:val="es-CO"/>
        </w:rPr>
        <w:t>: 0.5mm a 5mm para máxima sensibilidad</w:t>
      </w:r>
    </w:p>
    <w:p w14:paraId="00D2D898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Tiempo de Respuesta</w:t>
      </w:r>
      <w:r w:rsidRPr="00A36632">
        <w:rPr>
          <w:lang w:val="es-CO"/>
        </w:rPr>
        <w:t>: &lt; 15μs para transiciones rápidas</w:t>
      </w:r>
    </w:p>
    <w:p w14:paraId="33CC01AE" w14:textId="77777777" w:rsidR="00A36632" w:rsidRPr="00A36632" w:rsidRDefault="00A36632" w:rsidP="00A36632">
      <w:pPr>
        <w:pStyle w:val="Listaconnmeros2"/>
        <w:numPr>
          <w:ilvl w:val="0"/>
          <w:numId w:val="154"/>
        </w:numPr>
        <w:rPr>
          <w:lang w:val="es-CO"/>
        </w:rPr>
      </w:pPr>
      <w:r w:rsidRPr="00A36632">
        <w:rPr>
          <w:b/>
          <w:bCs/>
          <w:lang w:val="es-CO"/>
        </w:rPr>
        <w:t>Temperatura de Operación</w:t>
      </w:r>
      <w:r w:rsidRPr="00A36632">
        <w:rPr>
          <w:lang w:val="es-CO"/>
        </w:rPr>
        <w:t>: -25°C a +85°C</w:t>
      </w:r>
    </w:p>
    <w:p w14:paraId="11087FD3" w14:textId="4F5A9583" w:rsidR="00D83520" w:rsidRDefault="00A36632" w:rsidP="00D83520">
      <w:pPr>
        <w:rPr>
          <w:lang w:val="es-CO" w:bidi="es-ES"/>
        </w:rPr>
      </w:pPr>
      <w:r>
        <w:rPr>
          <w:lang w:val="es-CO" w:bidi="es-ES"/>
        </w:rPr>
        <w:t>Diagrama de Conexiones</w:t>
      </w:r>
    </w:p>
    <w:p w14:paraId="7D2DD50B" w14:textId="6126B3E1" w:rsidR="00416D52" w:rsidRDefault="00A36632" w:rsidP="00D8352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39169" wp14:editId="7927095F">
                <wp:simplePos x="0" y="0"/>
                <wp:positionH relativeFrom="margin">
                  <wp:align>right</wp:align>
                </wp:positionH>
                <wp:positionV relativeFrom="paragraph">
                  <wp:posOffset>239257</wp:posOffset>
                </wp:positionV>
                <wp:extent cx="6119495" cy="4493895"/>
                <wp:effectExtent l="95250" t="38100" r="33655" b="97155"/>
                <wp:wrapTopAndBottom/>
                <wp:docPr id="136562337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494144"/>
                        </a:xfrm>
                        <a:prstGeom prst="roundRect">
                          <a:avLst>
                            <a:gd name="adj" fmla="val 5305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9538A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┌─────────────────────────────────┐</w:t>
                            </w:r>
                          </w:p>
                          <w:p w14:paraId="164695F3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ESP32 DevKit V1                │</w:t>
                            </w:r>
                          </w:p>
                          <w:p w14:paraId="2CF34353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3V3  ○ ─→ LED Ánodo (+ R 180Ω) │</w:t>
                            </w:r>
                          </w:p>
                          <w:p w14:paraId="0B6A9BE6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GND  ○ ─→ LED Cátodo           │</w:t>
                            </w:r>
                          </w:p>
                          <w:p w14:paraId="13EB8ABE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GND  ○ ─→ Colector (+ R 10kΩ)  │</w:t>
                            </w:r>
                          </w:p>
                          <w:p w14:paraId="4E3659BD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D25  ○ ←─ Emisor Fototransistor │</w:t>
                            </w:r>
                          </w:p>
                          <w:p w14:paraId="161D82C7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LED integrado: GPIO 2          │</w:t>
                            </w:r>
                          </w:p>
                          <w:p w14:paraId="6CC7C283" w14:textId="1A975D6B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└─────────────────────────────────┘</w:t>
                            </w:r>
                          </w:p>
                          <w:p w14:paraId="467E168C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CNY70 Sensor Óptico:</w:t>
                            </w:r>
                          </w:p>
                          <w:p w14:paraId="6E33D58B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┌─────────────┐</w:t>
                            </w:r>
                          </w:p>
                          <w:p w14:paraId="559429C9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1: Ánodo   │ ← 3V3 + R 180Ω</w:t>
                            </w:r>
                          </w:p>
                          <w:p w14:paraId="3013DA43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2: Cátodo  │ ← GND</w:t>
                            </w:r>
                          </w:p>
                          <w:p w14:paraId="04A918CE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│  3: Colector│ ← GND + R 10kΩ  </w:t>
                            </w:r>
                          </w:p>
                          <w:p w14:paraId="66294FDB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│  4: Emisor  │ ← Pin D25</w:t>
                            </w:r>
                          </w:p>
                          <w:p w14:paraId="59E9672A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└─────────────┘</w:t>
                            </w:r>
                          </w:p>
                          <w:p w14:paraId="6A279198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</w:p>
                          <w:p w14:paraId="0B095E2C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Principio de Funcionamiento:</w:t>
                            </w:r>
                          </w:p>
                          <w:p w14:paraId="016E6B52" w14:textId="77777777" w:rsidR="00A36632" w:rsidRPr="00A36632" w:rsidRDefault="00A36632" w:rsidP="00A3663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• Superficie Blanca: Alta reflexión → Fototransistor activo → ADC alto</w:t>
                            </w:r>
                          </w:p>
                          <w:p w14:paraId="48BAC676" w14:textId="1DB25D6F" w:rsidR="00416D52" w:rsidRPr="00416D52" w:rsidRDefault="00A36632" w:rsidP="00C105ED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3663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• Superficie Negra: Baja reflexión → Fototransistor inactivo → ADC 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39169" id="Rectángulo 3" o:spid="_x0000_s1029" style="position:absolute;margin-left:430.65pt;margin-top:18.85pt;width:481.85pt;height:353.8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47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" fillcolor="#23394c" stroked="f" strokeweight="2pt">
                <v:shadow on="t" color="black" opacity="26214f" origin=".5,-.5" offset="-.74836mm,.74836mm"/>
                <v:textbox>
                  <w:txbxContent>
                    <w:p w14:paraId="3439538A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┌─────────────────────────────────┐</w:t>
                      </w:r>
                    </w:p>
                    <w:p w14:paraId="164695F3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ESP32 DevKit V1                │</w:t>
                      </w:r>
                    </w:p>
                    <w:p w14:paraId="2CF34353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3V3  ○ ─→ LED Ánodo (+ R 180Ω) │</w:t>
                      </w:r>
                    </w:p>
                    <w:p w14:paraId="0B6A9BE6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GND  ○ ─→ LED Cátodo           │</w:t>
                      </w:r>
                    </w:p>
                    <w:p w14:paraId="13EB8ABE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GND  ○ ─→ Colector (+ R 10kΩ)  │</w:t>
                      </w:r>
                    </w:p>
                    <w:p w14:paraId="4E3659BD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D25  ○ ←─ Emisor Fototransistor │</w:t>
                      </w:r>
                    </w:p>
                    <w:p w14:paraId="161D82C7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LED integrado: GPIO 2          │</w:t>
                      </w:r>
                    </w:p>
                    <w:p w14:paraId="6CC7C283" w14:textId="1A975D6B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└─────────────────────────────────┘</w:t>
                      </w:r>
                    </w:p>
                    <w:p w14:paraId="467E168C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CNY70 Sensor Óptico:</w:t>
                      </w:r>
                    </w:p>
                    <w:p w14:paraId="6E33D58B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┌─────────────┐</w:t>
                      </w:r>
                    </w:p>
                    <w:p w14:paraId="559429C9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1: Ánodo   │ ← 3V3 + R 180Ω</w:t>
                      </w:r>
                    </w:p>
                    <w:p w14:paraId="3013DA43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2: Cátodo  │ ← GND</w:t>
                      </w:r>
                    </w:p>
                    <w:p w14:paraId="04A918CE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│  3: Colector│ ← GND + R 10kΩ  </w:t>
                      </w:r>
                    </w:p>
                    <w:p w14:paraId="66294FDB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│  4: Emisor  │ ← Pin D25</w:t>
                      </w:r>
                    </w:p>
                    <w:p w14:paraId="59E9672A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└─────────────┘</w:t>
                      </w:r>
                    </w:p>
                    <w:p w14:paraId="6A279198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</w:p>
                    <w:p w14:paraId="0B095E2C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Principio de Funcionamiento:</w:t>
                      </w:r>
                    </w:p>
                    <w:p w14:paraId="016E6B52" w14:textId="77777777" w:rsidR="00A36632" w:rsidRPr="00A36632" w:rsidRDefault="00A36632" w:rsidP="00A3663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• Superficie Blanca: Alta reflexión → Fototransistor activo → ADC alto</w:t>
                      </w:r>
                    </w:p>
                    <w:p w14:paraId="48BAC676" w14:textId="1DB25D6F" w:rsidR="00416D52" w:rsidRPr="00416D52" w:rsidRDefault="00A36632" w:rsidP="00C105ED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3663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• Superficie Negra: Baja reflexión → Fototransistor inactivo → ADC bajo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7746F500" w14:textId="45F14F49" w:rsidR="00EA03F0" w:rsidRDefault="00FB6A61" w:rsidP="002063EE">
      <w:pPr>
        <w:pStyle w:val="Ttulo1"/>
        <w:rPr>
          <w:lang w:bidi="es-ES"/>
        </w:rPr>
      </w:pPr>
      <w:bookmarkStart w:id="7" w:name="_Toc208227390"/>
      <w:r>
        <w:rPr>
          <w:lang w:bidi="es-ES"/>
        </w:rPr>
        <w:lastRenderedPageBreak/>
        <w:t xml:space="preserve">REQUERIMIENTOS DE </w:t>
      </w:r>
      <w:r w:rsidRPr="00FB6A61">
        <w:rPr>
          <w:lang w:bidi="es-ES"/>
        </w:rPr>
        <w:t>INSTALACIÓN Y CONFIGURACIÓN</w:t>
      </w:r>
      <w:bookmarkEnd w:id="7"/>
    </w:p>
    <w:p w14:paraId="49B26296" w14:textId="5A5806D0" w:rsidR="00FB6A61" w:rsidRPr="00FB6A61" w:rsidRDefault="00FB6A61" w:rsidP="00FB6A61">
      <w:pPr>
        <w:pStyle w:val="Ttulo2"/>
        <w:rPr>
          <w:lang w:val="es-CO" w:bidi="es-ES"/>
        </w:rPr>
      </w:pPr>
      <w:bookmarkStart w:id="8" w:name="_Toc208227391"/>
      <w:r w:rsidRPr="00FB6A61">
        <w:rPr>
          <w:lang w:val="es-CO" w:bidi="es-ES"/>
        </w:rPr>
        <w:t>Requisitos del Sistema</w:t>
      </w:r>
      <w:bookmarkEnd w:id="8"/>
    </w:p>
    <w:p w14:paraId="5B7CE557" w14:textId="0E7BCB12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Sistema Operativo:</w:t>
      </w:r>
      <w:r w:rsidRPr="00FB6A61">
        <w:rPr>
          <w:lang w:val="es-CO" w:bidi="es-ES"/>
        </w:rPr>
        <w:t> Windows 10/11</w:t>
      </w:r>
    </w:p>
    <w:p w14:paraId="61771411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Python:</w:t>
      </w:r>
      <w:r w:rsidRPr="00FB6A61">
        <w:rPr>
          <w:lang w:val="es-CO" w:bidi="es-ES"/>
        </w:rPr>
        <w:t> Versión 3.8 o superior</w:t>
      </w:r>
    </w:p>
    <w:p w14:paraId="3049CBBC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RAM:</w:t>
      </w:r>
      <w:r w:rsidRPr="00FB6A61">
        <w:rPr>
          <w:lang w:val="es-CO" w:bidi="es-ES"/>
        </w:rPr>
        <w:t> Mínimo 2GB, recomendado 4GB</w:t>
      </w:r>
    </w:p>
    <w:bookmarkStart w:id="9" w:name="_Toc208227392"/>
    <w:p w14:paraId="66F220D0" w14:textId="31E7BA90" w:rsidR="00FB6A61" w:rsidRPr="00FB6A61" w:rsidRDefault="00672C1A" w:rsidP="00FB6A61">
      <w:pPr>
        <w:pStyle w:val="Ttulo2"/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97AC57" wp14:editId="53152A99">
                <wp:simplePos x="0" y="0"/>
                <wp:positionH relativeFrom="margin">
                  <wp:align>right</wp:align>
                </wp:positionH>
                <wp:positionV relativeFrom="page">
                  <wp:posOffset>3347085</wp:posOffset>
                </wp:positionV>
                <wp:extent cx="6067425" cy="1609725"/>
                <wp:effectExtent l="95250" t="38100" r="47625" b="104775"/>
                <wp:wrapTopAndBottom/>
                <wp:docPr id="15016217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60983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7AF7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requirements.txt</w:t>
                            </w:r>
                          </w:p>
                          <w:p w14:paraId="7E500B9A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PyQt5&gt;=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5.15.0</w:t>
                            </w:r>
                          </w:p>
                          <w:p w14:paraId="5FDA03C9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matplotlib&gt;=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3.5.0</w:t>
                            </w:r>
                          </w:p>
                          <w:p w14:paraId="49D02523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numpy&gt;=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1.21.0</w:t>
                            </w:r>
                          </w:p>
                          <w:p w14:paraId="512D97DD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scipy&gt;=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1.7.0</w:t>
                            </w:r>
                          </w:p>
                          <w:p w14:paraId="5D27E58E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openpyxl&gt;=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3.0.9</w:t>
                            </w:r>
                          </w:p>
                          <w:p w14:paraId="5E9E647B" w14:textId="77777777" w:rsid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pyserial&gt;=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3.5</w:t>
                            </w:r>
                          </w:p>
                          <w:p w14:paraId="099C0CC4" w14:textId="05B12730" w:rsidR="00AC6AA2" w:rsidRPr="00FB6A61" w:rsidRDefault="00AC6AA2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C6AA2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pandas&gt;=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1.3.0</w:t>
                            </w:r>
                          </w:p>
                          <w:p w14:paraId="759CE20E" w14:textId="77777777" w:rsidR="00FB6A61" w:rsidRDefault="00FB6A61" w:rsidP="00FB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AC57" id="_x0000_s1030" style="position:absolute;margin-left:426.55pt;margin-top:263.55pt;width:477.75pt;height:126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1ACE7AF7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requirements.txt</w:t>
                      </w:r>
                    </w:p>
                    <w:p w14:paraId="7E500B9A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PyQt5&gt;=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5.15.0</w:t>
                      </w:r>
                    </w:p>
                    <w:p w14:paraId="5FDA03C9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matplotlib&gt;=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3.5.0</w:t>
                      </w:r>
                    </w:p>
                    <w:p w14:paraId="49D02523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numpy&gt;=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1.21.0</w:t>
                      </w:r>
                    </w:p>
                    <w:p w14:paraId="512D97DD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scipy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1.7.0</w:t>
                      </w:r>
                    </w:p>
                    <w:p w14:paraId="5D27E58E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openpyxl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3.0.9</w:t>
                      </w:r>
                    </w:p>
                    <w:p w14:paraId="5E9E647B" w14:textId="77777777" w:rsid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pyserial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3.5</w:t>
                      </w:r>
                    </w:p>
                    <w:p w14:paraId="099C0CC4" w14:textId="05B12730" w:rsidR="00AC6AA2" w:rsidRPr="00FB6A61" w:rsidRDefault="00AC6AA2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C6AA2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pandas&gt;=</w:t>
                      </w:r>
                      <w:r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1.3.0</w:t>
                      </w:r>
                    </w:p>
                    <w:p w14:paraId="759CE20E" w14:textId="77777777" w:rsidR="00FB6A61" w:rsidRDefault="00FB6A61" w:rsidP="00FB6A61">
                      <w:pPr>
                        <w:jc w:val="center"/>
                      </w:pP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="00FB6A61" w:rsidRPr="00FB6A61">
        <w:rPr>
          <w:lang w:val="es-CO" w:bidi="es-ES"/>
        </w:rPr>
        <w:t>Dependencias de Software</w:t>
      </w:r>
      <w:bookmarkEnd w:id="9"/>
    </w:p>
    <w:p w14:paraId="51432C45" w14:textId="0921EF1F" w:rsidR="00672C1A" w:rsidRPr="00672C1A" w:rsidRDefault="00672C1A" w:rsidP="00672C1A">
      <w:pPr>
        <w:pStyle w:val="Ttulo2"/>
        <w:rPr>
          <w:lang w:val="es-CO" w:bidi="es-ES"/>
        </w:rPr>
      </w:pPr>
      <w:bookmarkStart w:id="10" w:name="_Toc208227393"/>
      <w:r w:rsidRPr="00672C1A">
        <w:rPr>
          <w:lang w:val="es-CO" w:bidi="es-ES"/>
        </w:rPr>
        <w:t>Proceso de Instalación</w:t>
      </w:r>
      <w:bookmarkEnd w:id="10"/>
    </w:p>
    <w:p w14:paraId="19062F4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Clonar Repositorio:</w:t>
      </w:r>
      <w:r w:rsidRPr="00672C1A">
        <w:rPr>
          <w:lang w:val="es-CO" w:bidi="es-ES"/>
        </w:rPr>
        <w:t> Descargar código fuente</w:t>
      </w:r>
    </w:p>
    <w:p w14:paraId="1D518DD1" w14:textId="77777777" w:rsidR="00672C1A" w:rsidRPr="00672C1A" w:rsidRDefault="00672C1A">
      <w:pPr>
        <w:pStyle w:val="Prrafodelista"/>
        <w:numPr>
          <w:ilvl w:val="0"/>
          <w:numId w:val="11"/>
        </w:numPr>
        <w:rPr>
          <w:rFonts w:ascii="Consolas" w:hAnsi="Consolas"/>
          <w:color w:val="ECBD17" w:themeColor="accent3" w:themeShade="BF"/>
          <w:lang w:val="es-CO" w:bidi="es-ES"/>
        </w:rPr>
      </w:pPr>
      <w:r w:rsidRPr="00672C1A">
        <w:rPr>
          <w:b/>
          <w:bCs/>
          <w:lang w:val="es-CO" w:bidi="es-ES"/>
        </w:rPr>
        <w:t>Instalar Dependencias: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pip install -r requirements.txt</w:t>
      </w:r>
    </w:p>
    <w:p w14:paraId="5CBA5388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Configurar ESP32:</w:t>
      </w:r>
      <w:r w:rsidRPr="00672C1A">
        <w:rPr>
          <w:lang w:val="es-CO" w:bidi="es-ES"/>
        </w:rPr>
        <w:t> Flashear firmware compatible</w:t>
      </w:r>
    </w:p>
    <w:p w14:paraId="7323629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Ejecutar Software: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python main.py</w:t>
      </w:r>
    </w:p>
    <w:p w14:paraId="7DD2A099" w14:textId="7A3E6E3F" w:rsidR="00FB6A61" w:rsidRDefault="0004761A" w:rsidP="00672C1A">
      <w:pPr>
        <w:pStyle w:val="Ttulo1"/>
        <w:rPr>
          <w:lang w:bidi="es-ES"/>
        </w:rPr>
      </w:pPr>
      <w:bookmarkStart w:id="11" w:name="_Toc208227394"/>
      <w:r>
        <w:rPr>
          <w:caps w:val="0"/>
          <w:lang w:bidi="es-ES"/>
        </w:rPr>
        <w:lastRenderedPageBreak/>
        <w:t>INICIO RÁPIDO</w:t>
      </w:r>
      <w:bookmarkEnd w:id="11"/>
    </w:p>
    <w:p w14:paraId="54D978F5" w14:textId="77777777" w:rsidR="002834B2" w:rsidRPr="002834B2" w:rsidRDefault="002834B2" w:rsidP="007D09AC">
      <w:pPr>
        <w:pStyle w:val="Ttulo2"/>
        <w:rPr>
          <w:rFonts w:eastAsia="Times New Roman" w:cstheme="minorHAnsi"/>
          <w:szCs w:val="28"/>
          <w:lang w:val="es-CO" w:eastAsia="es-CO"/>
        </w:rPr>
      </w:pPr>
      <w:bookmarkStart w:id="12" w:name="_Toc208227395"/>
      <w:r w:rsidRPr="002834B2">
        <w:rPr>
          <w:rFonts w:eastAsia="Times New Roman" w:cstheme="minorHAnsi"/>
          <w:szCs w:val="28"/>
          <w:lang w:val="es-CO" w:eastAsia="es-CO"/>
        </w:rPr>
        <w:t>Inicio del Sistema</w:t>
      </w:r>
      <w:bookmarkEnd w:id="12"/>
    </w:p>
    <w:p w14:paraId="360224A6" w14:textId="77777777" w:rsidR="002834B2" w:rsidRPr="002834B2" w:rsidRDefault="002834B2" w:rsidP="002834B2">
      <w:pPr>
        <w:numPr>
          <w:ilvl w:val="0"/>
          <w:numId w:val="157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Verificación de Hardware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0B44BF63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Confirmar todas las conexiones según diagrama</w:t>
      </w:r>
    </w:p>
    <w:p w14:paraId="676EEC97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Verificar alimentación 3.3V a LED del CNY70</w:t>
      </w:r>
    </w:p>
    <w:p w14:paraId="25773C77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Asegurar que ESP32 esté energizado y conectado a WiFi</w:t>
      </w:r>
    </w:p>
    <w:p w14:paraId="6A577260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Probar respuesta del sensor con superficies blanco/negro</w:t>
      </w:r>
    </w:p>
    <w:p w14:paraId="37CBC237" w14:textId="77777777" w:rsidR="002834B2" w:rsidRPr="002834B2" w:rsidRDefault="002834B2" w:rsidP="002834B2">
      <w:pPr>
        <w:numPr>
          <w:ilvl w:val="0"/>
          <w:numId w:val="157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Configuración de Comunicación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1EE67CB1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Introducir IP del ESP32 en campo correspondiente</w:t>
      </w:r>
    </w:p>
    <w:p w14:paraId="0B4A5B6F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Verificar conectividad de red antes de iniciar</w:t>
      </w:r>
    </w:p>
    <w:p w14:paraId="3EA26F97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Confirmar que puerto 8080 esté disponible</w:t>
      </w:r>
    </w:p>
    <w:p w14:paraId="789FCB85" w14:textId="77777777" w:rsidR="002834B2" w:rsidRPr="002834B2" w:rsidRDefault="002834B2" w:rsidP="002834B2">
      <w:pPr>
        <w:numPr>
          <w:ilvl w:val="0"/>
          <w:numId w:val="157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Inicio de Monitoreo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254F9B17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Hacer clic en "Iniciar Monitoreo"</w:t>
      </w:r>
    </w:p>
    <w:p w14:paraId="79FD78E0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Observar cambio de estado del botón a "Pausar"</w:t>
      </w:r>
    </w:p>
    <w:p w14:paraId="0C131A12" w14:textId="77777777" w:rsidR="002834B2" w:rsidRPr="002834B2" w:rsidRDefault="002834B2" w:rsidP="002834B2">
      <w:pPr>
        <w:numPr>
          <w:ilvl w:val="1"/>
          <w:numId w:val="15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szCs w:val="24"/>
          <w:lang w:val="es-CO" w:eastAsia="es-CO"/>
        </w:rPr>
        <w:t>Confirmar llegada de datos del sensor CNY70</w:t>
      </w:r>
    </w:p>
    <w:p w14:paraId="53DBDF35" w14:textId="77777777" w:rsidR="002834B2" w:rsidRPr="002834B2" w:rsidRDefault="002834B2" w:rsidP="007D09AC">
      <w:pPr>
        <w:pStyle w:val="Ttulo2"/>
        <w:rPr>
          <w:rFonts w:eastAsia="Times New Roman" w:cstheme="minorHAnsi"/>
          <w:szCs w:val="28"/>
          <w:lang w:val="es-CO" w:eastAsia="es-CO"/>
        </w:rPr>
      </w:pPr>
      <w:bookmarkStart w:id="13" w:name="_Toc208227396"/>
      <w:r w:rsidRPr="002834B2">
        <w:rPr>
          <w:rFonts w:eastAsia="Times New Roman" w:cstheme="minorHAnsi"/>
          <w:szCs w:val="28"/>
          <w:lang w:val="es-CO" w:eastAsia="es-CO"/>
        </w:rPr>
        <w:t>Operación Paso a Paso</w:t>
      </w:r>
      <w:bookmarkEnd w:id="13"/>
    </w:p>
    <w:p w14:paraId="350ED6B6" w14:textId="77777777" w:rsidR="002834B2" w:rsidRPr="002834B2" w:rsidRDefault="002834B2" w:rsidP="002834B2">
      <w:pPr>
        <w:numPr>
          <w:ilvl w:val="0"/>
          <w:numId w:val="158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Interpretación de Datos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154FD185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Analógico</w:t>
      </w:r>
      <w:r w:rsidRPr="002834B2">
        <w:rPr>
          <w:rFonts w:eastAsia="Times New Roman" w:cstheme="minorHAnsi"/>
          <w:szCs w:val="24"/>
          <w:lang w:val="es-CO" w:eastAsia="es-CO"/>
        </w:rPr>
        <w:t>: Valor ADC crudo (0-4095) del fototransistor</w:t>
      </w:r>
    </w:p>
    <w:p w14:paraId="3225A725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%Blanco</w:t>
      </w:r>
      <w:r w:rsidRPr="002834B2">
        <w:rPr>
          <w:rFonts w:eastAsia="Times New Roman" w:cstheme="minorHAnsi"/>
          <w:szCs w:val="24"/>
          <w:lang w:val="es-CO" w:eastAsia="es-CO"/>
        </w:rPr>
        <w:t>: Porcentaje calculado respecto al máximo detectado en sesión</w:t>
      </w:r>
    </w:p>
    <w:p w14:paraId="698A0963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%Negro</w:t>
      </w:r>
      <w:r w:rsidRPr="002834B2">
        <w:rPr>
          <w:rFonts w:eastAsia="Times New Roman" w:cstheme="minorHAnsi"/>
          <w:szCs w:val="24"/>
          <w:lang w:val="es-CO" w:eastAsia="es-CO"/>
        </w:rPr>
        <w:t>: Complemento del blanco (100% - %Blanco)</w:t>
      </w:r>
    </w:p>
    <w:p w14:paraId="6F96F7B9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Voltaje</w:t>
      </w:r>
      <w:r w:rsidRPr="002834B2">
        <w:rPr>
          <w:rFonts w:eastAsia="Times New Roman" w:cstheme="minorHAnsi"/>
          <w:szCs w:val="24"/>
          <w:lang w:val="es-CO" w:eastAsia="es-CO"/>
        </w:rPr>
        <w:t>: Conversión ADC a voltaje (0-3.3V)</w:t>
      </w:r>
    </w:p>
    <w:p w14:paraId="0DAA6F78" w14:textId="77777777" w:rsidR="002834B2" w:rsidRPr="002834B2" w:rsidRDefault="002834B2" w:rsidP="002834B2">
      <w:pPr>
        <w:numPr>
          <w:ilvl w:val="0"/>
          <w:numId w:val="158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Funcionamiento del Mapeo Dinámico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5E82FA6D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Calibración Automática</w:t>
      </w:r>
      <w:r w:rsidRPr="002834B2">
        <w:rPr>
          <w:rFonts w:eastAsia="Times New Roman" w:cstheme="minorHAnsi"/>
          <w:szCs w:val="24"/>
          <w:lang w:val="es-CO" w:eastAsia="es-CO"/>
        </w:rPr>
        <w:t>: Sistema registra valores mínimo y máximo por sesión</w:t>
      </w:r>
    </w:p>
    <w:p w14:paraId="44C86145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Reset por Sesión</w:t>
      </w:r>
      <w:r w:rsidRPr="002834B2">
        <w:rPr>
          <w:rFonts w:eastAsia="Times New Roman" w:cstheme="minorHAnsi"/>
          <w:szCs w:val="24"/>
          <w:lang w:val="es-CO" w:eastAsia="es-CO"/>
        </w:rPr>
        <w:t>: Cada nueva sesión reinicia el mapeo automático</w:t>
      </w:r>
    </w:p>
    <w:p w14:paraId="56486DC1" w14:textId="77777777" w:rsidR="002834B2" w:rsidRPr="002834B2" w:rsidRDefault="002834B2" w:rsidP="002834B2">
      <w:pPr>
        <w:numPr>
          <w:ilvl w:val="0"/>
          <w:numId w:val="158"/>
        </w:numPr>
        <w:spacing w:after="168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Visualización Gráfica en Tiempo Real</w:t>
      </w:r>
      <w:r w:rsidRPr="002834B2">
        <w:rPr>
          <w:rFonts w:eastAsia="Times New Roman" w:cstheme="minorHAnsi"/>
          <w:szCs w:val="24"/>
          <w:lang w:val="es-CO" w:eastAsia="es-CO"/>
        </w:rPr>
        <w:t>:</w:t>
      </w:r>
    </w:p>
    <w:p w14:paraId="33A76F36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Línea Azul</w:t>
      </w:r>
      <w:r w:rsidRPr="002834B2">
        <w:rPr>
          <w:rFonts w:eastAsia="Times New Roman" w:cstheme="minorHAnsi"/>
          <w:szCs w:val="24"/>
          <w:lang w:val="es-CO" w:eastAsia="es-CO"/>
        </w:rPr>
        <w:t>: Porcentaje de blanco en tiempo real</w:t>
      </w:r>
    </w:p>
    <w:p w14:paraId="39624C40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Línea Roja</w:t>
      </w:r>
      <w:r w:rsidRPr="002834B2">
        <w:rPr>
          <w:rFonts w:eastAsia="Times New Roman" w:cstheme="minorHAnsi"/>
          <w:szCs w:val="24"/>
          <w:lang w:val="es-CO" w:eastAsia="es-CO"/>
        </w:rPr>
        <w:t>: Porcentaje de negro en tiempo real</w:t>
      </w:r>
    </w:p>
    <w:p w14:paraId="0B1400BB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Ventana Deslizante</w:t>
      </w:r>
      <w:r w:rsidRPr="002834B2">
        <w:rPr>
          <w:rFonts w:eastAsia="Times New Roman" w:cstheme="minorHAnsi"/>
          <w:szCs w:val="24"/>
          <w:lang w:val="es-CO" w:eastAsia="es-CO"/>
        </w:rPr>
        <w:t>: Últimos 25 segundos para análisis dinámico</w:t>
      </w:r>
    </w:p>
    <w:p w14:paraId="196CB25E" w14:textId="77777777" w:rsidR="002834B2" w:rsidRPr="002834B2" w:rsidRDefault="002834B2" w:rsidP="002834B2">
      <w:pPr>
        <w:numPr>
          <w:ilvl w:val="1"/>
          <w:numId w:val="158"/>
        </w:numPr>
        <w:spacing w:before="100" w:beforeAutospacing="1" w:after="100" w:afterAutospacing="1"/>
        <w:contextualSpacing w:val="0"/>
        <w:rPr>
          <w:rFonts w:ascii="Segoe UI" w:eastAsia="Times New Roman" w:hAnsi="Segoe UI" w:cs="Segoe UI"/>
          <w:color w:val="DADADA"/>
          <w:sz w:val="21"/>
          <w:szCs w:val="21"/>
          <w:lang w:val="es-CO" w:eastAsia="es-CO"/>
        </w:rPr>
      </w:pPr>
      <w:r w:rsidRPr="002834B2">
        <w:rPr>
          <w:rFonts w:eastAsia="Times New Roman" w:cstheme="minorHAnsi"/>
          <w:b/>
          <w:bCs/>
          <w:szCs w:val="24"/>
          <w:lang w:val="es-CO" w:eastAsia="es-CO"/>
        </w:rPr>
        <w:t>Eje Y Fijo</w:t>
      </w:r>
      <w:r w:rsidRPr="002834B2">
        <w:rPr>
          <w:rFonts w:eastAsia="Times New Roman" w:cstheme="minorHAnsi"/>
          <w:szCs w:val="24"/>
          <w:lang w:val="es-CO" w:eastAsia="es-CO"/>
        </w:rPr>
        <w:t>: Escala 0-100% para comparación</w:t>
      </w:r>
      <w:r w:rsidRPr="002834B2">
        <w:rPr>
          <w:rFonts w:ascii="Segoe UI" w:eastAsia="Times New Roman" w:hAnsi="Segoe UI" w:cs="Segoe UI"/>
          <w:szCs w:val="24"/>
          <w:lang w:val="es-CO" w:eastAsia="es-CO"/>
        </w:rPr>
        <w:t xml:space="preserve"> </w:t>
      </w:r>
      <w:r w:rsidRPr="00001A84">
        <w:t>consistente</w:t>
      </w:r>
    </w:p>
    <w:p w14:paraId="33D3FEA6" w14:textId="35185BC6" w:rsidR="002063EE" w:rsidRPr="004C0AD1" w:rsidRDefault="00FC4AC4" w:rsidP="00FC4AC4">
      <w:pPr>
        <w:pStyle w:val="Ttulo1"/>
      </w:pPr>
      <w:bookmarkStart w:id="14" w:name="_Toc208227397"/>
      <w:r>
        <w:rPr>
          <w:caps w:val="0"/>
          <w:lang w:bidi="es-ES"/>
        </w:rPr>
        <w:lastRenderedPageBreak/>
        <w:t>ALGORITMOS IMPLEMENTADOS</w:t>
      </w:r>
      <w:bookmarkEnd w:id="14"/>
    </w:p>
    <w:p w14:paraId="30298E16" w14:textId="372AC0D0" w:rsidR="001852BE" w:rsidRDefault="002834B2" w:rsidP="008D264A">
      <w:pPr>
        <w:rPr>
          <w:lang w:val="es-CO"/>
        </w:rPr>
      </w:pPr>
      <w:r>
        <w:rPr>
          <w:lang w:val="es-CO"/>
        </w:rPr>
        <w:t>Comunicación TCP para Streaming Analógico</w:t>
      </w:r>
    </w:p>
    <w:p w14:paraId="52A63F0B" w14:textId="453C4DEB" w:rsidR="00F60852" w:rsidRDefault="00F60852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55F660" wp14:editId="71543DB0">
                <wp:simplePos x="0" y="0"/>
                <wp:positionH relativeFrom="margin">
                  <wp:align>right</wp:align>
                </wp:positionH>
                <wp:positionV relativeFrom="paragraph">
                  <wp:posOffset>238125</wp:posOffset>
                </wp:positionV>
                <wp:extent cx="6119495" cy="6259195"/>
                <wp:effectExtent l="95250" t="38100" r="33655" b="103505"/>
                <wp:wrapTopAndBottom/>
                <wp:docPr id="2060034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5695" y="1620410"/>
                          <a:ext cx="6119495" cy="6259195"/>
                        </a:xfrm>
                        <a:prstGeom prst="roundRect">
                          <a:avLst>
                            <a:gd name="adj" fmla="val 2107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23AE3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Protocolo de comunicación optimizado para datos analógicos</w:t>
                            </w:r>
                          </w:p>
                          <w:p w14:paraId="31BA0F07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_run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self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49DF3D0F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 = socket.socket(socket.AF_INET, socket.SOCK_STREAM)</w:t>
                            </w:r>
                          </w:p>
                          <w:p w14:paraId="14364729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s.connect((self.ip, self.port))</w:t>
                            </w:r>
                          </w:p>
                          <w:p w14:paraId="0154BA27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s.sendall(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b'MODO:COLOR_CNY\n'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2A761DDF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1064B43B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Verificación de handshake específico</w:t>
                            </w:r>
                          </w:p>
                          <w:p w14:paraId="0262ED9A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resp = s.recv(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128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).decode(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'utf-8'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, errors=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'ignore'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).strip()</w:t>
                            </w:r>
                          </w:p>
                          <w:p w14:paraId="2841E495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'COLOR_CNY_OK'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not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resp:</w:t>
                            </w:r>
                          </w:p>
                          <w:p w14:paraId="02EAE9BC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self.sig_error.emit(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"[CNY] ESP32 no acepto COLOR_CNY"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0915899C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</w:p>
                          <w:p w14:paraId="1A4CD944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1137BF48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Configuración de streaming con intervalo personalizable</w:t>
                            </w:r>
                          </w:p>
                          <w:p w14:paraId="22B1D4DF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s.sendall(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f'CNY_START: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{self.interval_ms}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\n'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.encode())</w:t>
                            </w:r>
                          </w:p>
                          <w:p w14:paraId="1B402CD5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0804953D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Loop de recepción optimizado para alta frecuencia</w:t>
                            </w:r>
                          </w:p>
                          <w:p w14:paraId="32DDFEEE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buf =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""</w:t>
                            </w:r>
                          </w:p>
                          <w:p w14:paraId="0989CC07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while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self._running:</w:t>
                            </w:r>
                          </w:p>
                          <w:p w14:paraId="0664DAAD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chunk = s.recv(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256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6625BFD0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buf += chunk.decode(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'utf-8'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, errors=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'ignore'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513C8BC4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</w:p>
                          <w:p w14:paraId="1ACACC0D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while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'\n'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in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buf:</w:t>
                            </w:r>
                          </w:p>
                          <w:p w14:paraId="7102CD23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line, buf = buf.split(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'\n'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13849D52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Parseo: SENSOR:CNY70,ADC:&lt;n&gt;,VOLT:&lt;v&gt;</w:t>
                            </w:r>
                          </w:p>
                          <w:p w14:paraId="619411F4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parsed_data = self._parse_sensor_data(line)</w:t>
                            </w:r>
                          </w:p>
                          <w:p w14:paraId="08819C34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parsed_data:</w:t>
                            </w:r>
                          </w:p>
                          <w:p w14:paraId="6F523335" w14:textId="77777777" w:rsidR="002834B2" w:rsidRPr="002834B2" w:rsidRDefault="002834B2" w:rsidP="002834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adc, volt = parsed_data</w:t>
                            </w:r>
                          </w:p>
                          <w:p w14:paraId="19770792" w14:textId="244FB78D" w:rsidR="007808DC" w:rsidRPr="002834B2" w:rsidRDefault="002834B2" w:rsidP="00F608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2834B2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        self.sig_sample.emit(adc, volt, time.time())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5F660" id="_x0000_s1031" style="position:absolute;margin-left:430.65pt;margin-top:18.75pt;width:481.85pt;height:492.8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3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" fillcolor="#23394c" stroked="f" strokeweight="2pt">
                <v:shadow on="t" color="black" opacity="26214f" origin=".5,-.5" offset="-.74836mm,.74836mm"/>
                <v:textbox>
                  <w:txbxContent>
                    <w:p w14:paraId="73A23AE3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Protocolo de comunicación optimizado para datos analógicos</w:t>
                      </w:r>
                    </w:p>
                    <w:p w14:paraId="31BA0F07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_run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self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49DF3D0F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s 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socket.socket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socket.AF_INET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socket.SOCK_STREAM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14364729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s.connect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((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self.ip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self.port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))</w:t>
                      </w:r>
                    </w:p>
                    <w:p w14:paraId="0154BA27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s.sendall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b'MODO:COLOR_CNY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\n'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2A761DDF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1064B43B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Verificación de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handshake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específico</w:t>
                      </w:r>
                    </w:p>
                    <w:p w14:paraId="0262ED9A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resp 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s.recv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128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).decode(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'utf-8'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, errors=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'ignore'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).strip()</w:t>
                      </w:r>
                    </w:p>
                    <w:p w14:paraId="2841E495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'COLOR_CNY_OK'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not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resp:</w:t>
                      </w:r>
                    </w:p>
                    <w:p w14:paraId="02EAE9BC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self.sig_error.emit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"[CNY] ESP32 no acepto COLOR_CNY"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0915899C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proofErr w:type="spellEnd"/>
                    </w:p>
                    <w:p w14:paraId="1A4CD944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1137BF48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Configuración de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streaming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con intervalo personalizable</w:t>
                      </w:r>
                    </w:p>
                    <w:p w14:paraId="22B1D4DF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s.sendall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f'CNY_START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{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self.interval_ms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}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\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n'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.encode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())</w:t>
                      </w:r>
                    </w:p>
                    <w:p w14:paraId="1B402CD5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0804953D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Loop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de recepción optimizado para alta frecuencia</w:t>
                      </w:r>
                    </w:p>
                    <w:p w14:paraId="32DDFEEE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""</w:t>
                      </w:r>
                    </w:p>
                    <w:p w14:paraId="0989CC07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while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self._running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0664DAAD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chunk 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s.recv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256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6625BFD0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+=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chunk.decode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'utf-8'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, errors=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'ignore'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513C8BC4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</w:p>
                    <w:p w14:paraId="1ACACC0D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while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'\n'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in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7102CD23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line,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buf.split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'\n'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13849D52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</w:t>
                      </w:r>
                      <w:r w:rsidRPr="002834B2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Parseo: SENSOR:CNY70,ADC:&lt;n&gt;,VOLT:&lt;v&gt;</w:t>
                      </w:r>
                    </w:p>
                    <w:p w14:paraId="619411F4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parsed_data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self._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parse_sensor_data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(line)</w:t>
                      </w:r>
                    </w:p>
                    <w:p w14:paraId="08819C34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parsed_data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6F523335" w14:textId="77777777" w:rsidR="002834B2" w:rsidRPr="002834B2" w:rsidRDefault="002834B2" w:rsidP="002834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adc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volt =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parsed_data</w:t>
                      </w:r>
                      <w:proofErr w:type="spellEnd"/>
                    </w:p>
                    <w:p w14:paraId="19770792" w14:textId="244FB78D" w:rsidR="007808DC" w:rsidRPr="002834B2" w:rsidRDefault="002834B2" w:rsidP="00F608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       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self.sig_sample.emit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adc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volt, </w:t>
                      </w:r>
                      <w:proofErr w:type="spellStart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time.time</w:t>
                      </w:r>
                      <w:proofErr w:type="spellEnd"/>
                      <w:r w:rsidRPr="002834B2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())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3BD47A6A" w14:textId="61690607" w:rsidR="001703F9" w:rsidRDefault="001703F9">
      <w:pPr>
        <w:spacing w:after="180" w:line="336" w:lineRule="auto"/>
        <w:contextualSpacing w:val="0"/>
        <w:rPr>
          <w:lang w:val="es-CO"/>
        </w:rPr>
      </w:pPr>
      <w:r>
        <w:rPr>
          <w:lang w:val="es-CO"/>
        </w:rPr>
        <w:br w:type="page"/>
      </w:r>
    </w:p>
    <w:p w14:paraId="14532923" w14:textId="388AB1D1" w:rsidR="001703F9" w:rsidRPr="001703F9" w:rsidRDefault="001703F9" w:rsidP="001703F9">
      <w:pPr>
        <w:rPr>
          <w:lang w:val="es-CO"/>
        </w:rPr>
      </w:pPr>
      <w:r w:rsidRPr="001703F9">
        <w:rPr>
          <w:lang w:val="es-CO"/>
        </w:rPr>
        <w:lastRenderedPageBreak/>
        <w:t>Algoritmo de Mapeo Dinámico</w:t>
      </w:r>
    </w:p>
    <w:p w14:paraId="2F2A17CB" w14:textId="4A3058EF" w:rsidR="002834B2" w:rsidRDefault="002834B2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2D5C06" wp14:editId="1346347C">
                <wp:simplePos x="0" y="0"/>
                <wp:positionH relativeFrom="margin">
                  <wp:align>right</wp:align>
                </wp:positionH>
                <wp:positionV relativeFrom="paragraph">
                  <wp:posOffset>305822</wp:posOffset>
                </wp:positionV>
                <wp:extent cx="6119495" cy="5853430"/>
                <wp:effectExtent l="95250" t="38100" r="33655" b="90170"/>
                <wp:wrapTopAndBottom/>
                <wp:docPr id="123609398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853816"/>
                        </a:xfrm>
                        <a:prstGeom prst="roundRect">
                          <a:avLst>
                            <a:gd name="adj" fmla="val 3173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EFB09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Sistema de visualización con ventana deslizante</w:t>
                            </w:r>
                          </w:p>
                          <w:p w14:paraId="01D1518E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_update_time_series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self, ts, white, black, adc, volt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56325A6C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self._t0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is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None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:</w:t>
                            </w:r>
                          </w:p>
                          <w:p w14:paraId="64C3D706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self._t0 = ts</w:t>
                            </w:r>
                          </w:p>
                          <w:p w14:paraId="481CE057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16D7374F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t_rel = ts - self._t0</w:t>
                            </w:r>
                          </w:p>
                          <w:p w14:paraId="59719309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7522A917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Actualización de series de datos</w:t>
                            </w:r>
                          </w:p>
                          <w:p w14:paraId="4DBDDBFA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"t"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].append(t_rel)</w:t>
                            </w:r>
                          </w:p>
                          <w:p w14:paraId="07ACF325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"w"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].append(white)</w:t>
                            </w:r>
                          </w:p>
                          <w:p w14:paraId="10F88672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"b"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].append(black)</w:t>
                            </w:r>
                          </w:p>
                          <w:p w14:paraId="294A7924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"adc"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].append(adc)</w:t>
                            </w:r>
                          </w:p>
                          <w:p w14:paraId="2916169F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"volt"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].append(volt)</w:t>
                            </w:r>
                          </w:p>
                          <w:p w14:paraId="4F6EA29C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62611422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Actualización de líneas gráficas</w:t>
                            </w:r>
                          </w:p>
                          <w:p w14:paraId="414E57E9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self.line_w.set_data(self.series[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"t"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],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"w"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])</w:t>
                            </w:r>
                          </w:p>
                          <w:p w14:paraId="758F4D46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self.line_b.set_data(self.series[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"t"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], self.series[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n-US" w:eastAsia="es-CO"/>
                              </w:rPr>
                              <w:t>"b"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])</w:t>
                            </w:r>
                          </w:p>
                          <w:p w14:paraId="15946926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79928DE0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Ventana deslizante optimizada</w:t>
                            </w:r>
                          </w:p>
                          <w:p w14:paraId="0659B7A0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if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t_rel &lt;= self.window_s:</w:t>
                            </w:r>
                          </w:p>
                          <w:p w14:paraId="3AE6224F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self.ax.set_xlim(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, self.window_s)</w:t>
                            </w:r>
                          </w:p>
                          <w:p w14:paraId="29BEF87B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else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:</w:t>
                            </w:r>
                          </w:p>
                          <w:p w14:paraId="1E4F60F9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self.ax.set_xlim(t_rel - self.window_s, t_rel)</w:t>
                            </w:r>
                          </w:p>
                          <w:p w14:paraId="66480593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740ABF6D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Escala Y fija para comparación consistente</w:t>
                            </w:r>
                          </w:p>
                          <w:p w14:paraId="5B5EAF6F" w14:textId="77777777" w:rsidR="001703F9" w:rsidRPr="001703F9" w:rsidRDefault="001703F9" w:rsidP="001703F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self.ax.set_ylim(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</w:t>
                            </w: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3BFE423E" w14:textId="1C55FEA4" w:rsidR="00F60852" w:rsidRPr="001703F9" w:rsidRDefault="001703F9" w:rsidP="00F6085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1703F9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self.canvas.draw_idle()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2D5C06" id="_x0000_s1032" style="position:absolute;margin-left:430.65pt;margin-top:24.1pt;width:481.85pt;height:460.9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275EFB09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Sistema de visualización con ventana deslizante</w:t>
                      </w:r>
                    </w:p>
                    <w:p w14:paraId="01D1518E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_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update_time_series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 xml:space="preserve">self,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ts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 xml:space="preserve">, white, black,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adc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, volt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56325A6C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self._t0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is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None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64C3D706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self._t0 =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ts</w:t>
                      </w:r>
                      <w:proofErr w:type="spellEnd"/>
                    </w:p>
                    <w:p w14:paraId="481CE057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16D7374F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t_rel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- self._t0</w:t>
                      </w:r>
                    </w:p>
                    <w:p w14:paraId="59719309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7522A917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Actualización de series de datos</w:t>
                      </w:r>
                    </w:p>
                    <w:p w14:paraId="4DBDDBFA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"t"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].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append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t_rel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07ACF325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"w"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].append(white)</w:t>
                      </w:r>
                    </w:p>
                    <w:p w14:paraId="10F88672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"b"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].append(black)</w:t>
                      </w:r>
                    </w:p>
                    <w:p w14:paraId="294A7924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adc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].append(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adc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2916169F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"volt"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].append(volt)</w:t>
                      </w:r>
                    </w:p>
                    <w:p w14:paraId="4F6EA29C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62611422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Actualización de líneas gráficas</w:t>
                      </w:r>
                    </w:p>
                    <w:p w14:paraId="414E57E9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self.line_w.set_data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"t"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],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"w"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])</w:t>
                      </w:r>
                    </w:p>
                    <w:p w14:paraId="758F4D46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self.line_b.set_data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"t"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],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self.series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[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n-US" w:eastAsia="es-CO"/>
                        </w:rPr>
                        <w:t>"b"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])</w:t>
                      </w:r>
                    </w:p>
                    <w:p w14:paraId="15946926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79928DE0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Ventana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deslizante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optimizada</w:t>
                      </w:r>
                      <w:proofErr w:type="spellEnd"/>
                    </w:p>
                    <w:p w14:paraId="0659B7A0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if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t_rel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&lt;=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self.window_s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3AE6224F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self.ax.set_xlim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self.window_s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29BEF87B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else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1E4F60F9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self.ax.set_xlim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t_rel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-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self.window_s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t_rel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66480593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740ABF6D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1703F9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Escala Y fija para comparación consistente</w:t>
                      </w:r>
                    </w:p>
                    <w:p w14:paraId="5B5EAF6F" w14:textId="77777777" w:rsidR="001703F9" w:rsidRPr="001703F9" w:rsidRDefault="001703F9" w:rsidP="001703F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self.ax.set_ylim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</w:t>
                      </w: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3BFE423E" w14:textId="1C55FEA4" w:rsidR="00F60852" w:rsidRPr="001703F9" w:rsidRDefault="001703F9" w:rsidP="00F6085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self.canvas.draw_idle</w:t>
                      </w:r>
                      <w:proofErr w:type="spellEnd"/>
                      <w:r w:rsidRPr="001703F9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ABAC450" w14:textId="0D81F227" w:rsidR="00FC4AC4" w:rsidRPr="00FC4AC4" w:rsidRDefault="00FC4AC4" w:rsidP="00FC4AC4">
      <w:pPr>
        <w:pStyle w:val="Ttulo1"/>
        <w:rPr>
          <w:lang w:val="es-CO"/>
        </w:rPr>
      </w:pPr>
      <w:bookmarkStart w:id="15" w:name="_Toc208227398"/>
      <w:r w:rsidRPr="00FC4AC4">
        <w:rPr>
          <w:lang w:val="es-CO"/>
        </w:rPr>
        <w:lastRenderedPageBreak/>
        <w:t>APLICACIONES EDUCATIVAS</w:t>
      </w:r>
      <w:bookmarkEnd w:id="15"/>
    </w:p>
    <w:p w14:paraId="337EE884" w14:textId="77777777" w:rsidR="00B826D9" w:rsidRPr="00B826D9" w:rsidRDefault="00B826D9" w:rsidP="00B826D9">
      <w:pPr>
        <w:pStyle w:val="code-line"/>
        <w:spacing w:before="0" w:beforeAutospacing="0" w:after="168" w:afterAutospacing="0" w:line="360" w:lineRule="auto"/>
        <w:ind w:left="360"/>
        <w:rPr>
          <w:rFonts w:asciiTheme="minorHAnsi" w:hAnsiTheme="minorHAnsi" w:cstheme="minorHAnsi"/>
          <w:color w:val="262140" w:themeColor="text1"/>
        </w:rPr>
      </w:pPr>
      <w:r w:rsidRPr="00B826D9">
        <w:rPr>
          <w:rStyle w:val="Textoennegrita"/>
          <w:rFonts w:asciiTheme="minorHAnsi" w:hAnsiTheme="minorHAnsi" w:cstheme="minorHAnsi"/>
          <w:color w:val="262140" w:themeColor="text1"/>
        </w:rPr>
        <w:t>Conceptos Físicos</w:t>
      </w:r>
      <w:r w:rsidRPr="00B826D9">
        <w:rPr>
          <w:rFonts w:asciiTheme="minorHAnsi" w:hAnsiTheme="minorHAnsi" w:cstheme="minorHAnsi"/>
          <w:color w:val="262140" w:themeColor="text1"/>
        </w:rPr>
        <w:t>:</w:t>
      </w:r>
    </w:p>
    <w:p w14:paraId="26AAD2DE" w14:textId="77777777" w:rsidR="00B826D9" w:rsidRPr="00B826D9" w:rsidRDefault="00B826D9" w:rsidP="00B826D9">
      <w:pPr>
        <w:pStyle w:val="code-line"/>
        <w:numPr>
          <w:ilvl w:val="0"/>
          <w:numId w:val="163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Propiedades ópticas de materiales (reflexión/absorción)</w:t>
      </w:r>
    </w:p>
    <w:p w14:paraId="026849FF" w14:textId="77777777" w:rsidR="00B826D9" w:rsidRPr="00B826D9" w:rsidRDefault="00B826D9" w:rsidP="00B826D9">
      <w:pPr>
        <w:pStyle w:val="code-line"/>
        <w:numPr>
          <w:ilvl w:val="0"/>
          <w:numId w:val="163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Principios de LED y fototransistores</w:t>
      </w:r>
    </w:p>
    <w:p w14:paraId="75EB69B7" w14:textId="77777777" w:rsidR="00B826D9" w:rsidRPr="00B826D9" w:rsidRDefault="00B826D9" w:rsidP="00B826D9">
      <w:pPr>
        <w:pStyle w:val="code-line"/>
        <w:numPr>
          <w:ilvl w:val="0"/>
          <w:numId w:val="163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Conceptos de luz infrarroja y espectro electromagnético</w:t>
      </w:r>
    </w:p>
    <w:p w14:paraId="63438685" w14:textId="77777777" w:rsidR="00B826D9" w:rsidRPr="00B826D9" w:rsidRDefault="00B826D9" w:rsidP="00B826D9">
      <w:pPr>
        <w:pStyle w:val="code-line"/>
        <w:spacing w:before="0" w:beforeAutospacing="0" w:after="168" w:afterAutospacing="0" w:line="360" w:lineRule="auto"/>
        <w:ind w:left="360"/>
        <w:rPr>
          <w:rFonts w:asciiTheme="minorHAnsi" w:hAnsiTheme="minorHAnsi" w:cstheme="minorHAnsi"/>
          <w:color w:val="262140" w:themeColor="text1"/>
        </w:rPr>
      </w:pPr>
      <w:r w:rsidRPr="00B826D9">
        <w:rPr>
          <w:rStyle w:val="Textoennegrita"/>
          <w:rFonts w:asciiTheme="minorHAnsi" w:hAnsiTheme="minorHAnsi" w:cstheme="minorHAnsi"/>
          <w:color w:val="262140" w:themeColor="text1"/>
        </w:rPr>
        <w:t>Experimentos Sugeridos</w:t>
      </w:r>
      <w:r w:rsidRPr="00B826D9">
        <w:rPr>
          <w:rFonts w:asciiTheme="minorHAnsi" w:hAnsiTheme="minorHAnsi" w:cstheme="minorHAnsi"/>
          <w:color w:val="262140" w:themeColor="text1"/>
        </w:rPr>
        <w:t>:</w:t>
      </w:r>
    </w:p>
    <w:p w14:paraId="308C8298" w14:textId="77777777" w:rsidR="00B826D9" w:rsidRPr="00B826D9" w:rsidRDefault="00B826D9" w:rsidP="00B826D9">
      <w:pPr>
        <w:pStyle w:val="code-line"/>
        <w:numPr>
          <w:ilvl w:val="0"/>
          <w:numId w:val="164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Comparación de reflectancia en diferentes materiales</w:t>
      </w:r>
    </w:p>
    <w:p w14:paraId="197AD8BD" w14:textId="77777777" w:rsidR="00B826D9" w:rsidRPr="00B826D9" w:rsidRDefault="00B826D9" w:rsidP="00B826D9">
      <w:pPr>
        <w:pStyle w:val="code-line"/>
        <w:numPr>
          <w:ilvl w:val="0"/>
          <w:numId w:val="164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Efecto de la distancia en la detección óptica</w:t>
      </w:r>
    </w:p>
    <w:p w14:paraId="18D98422" w14:textId="77777777" w:rsidR="00B826D9" w:rsidRPr="00B826D9" w:rsidRDefault="00B826D9" w:rsidP="00B826D9">
      <w:pPr>
        <w:pStyle w:val="code-line"/>
        <w:numPr>
          <w:ilvl w:val="0"/>
          <w:numId w:val="164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Análisis de superficies con patrones blanco/negro</w:t>
      </w:r>
    </w:p>
    <w:p w14:paraId="7A807937" w14:textId="77777777" w:rsidR="00B826D9" w:rsidRPr="00B826D9" w:rsidRDefault="00B826D9" w:rsidP="00B826D9">
      <w:pPr>
        <w:pStyle w:val="code-line"/>
        <w:spacing w:before="0" w:beforeAutospacing="0" w:after="168" w:afterAutospacing="0" w:line="360" w:lineRule="auto"/>
        <w:ind w:left="360"/>
        <w:rPr>
          <w:rFonts w:asciiTheme="minorHAnsi" w:hAnsiTheme="minorHAnsi" w:cstheme="minorHAnsi"/>
          <w:color w:val="262140" w:themeColor="text1"/>
        </w:rPr>
      </w:pPr>
      <w:r w:rsidRPr="00B826D9">
        <w:rPr>
          <w:rStyle w:val="Textoennegrita"/>
          <w:rFonts w:asciiTheme="minorHAnsi" w:hAnsiTheme="minorHAnsi" w:cstheme="minorHAnsi"/>
          <w:color w:val="262140" w:themeColor="text1"/>
        </w:rPr>
        <w:t>Conceptos Tecnológicos</w:t>
      </w:r>
      <w:r w:rsidRPr="00B826D9">
        <w:rPr>
          <w:rFonts w:asciiTheme="minorHAnsi" w:hAnsiTheme="minorHAnsi" w:cstheme="minorHAnsi"/>
          <w:color w:val="262140" w:themeColor="text1"/>
        </w:rPr>
        <w:t>:</w:t>
      </w:r>
    </w:p>
    <w:p w14:paraId="2DB7289F" w14:textId="77777777" w:rsidR="00B826D9" w:rsidRPr="00B826D9" w:rsidRDefault="00B826D9" w:rsidP="00B826D9">
      <w:pPr>
        <w:pStyle w:val="code-line"/>
        <w:numPr>
          <w:ilvl w:val="0"/>
          <w:numId w:val="165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Optoelectrónica y sensores de reflexión</w:t>
      </w:r>
    </w:p>
    <w:p w14:paraId="669E1621" w14:textId="77777777" w:rsidR="00B826D9" w:rsidRPr="00B826D9" w:rsidRDefault="00B826D9" w:rsidP="00B826D9">
      <w:pPr>
        <w:pStyle w:val="code-line"/>
        <w:numPr>
          <w:ilvl w:val="0"/>
          <w:numId w:val="165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Sistemas de clasificación automática por color</w:t>
      </w:r>
    </w:p>
    <w:p w14:paraId="59C3DCEF" w14:textId="77777777" w:rsidR="00B826D9" w:rsidRPr="00B826D9" w:rsidRDefault="00B826D9" w:rsidP="00B826D9">
      <w:pPr>
        <w:pStyle w:val="code-line"/>
        <w:numPr>
          <w:ilvl w:val="0"/>
          <w:numId w:val="165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Análisis de señales analógicas y conversión ADC</w:t>
      </w:r>
    </w:p>
    <w:p w14:paraId="49FF9AB6" w14:textId="77777777" w:rsidR="00B826D9" w:rsidRPr="00B826D9" w:rsidRDefault="00B826D9" w:rsidP="00B826D9">
      <w:pPr>
        <w:pStyle w:val="code-line"/>
        <w:spacing w:before="0" w:beforeAutospacing="0" w:after="168" w:afterAutospacing="0" w:line="360" w:lineRule="auto"/>
        <w:ind w:left="360"/>
        <w:rPr>
          <w:rFonts w:asciiTheme="minorHAnsi" w:hAnsiTheme="minorHAnsi" w:cstheme="minorHAnsi"/>
          <w:color w:val="262140" w:themeColor="text1"/>
        </w:rPr>
      </w:pPr>
      <w:r w:rsidRPr="00B826D9">
        <w:rPr>
          <w:rStyle w:val="Textoennegrita"/>
          <w:rFonts w:asciiTheme="minorHAnsi" w:hAnsiTheme="minorHAnsi" w:cstheme="minorHAnsi"/>
          <w:color w:val="262140" w:themeColor="text1"/>
        </w:rPr>
        <w:t>Proyectos Propuestos</w:t>
      </w:r>
      <w:r w:rsidRPr="00B826D9">
        <w:rPr>
          <w:rFonts w:asciiTheme="minorHAnsi" w:hAnsiTheme="minorHAnsi" w:cstheme="minorHAnsi"/>
          <w:color w:val="262140" w:themeColor="text1"/>
        </w:rPr>
        <w:t>:</w:t>
      </w:r>
    </w:p>
    <w:p w14:paraId="6DDF0272" w14:textId="77777777" w:rsidR="00B826D9" w:rsidRPr="00B826D9" w:rsidRDefault="00B826D9" w:rsidP="00B826D9">
      <w:pPr>
        <w:pStyle w:val="code-line"/>
        <w:numPr>
          <w:ilvl w:val="0"/>
          <w:numId w:val="166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Sistema de conteo de objetos por contraste</w:t>
      </w:r>
    </w:p>
    <w:p w14:paraId="1F6DB073" w14:textId="77777777" w:rsidR="00B826D9" w:rsidRPr="00B826D9" w:rsidRDefault="00B826D9" w:rsidP="00B826D9">
      <w:pPr>
        <w:pStyle w:val="code-line"/>
        <w:numPr>
          <w:ilvl w:val="0"/>
          <w:numId w:val="166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Seguidor de línea básico para robótica</w:t>
      </w:r>
    </w:p>
    <w:p w14:paraId="4E16E7F2" w14:textId="77777777" w:rsidR="00B826D9" w:rsidRPr="00B826D9" w:rsidRDefault="00B826D9" w:rsidP="00B826D9">
      <w:pPr>
        <w:pStyle w:val="code-line"/>
        <w:numPr>
          <w:ilvl w:val="0"/>
          <w:numId w:val="166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Clasificador automático de materiales</w:t>
      </w:r>
    </w:p>
    <w:p w14:paraId="68933D10" w14:textId="77777777" w:rsidR="00B826D9" w:rsidRPr="00B826D9" w:rsidRDefault="00B826D9" w:rsidP="00B826D9">
      <w:pPr>
        <w:pStyle w:val="code-line"/>
        <w:spacing w:before="0" w:beforeAutospacing="0" w:after="168" w:afterAutospacing="0" w:line="360" w:lineRule="auto"/>
        <w:ind w:left="360"/>
        <w:rPr>
          <w:rFonts w:asciiTheme="minorHAnsi" w:hAnsiTheme="minorHAnsi" w:cstheme="minorHAnsi"/>
          <w:color w:val="262140" w:themeColor="text1"/>
        </w:rPr>
      </w:pPr>
      <w:r w:rsidRPr="00B826D9">
        <w:rPr>
          <w:rStyle w:val="Textoennegrita"/>
          <w:rFonts w:asciiTheme="minorHAnsi" w:hAnsiTheme="minorHAnsi" w:cstheme="minorHAnsi"/>
          <w:color w:val="262140" w:themeColor="text1"/>
        </w:rPr>
        <w:t>Conceptos Especializados</w:t>
      </w:r>
      <w:r w:rsidRPr="00B826D9">
        <w:rPr>
          <w:rFonts w:asciiTheme="minorHAnsi" w:hAnsiTheme="minorHAnsi" w:cstheme="minorHAnsi"/>
          <w:color w:val="262140" w:themeColor="text1"/>
        </w:rPr>
        <w:t>:</w:t>
      </w:r>
    </w:p>
    <w:p w14:paraId="739A728A" w14:textId="77777777" w:rsidR="00B826D9" w:rsidRPr="00B826D9" w:rsidRDefault="00B826D9" w:rsidP="00B826D9">
      <w:pPr>
        <w:pStyle w:val="code-line"/>
        <w:numPr>
          <w:ilvl w:val="0"/>
          <w:numId w:val="167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Procesamiento de señales ópticas en tiempo real</w:t>
      </w:r>
    </w:p>
    <w:p w14:paraId="07290F46" w14:textId="77777777" w:rsidR="00B826D9" w:rsidRPr="00B826D9" w:rsidRDefault="00B826D9" w:rsidP="00B826D9">
      <w:pPr>
        <w:pStyle w:val="code-line"/>
        <w:numPr>
          <w:ilvl w:val="0"/>
          <w:numId w:val="167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Algoritmos de mapeo dinámico y calibración automática</w:t>
      </w:r>
    </w:p>
    <w:p w14:paraId="4D3B9CB6" w14:textId="77777777" w:rsidR="00B826D9" w:rsidRPr="00B826D9" w:rsidRDefault="00B826D9" w:rsidP="00B826D9">
      <w:pPr>
        <w:pStyle w:val="code-line"/>
        <w:numPr>
          <w:ilvl w:val="0"/>
          <w:numId w:val="167"/>
        </w:numPr>
        <w:spacing w:line="360" w:lineRule="auto"/>
        <w:rPr>
          <w:rFonts w:asciiTheme="minorHAnsi" w:hAnsiTheme="minorHAnsi" w:cstheme="minorHAnsi"/>
          <w:color w:val="262140" w:themeColor="text1"/>
        </w:rPr>
      </w:pPr>
      <w:r w:rsidRPr="00B826D9">
        <w:rPr>
          <w:rFonts w:asciiTheme="minorHAnsi" w:hAnsiTheme="minorHAnsi" w:cstheme="minorHAnsi"/>
          <w:color w:val="262140" w:themeColor="text1"/>
        </w:rPr>
        <w:t>Sistemas de visión artificial básica</w:t>
      </w:r>
    </w:p>
    <w:p w14:paraId="4A2E0A43" w14:textId="5EB13B95" w:rsidR="003E35F6" w:rsidRDefault="003E35F6" w:rsidP="00F60852">
      <w:pPr>
        <w:pStyle w:val="Prrafodelista"/>
        <w:numPr>
          <w:ilvl w:val="0"/>
          <w:numId w:val="148"/>
        </w:numPr>
        <w:spacing w:after="180" w:line="336" w:lineRule="auto"/>
        <w:contextualSpacing w:val="0"/>
      </w:pPr>
      <w:r>
        <w:br w:type="page"/>
      </w:r>
    </w:p>
    <w:p w14:paraId="4353B416" w14:textId="4EE40E32" w:rsidR="003E35F6" w:rsidRDefault="007E7A2D" w:rsidP="007E7A2D">
      <w:pPr>
        <w:pStyle w:val="Ttulo1"/>
        <w:rPr>
          <w:lang w:val="es-CO"/>
        </w:rPr>
      </w:pPr>
      <w:bookmarkStart w:id="16" w:name="_Toc208139764"/>
      <w:bookmarkStart w:id="17" w:name="_Toc208227399"/>
      <w:r>
        <w:rPr>
          <w:caps w:val="0"/>
          <w:lang w:val="es-CO"/>
        </w:rPr>
        <w:lastRenderedPageBreak/>
        <w:t>APÉNDICES</w:t>
      </w:r>
      <w:bookmarkEnd w:id="16"/>
      <w:bookmarkEnd w:id="17"/>
    </w:p>
    <w:p w14:paraId="7D309A3D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4C9A1CB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ADC (Analog-to-Digital Converter)</w:t>
      </w:r>
      <w:r w:rsidRPr="00C778A1">
        <w:rPr>
          <w:lang w:val="es-CO"/>
        </w:rPr>
        <w:t>: Convertidor analógico-digital que transforma señales analógicas en valores digitales.</w:t>
      </w:r>
    </w:p>
    <w:p w14:paraId="4F4D1477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API (Application Programming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5B16ED9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>: Microcontrolador de Espressif Systems con WiFi y Bluetooth integrados, base del sistema de instrumentación.</w:t>
      </w:r>
    </w:p>
    <w:p w14:paraId="19A5F4A8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GPIO (General Purpose Input/Output)</w:t>
      </w:r>
      <w:r w:rsidRPr="00C778A1">
        <w:rPr>
          <w:lang w:val="es-CO"/>
        </w:rPr>
        <w:t>: Pines de propósito general configurables como entrada o salida digital.</w:t>
      </w:r>
    </w:p>
    <w:p w14:paraId="0EA77DF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GUI (Graphical User Interface)</w:t>
      </w:r>
      <w:r w:rsidRPr="00C778A1">
        <w:rPr>
          <w:lang w:val="es-CO"/>
        </w:rPr>
        <w:t>: Interfaz gráfica de usuario que permite interacción visual con la aplicación.</w:t>
      </w:r>
    </w:p>
    <w:p w14:paraId="4A992C2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713F947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I2C (Inter-Integrated Circuit)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2F2F2080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IoT (Internet of Things)</w:t>
      </w:r>
      <w:r w:rsidRPr="00C778A1">
        <w:rPr>
          <w:lang w:val="es-CO"/>
        </w:rPr>
        <w:t>: Red de dispositivos físicos conectados que pueden intercambiar datos.</w:t>
      </w:r>
    </w:p>
    <w:p w14:paraId="3DFE99C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6B5F3C5D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3F9BB56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PID (Proportional-Integral-Derivative)</w:t>
      </w:r>
      <w:r w:rsidRPr="00C778A1">
        <w:rPr>
          <w:lang w:val="es-CO"/>
        </w:rPr>
        <w:t>: Algoritmo de control automático usado en sistemas de regulación.</w:t>
      </w:r>
    </w:p>
    <w:p w14:paraId="538AB60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PWM (Pulse Width Modulation)</w:t>
      </w:r>
      <w:r w:rsidRPr="00C778A1">
        <w:rPr>
          <w:lang w:val="es-CO"/>
        </w:rPr>
        <w:t>: Modulación por ancho de pulso, técnica para controlar potencia de salida.</w:t>
      </w:r>
    </w:p>
    <w:p w14:paraId="0B76690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8A7679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293DDAF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TCP/IP (Transmission Control Protocol/Internet Protocol)</w:t>
      </w:r>
      <w:r w:rsidRPr="00C778A1">
        <w:rPr>
          <w:lang w:val="es-CO"/>
        </w:rPr>
        <w:t>: Conjunto de protocolos de comunicación para redes.</w:t>
      </w:r>
    </w:p>
    <w:p w14:paraId="4506A1D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2A7B294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UART (Universal Asynchronous Receiver-Transmitter)</w:t>
      </w:r>
      <w:r w:rsidRPr="00C778A1">
        <w:rPr>
          <w:lang w:val="es-CO"/>
        </w:rPr>
        <w:t>: Protocolo de comunicación serie asíncrono.</w:t>
      </w:r>
    </w:p>
    <w:p w14:paraId="51EAFB1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UI (User Interface)</w:t>
      </w:r>
      <w:r w:rsidRPr="00C778A1">
        <w:rPr>
          <w:lang w:val="es-CO"/>
        </w:rPr>
        <w:t>: Interfaz de usuario, punto de interacción entre humano y máquina.</w:t>
      </w:r>
    </w:p>
    <w:p w14:paraId="3EAF2541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034F32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B: Referencias y Documentación Adicional</w:t>
      </w:r>
    </w:p>
    <w:p w14:paraId="6A61C08A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43245B01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lastRenderedPageBreak/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64C40C4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5017F49B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420FBEF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711DEFB5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2481D4C3" w14:textId="77777777" w:rsidR="003E35F6" w:rsidRPr="00C778A1" w:rsidRDefault="003E35F6" w:rsidP="003E35F6">
      <w:pPr>
        <w:numPr>
          <w:ilvl w:val="0"/>
          <w:numId w:val="27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23CC06C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652D7E4C" w14:textId="77777777" w:rsidR="003E35F6" w:rsidRPr="00C778A1" w:rsidRDefault="003E35F6" w:rsidP="003E35F6">
      <w:pPr>
        <w:numPr>
          <w:ilvl w:val="0"/>
          <w:numId w:val="28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1D5320AC" w14:textId="77777777" w:rsidR="003E35F6" w:rsidRPr="00C778A1" w:rsidRDefault="00000000" w:rsidP="003E35F6">
      <w:pPr>
        <w:rPr>
          <w:lang w:val="es-CO"/>
        </w:rPr>
      </w:pPr>
      <w:r>
        <w:rPr>
          <w:lang w:val="es-CO"/>
        </w:rPr>
        <w:pict w14:anchorId="0252F37D">
          <v:rect id="_x0000_i1025" style="width:0;height:.75pt" o:hralign="center" o:hrstd="t" o:hrnoshade="t" o:hr="t" fillcolor="#dadada" stroked="f"/>
        </w:pict>
      </w:r>
    </w:p>
    <w:p w14:paraId="5047A390" w14:textId="7636A1B2" w:rsidR="00D55CBC" w:rsidRPr="0068418C" w:rsidRDefault="003E35F6" w:rsidP="00D55CBC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sectPr w:rsidR="00D55CBC" w:rsidRPr="0068418C" w:rsidSect="00911CD5">
      <w:headerReference w:type="default" r:id="rId19"/>
      <w:footerReference w:type="default" r:id="rId2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A6840" w14:textId="77777777" w:rsidR="00BD7609" w:rsidRDefault="00BD7609" w:rsidP="00A91D75">
      <w:r>
        <w:separator/>
      </w:r>
    </w:p>
  </w:endnote>
  <w:endnote w:type="continuationSeparator" w:id="0">
    <w:p w14:paraId="2C558A1A" w14:textId="77777777" w:rsidR="00BD7609" w:rsidRDefault="00BD7609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8527628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58E5" w14:textId="77777777" w:rsidR="00BD7609" w:rsidRDefault="00BD7609" w:rsidP="00A91D75">
      <w:r>
        <w:separator/>
      </w:r>
    </w:p>
  </w:footnote>
  <w:footnote w:type="continuationSeparator" w:id="0">
    <w:p w14:paraId="2442E600" w14:textId="77777777" w:rsidR="00BD7609" w:rsidRDefault="00BD7609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185656417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3F37F468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33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34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F18"/>
    <w:multiLevelType w:val="multilevel"/>
    <w:tmpl w:val="7CB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9E9"/>
    <w:multiLevelType w:val="multilevel"/>
    <w:tmpl w:val="D69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11F7"/>
    <w:multiLevelType w:val="multilevel"/>
    <w:tmpl w:val="BB62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05DE8"/>
    <w:multiLevelType w:val="multilevel"/>
    <w:tmpl w:val="973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C2AFF"/>
    <w:multiLevelType w:val="multilevel"/>
    <w:tmpl w:val="47D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2668"/>
    <w:multiLevelType w:val="multilevel"/>
    <w:tmpl w:val="20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A0600"/>
    <w:multiLevelType w:val="multilevel"/>
    <w:tmpl w:val="9C1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73DDA"/>
    <w:multiLevelType w:val="multilevel"/>
    <w:tmpl w:val="0D3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75314"/>
    <w:multiLevelType w:val="multilevel"/>
    <w:tmpl w:val="D0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40665"/>
    <w:multiLevelType w:val="multilevel"/>
    <w:tmpl w:val="1C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356E"/>
    <w:multiLevelType w:val="multilevel"/>
    <w:tmpl w:val="D88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E594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F74939"/>
    <w:multiLevelType w:val="multilevel"/>
    <w:tmpl w:val="8DF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00D48"/>
    <w:multiLevelType w:val="multilevel"/>
    <w:tmpl w:val="86B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6298C"/>
    <w:multiLevelType w:val="multilevel"/>
    <w:tmpl w:val="39C8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7B72FF"/>
    <w:multiLevelType w:val="multilevel"/>
    <w:tmpl w:val="CBA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E70C7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3536A"/>
    <w:multiLevelType w:val="hybridMultilevel"/>
    <w:tmpl w:val="9450312C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0FEC0BCD"/>
    <w:multiLevelType w:val="multilevel"/>
    <w:tmpl w:val="F38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240D1"/>
    <w:multiLevelType w:val="multilevel"/>
    <w:tmpl w:val="BAB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E1FAF"/>
    <w:multiLevelType w:val="multilevel"/>
    <w:tmpl w:val="575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208DF"/>
    <w:multiLevelType w:val="hybridMultilevel"/>
    <w:tmpl w:val="0BA8964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1A23145"/>
    <w:multiLevelType w:val="multilevel"/>
    <w:tmpl w:val="D0D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3E1633"/>
    <w:multiLevelType w:val="multilevel"/>
    <w:tmpl w:val="C78E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492969"/>
    <w:multiLevelType w:val="multilevel"/>
    <w:tmpl w:val="C75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14693"/>
    <w:multiLevelType w:val="multilevel"/>
    <w:tmpl w:val="4E1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B828B6"/>
    <w:multiLevelType w:val="multilevel"/>
    <w:tmpl w:val="23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6675E"/>
    <w:multiLevelType w:val="multilevel"/>
    <w:tmpl w:val="89A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D50BF"/>
    <w:multiLevelType w:val="multilevel"/>
    <w:tmpl w:val="E0BA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A50690"/>
    <w:multiLevelType w:val="multilevel"/>
    <w:tmpl w:val="E09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C7534"/>
    <w:multiLevelType w:val="multilevel"/>
    <w:tmpl w:val="418A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E6704"/>
    <w:multiLevelType w:val="multilevel"/>
    <w:tmpl w:val="97A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D34F0"/>
    <w:multiLevelType w:val="multilevel"/>
    <w:tmpl w:val="1ED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2C7410"/>
    <w:multiLevelType w:val="multilevel"/>
    <w:tmpl w:val="AE7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F68C3"/>
    <w:multiLevelType w:val="multilevel"/>
    <w:tmpl w:val="AE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76463"/>
    <w:multiLevelType w:val="multilevel"/>
    <w:tmpl w:val="A9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806E43"/>
    <w:multiLevelType w:val="multilevel"/>
    <w:tmpl w:val="868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CD7A3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C108A6"/>
    <w:multiLevelType w:val="multilevel"/>
    <w:tmpl w:val="F7A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EB3EA2"/>
    <w:multiLevelType w:val="multilevel"/>
    <w:tmpl w:val="FC866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4C31CA"/>
    <w:multiLevelType w:val="multilevel"/>
    <w:tmpl w:val="AE6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855EE2"/>
    <w:multiLevelType w:val="multilevel"/>
    <w:tmpl w:val="8D8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5B602C8"/>
    <w:multiLevelType w:val="multilevel"/>
    <w:tmpl w:val="CFE4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BC4408"/>
    <w:multiLevelType w:val="multilevel"/>
    <w:tmpl w:val="372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342C0"/>
    <w:multiLevelType w:val="hybridMultilevel"/>
    <w:tmpl w:val="1C622A8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2647213A"/>
    <w:multiLevelType w:val="hybridMultilevel"/>
    <w:tmpl w:val="BABEC42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27134522"/>
    <w:multiLevelType w:val="multilevel"/>
    <w:tmpl w:val="DE4E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161B5B"/>
    <w:multiLevelType w:val="multilevel"/>
    <w:tmpl w:val="3240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2B1DC9"/>
    <w:multiLevelType w:val="multilevel"/>
    <w:tmpl w:val="B7B2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EF5F4C"/>
    <w:multiLevelType w:val="multilevel"/>
    <w:tmpl w:val="7C00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2A30B7"/>
    <w:multiLevelType w:val="multilevel"/>
    <w:tmpl w:val="13AE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DB7CD1"/>
    <w:multiLevelType w:val="multilevel"/>
    <w:tmpl w:val="421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3630A7"/>
    <w:multiLevelType w:val="multilevel"/>
    <w:tmpl w:val="5A2C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92C20"/>
    <w:multiLevelType w:val="multilevel"/>
    <w:tmpl w:val="0AF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ED0EF6"/>
    <w:multiLevelType w:val="multilevel"/>
    <w:tmpl w:val="59C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685999"/>
    <w:multiLevelType w:val="multilevel"/>
    <w:tmpl w:val="04B0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3F1832"/>
    <w:multiLevelType w:val="multilevel"/>
    <w:tmpl w:val="BEB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81575"/>
    <w:multiLevelType w:val="hybridMultilevel"/>
    <w:tmpl w:val="A0821A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992E32"/>
    <w:multiLevelType w:val="multilevel"/>
    <w:tmpl w:val="F9A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CA12C1"/>
    <w:multiLevelType w:val="multilevel"/>
    <w:tmpl w:val="3A8C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915460"/>
    <w:multiLevelType w:val="multilevel"/>
    <w:tmpl w:val="40EE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352BEE"/>
    <w:multiLevelType w:val="multilevel"/>
    <w:tmpl w:val="0E1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7F4EA5"/>
    <w:multiLevelType w:val="multilevel"/>
    <w:tmpl w:val="88A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53145D"/>
    <w:multiLevelType w:val="multilevel"/>
    <w:tmpl w:val="DD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D2785"/>
    <w:multiLevelType w:val="multilevel"/>
    <w:tmpl w:val="8CC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A13D89"/>
    <w:multiLevelType w:val="hybridMultilevel"/>
    <w:tmpl w:val="CD048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186606"/>
    <w:multiLevelType w:val="multilevel"/>
    <w:tmpl w:val="95B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052E22"/>
    <w:multiLevelType w:val="multilevel"/>
    <w:tmpl w:val="2AF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C4F4D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64333E"/>
    <w:multiLevelType w:val="multilevel"/>
    <w:tmpl w:val="2FF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2B0D3C"/>
    <w:multiLevelType w:val="multilevel"/>
    <w:tmpl w:val="C422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7D4F76"/>
    <w:multiLevelType w:val="multilevel"/>
    <w:tmpl w:val="2D5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A07DF5"/>
    <w:multiLevelType w:val="multilevel"/>
    <w:tmpl w:val="E5022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517343F"/>
    <w:multiLevelType w:val="multilevel"/>
    <w:tmpl w:val="16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9352B1"/>
    <w:multiLevelType w:val="multilevel"/>
    <w:tmpl w:val="0E5C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21113C"/>
    <w:multiLevelType w:val="multilevel"/>
    <w:tmpl w:val="D29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22599A"/>
    <w:multiLevelType w:val="multilevel"/>
    <w:tmpl w:val="613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2647C7"/>
    <w:multiLevelType w:val="multilevel"/>
    <w:tmpl w:val="E57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BC3422"/>
    <w:multiLevelType w:val="multilevel"/>
    <w:tmpl w:val="929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30793"/>
    <w:multiLevelType w:val="multilevel"/>
    <w:tmpl w:val="8DA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593091"/>
    <w:multiLevelType w:val="multilevel"/>
    <w:tmpl w:val="AB8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2634C2"/>
    <w:multiLevelType w:val="multilevel"/>
    <w:tmpl w:val="768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332AFE"/>
    <w:multiLevelType w:val="multilevel"/>
    <w:tmpl w:val="0F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68255C"/>
    <w:multiLevelType w:val="multilevel"/>
    <w:tmpl w:val="C31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975761"/>
    <w:multiLevelType w:val="multilevel"/>
    <w:tmpl w:val="FA0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2762D2"/>
    <w:multiLevelType w:val="multilevel"/>
    <w:tmpl w:val="DA0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29729E"/>
    <w:multiLevelType w:val="multilevel"/>
    <w:tmpl w:val="C5C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05A5906"/>
    <w:multiLevelType w:val="hybridMultilevel"/>
    <w:tmpl w:val="10F01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09E7C78"/>
    <w:multiLevelType w:val="multilevel"/>
    <w:tmpl w:val="D1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C31B9C"/>
    <w:multiLevelType w:val="multilevel"/>
    <w:tmpl w:val="CFB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C56426"/>
    <w:multiLevelType w:val="multilevel"/>
    <w:tmpl w:val="B4B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170DD2"/>
    <w:multiLevelType w:val="multilevel"/>
    <w:tmpl w:val="C79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5764CE1"/>
    <w:multiLevelType w:val="multilevel"/>
    <w:tmpl w:val="2DD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8D57C4"/>
    <w:multiLevelType w:val="multilevel"/>
    <w:tmpl w:val="A1B4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61A715B"/>
    <w:multiLevelType w:val="multilevel"/>
    <w:tmpl w:val="097E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6E02ACD"/>
    <w:multiLevelType w:val="multilevel"/>
    <w:tmpl w:val="760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4F06DF"/>
    <w:multiLevelType w:val="multilevel"/>
    <w:tmpl w:val="78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7F18DD"/>
    <w:multiLevelType w:val="multilevel"/>
    <w:tmpl w:val="160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E43E43"/>
    <w:multiLevelType w:val="multilevel"/>
    <w:tmpl w:val="B68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67696A"/>
    <w:multiLevelType w:val="multilevel"/>
    <w:tmpl w:val="8C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E601BC"/>
    <w:multiLevelType w:val="multilevel"/>
    <w:tmpl w:val="80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7D1604"/>
    <w:multiLevelType w:val="multilevel"/>
    <w:tmpl w:val="96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42773C"/>
    <w:multiLevelType w:val="multilevel"/>
    <w:tmpl w:val="313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09" w15:restartNumberingAfterBreak="0">
    <w:nsid w:val="619B34FE"/>
    <w:multiLevelType w:val="multilevel"/>
    <w:tmpl w:val="814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94011"/>
    <w:multiLevelType w:val="multilevel"/>
    <w:tmpl w:val="058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496382"/>
    <w:multiLevelType w:val="multilevel"/>
    <w:tmpl w:val="6E82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830A6B"/>
    <w:multiLevelType w:val="multilevel"/>
    <w:tmpl w:val="B84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A234A3"/>
    <w:multiLevelType w:val="multilevel"/>
    <w:tmpl w:val="296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F879EB"/>
    <w:multiLevelType w:val="multilevel"/>
    <w:tmpl w:val="0AB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251BF6"/>
    <w:multiLevelType w:val="multilevel"/>
    <w:tmpl w:val="DF2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5024FE"/>
    <w:multiLevelType w:val="multilevel"/>
    <w:tmpl w:val="9AD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D46591"/>
    <w:multiLevelType w:val="multilevel"/>
    <w:tmpl w:val="640E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AA7901"/>
    <w:multiLevelType w:val="multilevel"/>
    <w:tmpl w:val="CB0E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A87092"/>
    <w:multiLevelType w:val="multilevel"/>
    <w:tmpl w:val="CF1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B2577C"/>
    <w:multiLevelType w:val="hybridMultilevel"/>
    <w:tmpl w:val="E3C22E3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1" w15:restartNumberingAfterBreak="0">
    <w:nsid w:val="6D522FA3"/>
    <w:multiLevelType w:val="hybridMultilevel"/>
    <w:tmpl w:val="8A02DE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663411"/>
    <w:multiLevelType w:val="multilevel"/>
    <w:tmpl w:val="5AE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FE09AD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0D48B9"/>
    <w:multiLevelType w:val="multilevel"/>
    <w:tmpl w:val="41B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287E86"/>
    <w:multiLevelType w:val="multilevel"/>
    <w:tmpl w:val="471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1E3F97"/>
    <w:multiLevelType w:val="multilevel"/>
    <w:tmpl w:val="A5F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7D7F23"/>
    <w:multiLevelType w:val="multilevel"/>
    <w:tmpl w:val="522A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2974ED7"/>
    <w:multiLevelType w:val="multilevel"/>
    <w:tmpl w:val="ACA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1E0504"/>
    <w:multiLevelType w:val="multilevel"/>
    <w:tmpl w:val="407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FE528A"/>
    <w:multiLevelType w:val="multilevel"/>
    <w:tmpl w:val="A0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C77569"/>
    <w:multiLevelType w:val="multilevel"/>
    <w:tmpl w:val="1940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8C005E"/>
    <w:multiLevelType w:val="multilevel"/>
    <w:tmpl w:val="7F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1627E9"/>
    <w:multiLevelType w:val="hybridMultilevel"/>
    <w:tmpl w:val="A6C664E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4" w15:restartNumberingAfterBreak="0">
    <w:nsid w:val="7AD815BB"/>
    <w:multiLevelType w:val="multilevel"/>
    <w:tmpl w:val="925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275F74"/>
    <w:multiLevelType w:val="multilevel"/>
    <w:tmpl w:val="57F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F234FE"/>
    <w:multiLevelType w:val="multilevel"/>
    <w:tmpl w:val="4B58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C0C1AC8"/>
    <w:multiLevelType w:val="multilevel"/>
    <w:tmpl w:val="4F5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D64310"/>
    <w:multiLevelType w:val="multilevel"/>
    <w:tmpl w:val="10B2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DA5FA7"/>
    <w:multiLevelType w:val="multilevel"/>
    <w:tmpl w:val="9B2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8C2366"/>
    <w:multiLevelType w:val="multilevel"/>
    <w:tmpl w:val="64F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9283">
    <w:abstractNumId w:val="108"/>
  </w:num>
  <w:num w:numId="2" w16cid:durableId="754209211">
    <w:abstractNumId w:val="42"/>
  </w:num>
  <w:num w:numId="3" w16cid:durableId="885070658">
    <w:abstractNumId w:val="24"/>
  </w:num>
  <w:num w:numId="4" w16cid:durableId="2011440795">
    <w:abstractNumId w:val="106"/>
  </w:num>
  <w:num w:numId="5" w16cid:durableId="596790971">
    <w:abstractNumId w:val="87"/>
  </w:num>
  <w:num w:numId="6" w16cid:durableId="1417364867">
    <w:abstractNumId w:val="22"/>
  </w:num>
  <w:num w:numId="7" w16cid:durableId="1273048071">
    <w:abstractNumId w:val="5"/>
  </w:num>
  <w:num w:numId="8" w16cid:durableId="2053918431">
    <w:abstractNumId w:val="12"/>
  </w:num>
  <w:num w:numId="9" w16cid:durableId="1068840030">
    <w:abstractNumId w:val="132"/>
  </w:num>
  <w:num w:numId="10" w16cid:durableId="1791241132">
    <w:abstractNumId w:val="52"/>
  </w:num>
  <w:num w:numId="11" w16cid:durableId="2102874112">
    <w:abstractNumId w:val="35"/>
  </w:num>
  <w:num w:numId="12" w16cid:durableId="975791888">
    <w:abstractNumId w:val="11"/>
  </w:num>
  <w:num w:numId="13" w16cid:durableId="1310284379">
    <w:abstractNumId w:val="16"/>
  </w:num>
  <w:num w:numId="14" w16cid:durableId="1218664088">
    <w:abstractNumId w:val="37"/>
  </w:num>
  <w:num w:numId="15" w16cid:durableId="241986800">
    <w:abstractNumId w:val="71"/>
  </w:num>
  <w:num w:numId="16" w16cid:durableId="1826193204">
    <w:abstractNumId w:val="86"/>
  </w:num>
  <w:num w:numId="17" w16cid:durableId="413939245">
    <w:abstractNumId w:val="65"/>
  </w:num>
  <w:num w:numId="18" w16cid:durableId="2085225372">
    <w:abstractNumId w:val="10"/>
  </w:num>
  <w:num w:numId="19" w16cid:durableId="40371328">
    <w:abstractNumId w:val="44"/>
  </w:num>
  <w:num w:numId="20" w16cid:durableId="1257715626">
    <w:abstractNumId w:val="83"/>
  </w:num>
  <w:num w:numId="21" w16cid:durableId="1495560788">
    <w:abstractNumId w:val="66"/>
  </w:num>
  <w:num w:numId="22" w16cid:durableId="1087381851">
    <w:abstractNumId w:val="88"/>
  </w:num>
  <w:num w:numId="23" w16cid:durableId="1459715910">
    <w:abstractNumId w:val="82"/>
  </w:num>
  <w:num w:numId="24" w16cid:durableId="891234164">
    <w:abstractNumId w:val="123"/>
  </w:num>
  <w:num w:numId="25" w16cid:durableId="1712732354">
    <w:abstractNumId w:val="76"/>
  </w:num>
  <w:num w:numId="26" w16cid:durableId="178159469">
    <w:abstractNumId w:val="85"/>
  </w:num>
  <w:num w:numId="27" w16cid:durableId="1060598522">
    <w:abstractNumId w:val="81"/>
  </w:num>
  <w:num w:numId="28" w16cid:durableId="125054051">
    <w:abstractNumId w:val="56"/>
  </w:num>
  <w:num w:numId="29" w16cid:durableId="1928608845">
    <w:abstractNumId w:val="93"/>
  </w:num>
  <w:num w:numId="30" w16cid:durableId="435171806">
    <w:abstractNumId w:val="42"/>
  </w:num>
  <w:num w:numId="31" w16cid:durableId="67652974">
    <w:abstractNumId w:val="68"/>
  </w:num>
  <w:num w:numId="32" w16cid:durableId="1251354462">
    <w:abstractNumId w:val="42"/>
  </w:num>
  <w:num w:numId="33" w16cid:durableId="1662267377">
    <w:abstractNumId w:val="103"/>
  </w:num>
  <w:num w:numId="34" w16cid:durableId="24641872">
    <w:abstractNumId w:val="42"/>
  </w:num>
  <w:num w:numId="35" w16cid:durableId="1017120274">
    <w:abstractNumId w:val="115"/>
  </w:num>
  <w:num w:numId="36" w16cid:durableId="346714804">
    <w:abstractNumId w:val="9"/>
  </w:num>
  <w:num w:numId="37" w16cid:durableId="1667631836">
    <w:abstractNumId w:val="42"/>
  </w:num>
  <w:num w:numId="38" w16cid:durableId="896548387">
    <w:abstractNumId w:val="91"/>
  </w:num>
  <w:num w:numId="39" w16cid:durableId="333609233">
    <w:abstractNumId w:val="26"/>
  </w:num>
  <w:num w:numId="40" w16cid:durableId="601568313">
    <w:abstractNumId w:val="54"/>
  </w:num>
  <w:num w:numId="41" w16cid:durableId="1882277920">
    <w:abstractNumId w:val="42"/>
  </w:num>
  <w:num w:numId="42" w16cid:durableId="1162501491">
    <w:abstractNumId w:val="42"/>
  </w:num>
  <w:num w:numId="43" w16cid:durableId="369494495">
    <w:abstractNumId w:val="4"/>
  </w:num>
  <w:num w:numId="44" w16cid:durableId="779568973">
    <w:abstractNumId w:val="42"/>
  </w:num>
  <w:num w:numId="45" w16cid:durableId="899099006">
    <w:abstractNumId w:val="130"/>
  </w:num>
  <w:num w:numId="46" w16cid:durableId="1943998078">
    <w:abstractNumId w:val="42"/>
  </w:num>
  <w:num w:numId="47" w16cid:durableId="135608767">
    <w:abstractNumId w:val="84"/>
  </w:num>
  <w:num w:numId="48" w16cid:durableId="298343572">
    <w:abstractNumId w:val="42"/>
  </w:num>
  <w:num w:numId="49" w16cid:durableId="2088527931">
    <w:abstractNumId w:val="134"/>
  </w:num>
  <w:num w:numId="50" w16cid:durableId="1810588553">
    <w:abstractNumId w:val="42"/>
  </w:num>
  <w:num w:numId="51" w16cid:durableId="1663970649">
    <w:abstractNumId w:val="7"/>
  </w:num>
  <w:num w:numId="52" w16cid:durableId="683704038">
    <w:abstractNumId w:val="42"/>
  </w:num>
  <w:num w:numId="53" w16cid:durableId="1981182815">
    <w:abstractNumId w:val="73"/>
  </w:num>
  <w:num w:numId="54" w16cid:durableId="1617524285">
    <w:abstractNumId w:val="90"/>
  </w:num>
  <w:num w:numId="55" w16cid:durableId="1350183022">
    <w:abstractNumId w:val="75"/>
  </w:num>
  <w:num w:numId="56" w16cid:durableId="247613525">
    <w:abstractNumId w:val="63"/>
  </w:num>
  <w:num w:numId="57" w16cid:durableId="2035182729">
    <w:abstractNumId w:val="39"/>
  </w:num>
  <w:num w:numId="58" w16cid:durableId="1119714494">
    <w:abstractNumId w:val="19"/>
  </w:num>
  <w:num w:numId="59" w16cid:durableId="1810246356">
    <w:abstractNumId w:val="42"/>
  </w:num>
  <w:num w:numId="60" w16cid:durableId="1501433738">
    <w:abstractNumId w:val="42"/>
  </w:num>
  <w:num w:numId="61" w16cid:durableId="1347824397">
    <w:abstractNumId w:val="113"/>
  </w:num>
  <w:num w:numId="62" w16cid:durableId="1253733128">
    <w:abstractNumId w:val="42"/>
  </w:num>
  <w:num w:numId="63" w16cid:durableId="854005374">
    <w:abstractNumId w:val="42"/>
  </w:num>
  <w:num w:numId="64" w16cid:durableId="987780587">
    <w:abstractNumId w:val="38"/>
  </w:num>
  <w:num w:numId="65" w16cid:durableId="949818344">
    <w:abstractNumId w:val="42"/>
  </w:num>
  <w:num w:numId="66" w16cid:durableId="1417822164">
    <w:abstractNumId w:val="137"/>
  </w:num>
  <w:num w:numId="67" w16cid:durableId="1898006426">
    <w:abstractNumId w:val="135"/>
  </w:num>
  <w:num w:numId="68" w16cid:durableId="2033453942">
    <w:abstractNumId w:val="32"/>
  </w:num>
  <w:num w:numId="69" w16cid:durableId="181600730">
    <w:abstractNumId w:val="110"/>
  </w:num>
  <w:num w:numId="70" w16cid:durableId="127938607">
    <w:abstractNumId w:val="42"/>
  </w:num>
  <w:num w:numId="71" w16cid:durableId="1549103895">
    <w:abstractNumId w:val="96"/>
  </w:num>
  <w:num w:numId="72" w16cid:durableId="2047942734">
    <w:abstractNumId w:val="136"/>
  </w:num>
  <w:num w:numId="73" w16cid:durableId="2013485492">
    <w:abstractNumId w:val="28"/>
  </w:num>
  <w:num w:numId="74" w16cid:durableId="584802811">
    <w:abstractNumId w:val="25"/>
  </w:num>
  <w:num w:numId="75" w16cid:durableId="618339781">
    <w:abstractNumId w:val="58"/>
  </w:num>
  <w:num w:numId="76" w16cid:durableId="1351686027">
    <w:abstractNumId w:val="42"/>
  </w:num>
  <w:num w:numId="77" w16cid:durableId="872426845">
    <w:abstractNumId w:val="42"/>
  </w:num>
  <w:num w:numId="78" w16cid:durableId="1809207381">
    <w:abstractNumId w:val="104"/>
  </w:num>
  <w:num w:numId="79" w16cid:durableId="1008287527">
    <w:abstractNumId w:val="42"/>
  </w:num>
  <w:num w:numId="80" w16cid:durableId="533621566">
    <w:abstractNumId w:val="116"/>
  </w:num>
  <w:num w:numId="81" w16cid:durableId="1803576052">
    <w:abstractNumId w:val="78"/>
  </w:num>
  <w:num w:numId="82" w16cid:durableId="1082096696">
    <w:abstractNumId w:val="0"/>
  </w:num>
  <w:num w:numId="83" w16cid:durableId="2119401020">
    <w:abstractNumId w:val="69"/>
  </w:num>
  <w:num w:numId="84" w16cid:durableId="806361584">
    <w:abstractNumId w:val="13"/>
  </w:num>
  <w:num w:numId="85" w16cid:durableId="653607424">
    <w:abstractNumId w:val="1"/>
  </w:num>
  <w:num w:numId="86" w16cid:durableId="1492522598">
    <w:abstractNumId w:val="105"/>
  </w:num>
  <w:num w:numId="87" w16cid:durableId="1326781920">
    <w:abstractNumId w:val="139"/>
  </w:num>
  <w:num w:numId="88" w16cid:durableId="1200044913">
    <w:abstractNumId w:val="114"/>
  </w:num>
  <w:num w:numId="89" w16cid:durableId="218517694">
    <w:abstractNumId w:val="43"/>
  </w:num>
  <w:num w:numId="90" w16cid:durableId="1873304445">
    <w:abstractNumId w:val="99"/>
  </w:num>
  <w:num w:numId="91" w16cid:durableId="1923373798">
    <w:abstractNumId w:val="101"/>
  </w:num>
  <w:num w:numId="92" w16cid:durableId="224528678">
    <w:abstractNumId w:val="126"/>
  </w:num>
  <w:num w:numId="93" w16cid:durableId="866870213">
    <w:abstractNumId w:val="33"/>
  </w:num>
  <w:num w:numId="94" w16cid:durableId="1130057626">
    <w:abstractNumId w:val="89"/>
  </w:num>
  <w:num w:numId="95" w16cid:durableId="918950770">
    <w:abstractNumId w:val="8"/>
  </w:num>
  <w:num w:numId="96" w16cid:durableId="899825024">
    <w:abstractNumId w:val="42"/>
  </w:num>
  <w:num w:numId="97" w16cid:durableId="1927229512">
    <w:abstractNumId w:val="42"/>
  </w:num>
  <w:num w:numId="98" w16cid:durableId="121116398">
    <w:abstractNumId w:val="42"/>
  </w:num>
  <w:num w:numId="99" w16cid:durableId="145978686">
    <w:abstractNumId w:val="129"/>
  </w:num>
  <w:num w:numId="100" w16cid:durableId="1604268773">
    <w:abstractNumId w:val="53"/>
  </w:num>
  <w:num w:numId="101" w16cid:durableId="1347756411">
    <w:abstractNumId w:val="47"/>
  </w:num>
  <w:num w:numId="102" w16cid:durableId="1877739676">
    <w:abstractNumId w:val="40"/>
  </w:num>
  <w:num w:numId="103" w16cid:durableId="1768424528">
    <w:abstractNumId w:val="119"/>
  </w:num>
  <w:num w:numId="104" w16cid:durableId="1496874123">
    <w:abstractNumId w:val="34"/>
  </w:num>
  <w:num w:numId="105" w16cid:durableId="38945128">
    <w:abstractNumId w:val="70"/>
  </w:num>
  <w:num w:numId="106" w16cid:durableId="431052762">
    <w:abstractNumId w:val="112"/>
  </w:num>
  <w:num w:numId="107" w16cid:durableId="1471901993">
    <w:abstractNumId w:val="77"/>
  </w:num>
  <w:num w:numId="108" w16cid:durableId="1605528127">
    <w:abstractNumId w:val="42"/>
  </w:num>
  <w:num w:numId="109" w16cid:durableId="761143514">
    <w:abstractNumId w:val="36"/>
  </w:num>
  <w:num w:numId="110" w16cid:durableId="2029982233">
    <w:abstractNumId w:val="15"/>
  </w:num>
  <w:num w:numId="111" w16cid:durableId="1095056829">
    <w:abstractNumId w:val="51"/>
  </w:num>
  <w:num w:numId="112" w16cid:durableId="200172732">
    <w:abstractNumId w:val="42"/>
  </w:num>
  <w:num w:numId="113" w16cid:durableId="1502310611">
    <w:abstractNumId w:val="80"/>
  </w:num>
  <w:num w:numId="114" w16cid:durableId="1255018569">
    <w:abstractNumId w:val="23"/>
  </w:num>
  <w:num w:numId="115" w16cid:durableId="831914495">
    <w:abstractNumId w:val="2"/>
  </w:num>
  <w:num w:numId="116" w16cid:durableId="1992169352">
    <w:abstractNumId w:val="98"/>
  </w:num>
  <w:num w:numId="117" w16cid:durableId="1298490446">
    <w:abstractNumId w:val="127"/>
  </w:num>
  <w:num w:numId="118" w16cid:durableId="1548833311">
    <w:abstractNumId w:val="48"/>
  </w:num>
  <w:num w:numId="119" w16cid:durableId="160700861">
    <w:abstractNumId w:val="57"/>
  </w:num>
  <w:num w:numId="120" w16cid:durableId="124393789">
    <w:abstractNumId w:val="50"/>
  </w:num>
  <w:num w:numId="121" w16cid:durableId="601109361">
    <w:abstractNumId w:val="118"/>
  </w:num>
  <w:num w:numId="122" w16cid:durableId="2073305069">
    <w:abstractNumId w:val="49"/>
  </w:num>
  <w:num w:numId="123" w16cid:durableId="2021813583">
    <w:abstractNumId w:val="14"/>
  </w:num>
  <w:num w:numId="124" w16cid:durableId="1489177034">
    <w:abstractNumId w:val="140"/>
  </w:num>
  <w:num w:numId="125" w16cid:durableId="2142650393">
    <w:abstractNumId w:val="95"/>
  </w:num>
  <w:num w:numId="126" w16cid:durableId="20322141">
    <w:abstractNumId w:val="128"/>
  </w:num>
  <w:num w:numId="127" w16cid:durableId="754984681">
    <w:abstractNumId w:val="122"/>
  </w:num>
  <w:num w:numId="128" w16cid:durableId="558827552">
    <w:abstractNumId w:val="109"/>
  </w:num>
  <w:num w:numId="129" w16cid:durableId="162018799">
    <w:abstractNumId w:val="100"/>
  </w:num>
  <w:num w:numId="130" w16cid:durableId="1006633131">
    <w:abstractNumId w:val="74"/>
  </w:num>
  <w:num w:numId="131" w16cid:durableId="267742527">
    <w:abstractNumId w:val="138"/>
  </w:num>
  <w:num w:numId="132" w16cid:durableId="2119638587">
    <w:abstractNumId w:val="42"/>
  </w:num>
  <w:num w:numId="133" w16cid:durableId="263925871">
    <w:abstractNumId w:val="79"/>
  </w:num>
  <w:num w:numId="134" w16cid:durableId="1778452061">
    <w:abstractNumId w:val="97"/>
  </w:num>
  <w:num w:numId="135" w16cid:durableId="868370797">
    <w:abstractNumId w:val="94"/>
  </w:num>
  <w:num w:numId="136" w16cid:durableId="983125855">
    <w:abstractNumId w:val="64"/>
  </w:num>
  <w:num w:numId="137" w16cid:durableId="934090320">
    <w:abstractNumId w:val="117"/>
  </w:num>
  <w:num w:numId="138" w16cid:durableId="654064283">
    <w:abstractNumId w:val="55"/>
  </w:num>
  <w:num w:numId="139" w16cid:durableId="78990445">
    <w:abstractNumId w:val="30"/>
  </w:num>
  <w:num w:numId="140" w16cid:durableId="834684905">
    <w:abstractNumId w:val="61"/>
  </w:num>
  <w:num w:numId="141" w16cid:durableId="2121681436">
    <w:abstractNumId w:val="131"/>
  </w:num>
  <w:num w:numId="142" w16cid:durableId="696851989">
    <w:abstractNumId w:val="31"/>
  </w:num>
  <w:num w:numId="143" w16cid:durableId="1431392817">
    <w:abstractNumId w:val="60"/>
  </w:num>
  <w:num w:numId="144" w16cid:durableId="1009524574">
    <w:abstractNumId w:val="102"/>
  </w:num>
  <w:num w:numId="145" w16cid:durableId="1399283646">
    <w:abstractNumId w:val="41"/>
  </w:num>
  <w:num w:numId="146" w16cid:durableId="1868832534">
    <w:abstractNumId w:val="92"/>
  </w:num>
  <w:num w:numId="147" w16cid:durableId="1737896213">
    <w:abstractNumId w:val="67"/>
  </w:num>
  <w:num w:numId="148" w16cid:durableId="1247304769">
    <w:abstractNumId w:val="121"/>
  </w:num>
  <w:num w:numId="149" w16cid:durableId="1909683330">
    <w:abstractNumId w:val="20"/>
  </w:num>
  <w:num w:numId="150" w16cid:durableId="1704751359">
    <w:abstractNumId w:val="42"/>
  </w:num>
  <w:num w:numId="151" w16cid:durableId="717053090">
    <w:abstractNumId w:val="107"/>
  </w:num>
  <w:num w:numId="152" w16cid:durableId="989404711">
    <w:abstractNumId w:val="6"/>
  </w:num>
  <w:num w:numId="153" w16cid:durableId="455105589">
    <w:abstractNumId w:val="27"/>
  </w:num>
  <w:num w:numId="154" w16cid:durableId="1699575248">
    <w:abstractNumId w:val="29"/>
  </w:num>
  <w:num w:numId="155" w16cid:durableId="1243569378">
    <w:abstractNumId w:val="18"/>
  </w:num>
  <w:num w:numId="156" w16cid:durableId="1736473036">
    <w:abstractNumId w:val="3"/>
  </w:num>
  <w:num w:numId="157" w16cid:durableId="923689152">
    <w:abstractNumId w:val="62"/>
  </w:num>
  <w:num w:numId="158" w16cid:durableId="1295260387">
    <w:abstractNumId w:val="111"/>
  </w:num>
  <w:num w:numId="159" w16cid:durableId="584537739">
    <w:abstractNumId w:val="124"/>
  </w:num>
  <w:num w:numId="160" w16cid:durableId="816848794">
    <w:abstractNumId w:val="72"/>
  </w:num>
  <w:num w:numId="161" w16cid:durableId="790369201">
    <w:abstractNumId w:val="125"/>
  </w:num>
  <w:num w:numId="162" w16cid:durableId="906258006">
    <w:abstractNumId w:val="59"/>
  </w:num>
  <w:num w:numId="163" w16cid:durableId="1555317077">
    <w:abstractNumId w:val="17"/>
  </w:num>
  <w:num w:numId="164" w16cid:durableId="1800220658">
    <w:abstractNumId w:val="21"/>
  </w:num>
  <w:num w:numId="165" w16cid:durableId="420375288">
    <w:abstractNumId w:val="133"/>
  </w:num>
  <w:num w:numId="166" w16cid:durableId="1407264450">
    <w:abstractNumId w:val="46"/>
  </w:num>
  <w:num w:numId="167" w16cid:durableId="1510946823">
    <w:abstractNumId w:val="45"/>
  </w:num>
  <w:num w:numId="168" w16cid:durableId="1871261090">
    <w:abstractNumId w:val="1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01A84"/>
    <w:rsid w:val="0002111D"/>
    <w:rsid w:val="0004761A"/>
    <w:rsid w:val="00055EA4"/>
    <w:rsid w:val="000A4A8A"/>
    <w:rsid w:val="000B6854"/>
    <w:rsid w:val="000D417F"/>
    <w:rsid w:val="00120248"/>
    <w:rsid w:val="00136A4E"/>
    <w:rsid w:val="001703F9"/>
    <w:rsid w:val="00172A2B"/>
    <w:rsid w:val="00184B35"/>
    <w:rsid w:val="001852BE"/>
    <w:rsid w:val="001865F2"/>
    <w:rsid w:val="001A3CCC"/>
    <w:rsid w:val="001E4AE7"/>
    <w:rsid w:val="001E59F3"/>
    <w:rsid w:val="002063EE"/>
    <w:rsid w:val="00213509"/>
    <w:rsid w:val="00226FF2"/>
    <w:rsid w:val="00260473"/>
    <w:rsid w:val="00282B04"/>
    <w:rsid w:val="002834B2"/>
    <w:rsid w:val="002B67D3"/>
    <w:rsid w:val="002C4851"/>
    <w:rsid w:val="002C7F27"/>
    <w:rsid w:val="00325590"/>
    <w:rsid w:val="003338A9"/>
    <w:rsid w:val="00342438"/>
    <w:rsid w:val="003767B2"/>
    <w:rsid w:val="003A3B16"/>
    <w:rsid w:val="003E35F6"/>
    <w:rsid w:val="003F429C"/>
    <w:rsid w:val="00416D52"/>
    <w:rsid w:val="00437ABB"/>
    <w:rsid w:val="004437F5"/>
    <w:rsid w:val="0049036D"/>
    <w:rsid w:val="00495FDB"/>
    <w:rsid w:val="004A3529"/>
    <w:rsid w:val="004B4E46"/>
    <w:rsid w:val="004C0AD1"/>
    <w:rsid w:val="005343E2"/>
    <w:rsid w:val="00577305"/>
    <w:rsid w:val="00580A2C"/>
    <w:rsid w:val="00581F2B"/>
    <w:rsid w:val="0059701D"/>
    <w:rsid w:val="005C2E0B"/>
    <w:rsid w:val="005E2678"/>
    <w:rsid w:val="005E3F23"/>
    <w:rsid w:val="006003D5"/>
    <w:rsid w:val="00633384"/>
    <w:rsid w:val="0064466C"/>
    <w:rsid w:val="00672C1A"/>
    <w:rsid w:val="0068418C"/>
    <w:rsid w:val="006D0FA5"/>
    <w:rsid w:val="006D71FE"/>
    <w:rsid w:val="007069D8"/>
    <w:rsid w:val="00751E57"/>
    <w:rsid w:val="00760843"/>
    <w:rsid w:val="00772E0E"/>
    <w:rsid w:val="007808DC"/>
    <w:rsid w:val="00785195"/>
    <w:rsid w:val="00785259"/>
    <w:rsid w:val="007A01DC"/>
    <w:rsid w:val="007B0DFA"/>
    <w:rsid w:val="007B241B"/>
    <w:rsid w:val="007C1121"/>
    <w:rsid w:val="007D09AC"/>
    <w:rsid w:val="007D6C41"/>
    <w:rsid w:val="007E5E59"/>
    <w:rsid w:val="007E7A2D"/>
    <w:rsid w:val="008034BE"/>
    <w:rsid w:val="00823D33"/>
    <w:rsid w:val="0085384B"/>
    <w:rsid w:val="008759A8"/>
    <w:rsid w:val="00890409"/>
    <w:rsid w:val="00895034"/>
    <w:rsid w:val="008B46AB"/>
    <w:rsid w:val="008D264A"/>
    <w:rsid w:val="008E707B"/>
    <w:rsid w:val="00911CD5"/>
    <w:rsid w:val="009210A6"/>
    <w:rsid w:val="00924378"/>
    <w:rsid w:val="00930B96"/>
    <w:rsid w:val="009443C8"/>
    <w:rsid w:val="00944D7A"/>
    <w:rsid w:val="009541C0"/>
    <w:rsid w:val="00955659"/>
    <w:rsid w:val="009654DB"/>
    <w:rsid w:val="00985449"/>
    <w:rsid w:val="009A0F76"/>
    <w:rsid w:val="009B078F"/>
    <w:rsid w:val="009C3D0C"/>
    <w:rsid w:val="00A03BCD"/>
    <w:rsid w:val="00A16F22"/>
    <w:rsid w:val="00A21C07"/>
    <w:rsid w:val="00A302FC"/>
    <w:rsid w:val="00A36632"/>
    <w:rsid w:val="00A57F79"/>
    <w:rsid w:val="00A7217A"/>
    <w:rsid w:val="00A86068"/>
    <w:rsid w:val="00A91D75"/>
    <w:rsid w:val="00AC343A"/>
    <w:rsid w:val="00AC4217"/>
    <w:rsid w:val="00AC4BF7"/>
    <w:rsid w:val="00AC63C6"/>
    <w:rsid w:val="00AC6AA2"/>
    <w:rsid w:val="00AD1694"/>
    <w:rsid w:val="00AE4383"/>
    <w:rsid w:val="00B06DBC"/>
    <w:rsid w:val="00B7738F"/>
    <w:rsid w:val="00B77DC7"/>
    <w:rsid w:val="00B809AD"/>
    <w:rsid w:val="00B826D9"/>
    <w:rsid w:val="00BD47EC"/>
    <w:rsid w:val="00BD7609"/>
    <w:rsid w:val="00BE6236"/>
    <w:rsid w:val="00C105ED"/>
    <w:rsid w:val="00C12634"/>
    <w:rsid w:val="00C50FEA"/>
    <w:rsid w:val="00C53E91"/>
    <w:rsid w:val="00C6323A"/>
    <w:rsid w:val="00C77121"/>
    <w:rsid w:val="00C862F8"/>
    <w:rsid w:val="00C87193"/>
    <w:rsid w:val="00CB27A1"/>
    <w:rsid w:val="00CC2363"/>
    <w:rsid w:val="00CD49BE"/>
    <w:rsid w:val="00D301BB"/>
    <w:rsid w:val="00D476F7"/>
    <w:rsid w:val="00D55CBC"/>
    <w:rsid w:val="00D64C73"/>
    <w:rsid w:val="00D83520"/>
    <w:rsid w:val="00D8631A"/>
    <w:rsid w:val="00D87CD8"/>
    <w:rsid w:val="00D911A2"/>
    <w:rsid w:val="00D92C0A"/>
    <w:rsid w:val="00DF1CFA"/>
    <w:rsid w:val="00E009A8"/>
    <w:rsid w:val="00E2282E"/>
    <w:rsid w:val="00E37495"/>
    <w:rsid w:val="00E523C3"/>
    <w:rsid w:val="00E5388E"/>
    <w:rsid w:val="00E540BF"/>
    <w:rsid w:val="00E552D3"/>
    <w:rsid w:val="00E6016B"/>
    <w:rsid w:val="00E86141"/>
    <w:rsid w:val="00E94B95"/>
    <w:rsid w:val="00EA03F0"/>
    <w:rsid w:val="00EC0D1D"/>
    <w:rsid w:val="00ED6905"/>
    <w:rsid w:val="00EF64C7"/>
    <w:rsid w:val="00F15904"/>
    <w:rsid w:val="00F479DB"/>
    <w:rsid w:val="00F5644A"/>
    <w:rsid w:val="00F60852"/>
    <w:rsid w:val="00F731F0"/>
    <w:rsid w:val="00FA40E8"/>
    <w:rsid w:val="00FB6A61"/>
    <w:rsid w:val="00FC2AB4"/>
    <w:rsid w:val="00FC4AC4"/>
    <w:rsid w:val="00FE0D74"/>
    <w:rsid w:val="00FE3D2C"/>
    <w:rsid w:val="00FF3C5B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E540BF"/>
    <w:pPr>
      <w:keepNext/>
      <w:keepLines/>
      <w:spacing w:after="60" w:line="480" w:lineRule="auto"/>
      <w:ind w:left="29" w:right="29"/>
      <w:outlineLvl w:val="2"/>
    </w:pPr>
    <w:rPr>
      <w:rFonts w:eastAsia="Times New Roman" w:cstheme="minorHAnsi"/>
      <w:i/>
      <w:szCs w:val="24"/>
      <w:lang w:val="es-CO" w:eastAsia="es-CO" w:bidi="es-ES"/>
    </w:rPr>
  </w:style>
  <w:style w:type="paragraph" w:styleId="Ttulo4">
    <w:name w:val="heading 4"/>
    <w:basedOn w:val="Normal"/>
    <w:next w:val="Normal"/>
    <w:link w:val="Ttulo4Car"/>
    <w:autoRedefine/>
    <w:uiPriority w:val="7"/>
    <w:unhideWhenUsed/>
    <w:qFormat/>
    <w:rsid w:val="00E861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E540BF"/>
    <w:rPr>
      <w:rFonts w:eastAsia="Times New Roman" w:cstheme="minorHAnsi"/>
      <w:i/>
      <w:color w:val="262140" w:themeColor="text1"/>
      <w:sz w:val="24"/>
      <w:szCs w:val="24"/>
      <w:lang w:val="es-CO" w:eastAsia="es-CO" w:bidi="es-ES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rsid w:val="00E8614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C862F8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1628</TotalTime>
  <Pages>12</Pages>
  <Words>1482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31</cp:revision>
  <dcterms:created xsi:type="dcterms:W3CDTF">2025-06-30T04:50:00Z</dcterms:created>
  <dcterms:modified xsi:type="dcterms:W3CDTF">2025-09-08T20:33:00Z</dcterms:modified>
  <cp:contentStatus/>
  <cp:version/>
</cp:coreProperties>
</file>