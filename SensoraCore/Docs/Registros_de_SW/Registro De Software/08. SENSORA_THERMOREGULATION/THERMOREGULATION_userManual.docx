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70FA" w14:textId="1FE37BF0" w:rsidR="001E59F3" w:rsidRPr="004C0AD1" w:rsidRDefault="005E3F23" w:rsidP="00A91D75"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5166" behindDoc="1" locked="0" layoutInCell="1" allowOverlap="1" wp14:anchorId="52C3484C" wp14:editId="3BCDB697">
                <wp:simplePos x="0" y="0"/>
                <wp:positionH relativeFrom="column">
                  <wp:posOffset>1223948</wp:posOffset>
                </wp:positionH>
                <wp:positionV relativeFrom="page">
                  <wp:posOffset>1454785</wp:posOffset>
                </wp:positionV>
                <wp:extent cx="5040000" cy="5040000"/>
                <wp:effectExtent l="0" t="0" r="8255" b="8255"/>
                <wp:wrapNone/>
                <wp:docPr id="1012461160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000" cy="5040000"/>
                        </a:xfrm>
                        <a:prstGeom prst="roundRect">
                          <a:avLst>
                            <a:gd name="adj" fmla="val 3254"/>
                          </a:avLst>
                        </a:prstGeom>
                        <a:blipFill>
                          <a:blip r:embed="rId9"/>
                          <a:srcRect/>
                          <a:stretch>
                            <a:fillRect l="-4109" t="-4109" r="-4064" b="-406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E0D872" id="Rectángulo: esquinas redondeadas 18" o:spid="_x0000_s1026" style="position:absolute;margin-left:96.35pt;margin-top:114.55pt;width:396.85pt;height:396.85pt;z-index:-251661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213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" stroked="f" strokeweight="2pt">
                <v:fill r:id="rId10" o:title="" recolor="t" rotate="t" type="frame"/>
                <w10:wrap anchory="page"/>
              </v:roundrect>
            </w:pict>
          </mc:Fallback>
        </mc:AlternateContent>
      </w:r>
      <w:r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4141" behindDoc="1" locked="0" layoutInCell="1" allowOverlap="1" wp14:anchorId="634C7FE2" wp14:editId="19B61E4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6225871" cy="5247861"/>
                <wp:effectExtent l="0" t="0" r="381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5871" cy="5247861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CBF71" id="Rectángulo 2" o:spid="_x0000_s1026" alt="rectángulo de color" style="position:absolute;margin-left:0;margin-top:0;width:490.25pt;height:413.2pt;z-index:-251662339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" fillcolor="#7dc6f3 [3205]" stroked="f">
                <w10:wrap anchorx="page" anchory="page"/>
              </v:rect>
            </w:pict>
          </mc:Fallback>
        </mc:AlternateContent>
      </w:r>
      <w:r w:rsidR="00C12634"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1551" behindDoc="1" locked="0" layoutInCell="1" allowOverlap="1" wp14:anchorId="0135EF20" wp14:editId="35732017">
                <wp:simplePos x="0" y="0"/>
                <wp:positionH relativeFrom="page">
                  <wp:align>left</wp:align>
                </wp:positionH>
                <wp:positionV relativeFrom="page">
                  <wp:posOffset>5821874</wp:posOffset>
                </wp:positionV>
                <wp:extent cx="4686935" cy="1570990"/>
                <wp:effectExtent l="0" t="0" r="0" b="0"/>
                <wp:wrapNone/>
                <wp:docPr id="4" name="Rectángulo: Una sola esquina cortada 4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86935" cy="1570990"/>
                        </a:xfrm>
                        <a:prstGeom prst="snip1Rect">
                          <a:avLst>
                            <a:gd name="adj" fmla="val 47819"/>
                          </a:avLst>
                        </a:prstGeom>
                        <a:solidFill>
                          <a:srgbClr val="15273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AC139" id="Rectángulo: Una sola esquina cortada 4" o:spid="_x0000_s1026" alt="rectángulo de color" style="position:absolute;margin-left:0;margin-top:458.4pt;width:369.05pt;height:123.7pt;flip:y;z-index:-25164492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coordsize="4686935,157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" path="m,l3935703,r751232,751232l4686935,1570990,,1570990,,xe" fillcolor="#152736" stroked="f">
                <v:path arrowok="t" o:connecttype="custom" o:connectlocs="0,0;3935703,0;4686935,751232;4686935,1570990;0,1570990;0,0" o:connectangles="0,0,0,0,0,0"/>
                <w10:wrap anchorx="page" anchory="page"/>
              </v:shape>
            </w:pict>
          </mc:Fallback>
        </mc:AlternateContent>
      </w:r>
      <w:r w:rsidR="006D0FA5"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6875EB" wp14:editId="618DED11">
                <wp:simplePos x="0" y="0"/>
                <wp:positionH relativeFrom="column">
                  <wp:posOffset>-51036</wp:posOffset>
                </wp:positionH>
                <wp:positionV relativeFrom="paragraph">
                  <wp:posOffset>7623544</wp:posOffset>
                </wp:positionV>
                <wp:extent cx="4051004" cy="309093"/>
                <wp:effectExtent l="0" t="0" r="0" b="1524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004" cy="3090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2B6351" w14:textId="062225DB" w:rsidR="00A91D75" w:rsidRPr="006D0FA5" w:rsidRDefault="006D0FA5" w:rsidP="00A91D75">
                            <w:pPr>
                              <w:pStyle w:val="Subttul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Universidad Autónoma del Caribe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66875EB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4pt;margin-top:600.3pt;width:319pt;height:24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" filled="f" stroked="f" strokeweight=".5pt">
                <v:textbox inset=",,,0">
                  <w:txbxContent>
                    <w:p w14:paraId="2C2B6351" w14:textId="062225DB" w:rsidR="00A91D75" w:rsidRPr="006D0FA5" w:rsidRDefault="006D0FA5" w:rsidP="00A91D75">
                      <w:pPr>
                        <w:pStyle w:val="Subttulo"/>
                        <w:rPr>
                          <w:lang w:val="es-MX"/>
                        </w:rPr>
                      </w:pPr>
                      <w:r>
                        <w:rPr>
                          <w:lang w:val="es-MX" w:bidi="es-ES"/>
                        </w:rPr>
                        <w:t>Universidad Autónoma del Caribe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tblpX="-19" w:tblpY="82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</w:tblGrid>
      <w:tr w:rsidR="00A91D75" w:rsidRPr="004C0AD1" w14:paraId="51004067" w14:textId="77777777" w:rsidTr="00A91D75">
        <w:trPr>
          <w:trHeight w:val="2150"/>
        </w:trPr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7687C" w14:textId="266F43E8" w:rsidR="00A91D75" w:rsidRPr="004C0AD1" w:rsidRDefault="00EC0D1D" w:rsidP="00EC0D1D">
            <w:pPr>
              <w:pStyle w:val="Ttulo"/>
              <w:framePr w:hSpace="0" w:wrap="auto" w:vAnchor="margin" w:xAlign="left" w:yAlign="inline"/>
            </w:pPr>
            <w:r>
              <w:t>MANUAL DE USUARIO</w:t>
            </w:r>
          </w:p>
        </w:tc>
      </w:tr>
    </w:tbl>
    <w:tbl>
      <w:tblPr>
        <w:tblpPr w:leftFromText="180" w:rightFromText="180" w:vertAnchor="text" w:tblpX="-80" w:tblpY="11853"/>
        <w:tblW w:w="9990" w:type="dxa"/>
        <w:tblBorders>
          <w:insideH w:val="single" w:sz="24" w:space="0" w:color="262140" w:themeColor="text1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60"/>
        <w:gridCol w:w="3013"/>
        <w:gridCol w:w="3417"/>
      </w:tblGrid>
      <w:tr w:rsidR="006D0FA5" w:rsidRPr="004C0AD1" w14:paraId="37414AE3" w14:textId="77777777" w:rsidTr="00C6323A">
        <w:trPr>
          <w:trHeight w:val="358"/>
        </w:trPr>
        <w:tc>
          <w:tcPr>
            <w:tcW w:w="3567" w:type="dxa"/>
          </w:tcPr>
          <w:p w14:paraId="11B383B7" w14:textId="61AA255F" w:rsidR="00A91D75" w:rsidRPr="004C0AD1" w:rsidRDefault="00A91D75" w:rsidP="00A91D75"/>
        </w:tc>
        <w:tc>
          <w:tcPr>
            <w:tcW w:w="2940" w:type="dxa"/>
            <w:vAlign w:val="bottom"/>
          </w:tcPr>
          <w:p w14:paraId="2ED0C438" w14:textId="77777777" w:rsidR="00A91D75" w:rsidRPr="004C0AD1" w:rsidRDefault="00A91D75" w:rsidP="00A91D75"/>
        </w:tc>
        <w:tc>
          <w:tcPr>
            <w:tcW w:w="3483" w:type="dxa"/>
            <w:vAlign w:val="bottom"/>
          </w:tcPr>
          <w:p w14:paraId="1A046FCA" w14:textId="77777777" w:rsidR="00A91D75" w:rsidRPr="004C0AD1" w:rsidRDefault="00A91D75" w:rsidP="00A91D75">
            <w:pPr>
              <w:jc w:val="right"/>
            </w:pPr>
          </w:p>
        </w:tc>
      </w:tr>
      <w:tr w:rsidR="006D0FA5" w:rsidRPr="004C0AD1" w14:paraId="357DD183" w14:textId="77777777" w:rsidTr="00C6323A">
        <w:trPr>
          <w:trHeight w:val="1197"/>
        </w:trPr>
        <w:tc>
          <w:tcPr>
            <w:tcW w:w="3567" w:type="dxa"/>
          </w:tcPr>
          <w:p w14:paraId="5EE2AA46" w14:textId="77777777" w:rsidR="00A91D75" w:rsidRPr="004C0AD1" w:rsidRDefault="00A91D75" w:rsidP="00A91D75">
            <w:r w:rsidRPr="004C0AD1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871641F" wp14:editId="011AB1B0">
                      <wp:extent cx="2028825" cy="1062990"/>
                      <wp:effectExtent l="0" t="0" r="0" b="3810"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8825" cy="10629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F1B9F1" w14:textId="78F52002" w:rsidR="00A91D75" w:rsidRDefault="006D0FA5" w:rsidP="00A91D75">
                                  <w:pPr>
                                    <w:rPr>
                                      <w:lang w:val="es-MX" w:bidi="es-ES"/>
                                    </w:rPr>
                                  </w:pPr>
                                  <w:r>
                                    <w:rPr>
                                      <w:lang w:val="es-MX" w:bidi="es-ES"/>
                                    </w:rPr>
                                    <w:t>Yamith J. Romero Aldana</w:t>
                                  </w:r>
                                </w:p>
                                <w:p w14:paraId="36389CAE" w14:textId="5AB59AC2" w:rsidR="006D0FA5" w:rsidRDefault="006D0FA5" w:rsidP="00A91D75">
                                  <w:pPr>
                                    <w:rPr>
                                      <w:lang w:val="es-MX" w:bidi="es-ES"/>
                                    </w:rPr>
                                  </w:pPr>
                                  <w:r>
                                    <w:rPr>
                                      <w:lang w:val="es-MX" w:bidi="es-ES"/>
                                    </w:rPr>
                                    <w:t>Elian D. Ruidiaz Marino</w:t>
                                  </w:r>
                                </w:p>
                                <w:p w14:paraId="6358DE75" w14:textId="77777777" w:rsidR="006D0FA5" w:rsidRPr="006D0FA5" w:rsidRDefault="006D0FA5" w:rsidP="00A91D75">
                                  <w:pPr>
                                    <w:rPr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871641F" id="Cuadro de texto 7" o:spid="_x0000_s1027" type="#_x0000_t202" style="width:159.75pt;height:8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" filled="f" stroked="f" strokeweight=".5pt">
                      <v:textbox>
                        <w:txbxContent>
                          <w:p w14:paraId="2FF1B9F1" w14:textId="78F52002" w:rsidR="00A91D75" w:rsidRDefault="006D0FA5" w:rsidP="00A91D75">
                            <w:pPr>
                              <w:rPr>
                                <w:lang w:val="es-MX" w:bidi="es-ES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Yamith J. Romero Aldana</w:t>
                            </w:r>
                          </w:p>
                          <w:p w14:paraId="36389CAE" w14:textId="5AB59AC2" w:rsidR="006D0FA5" w:rsidRDefault="006D0FA5" w:rsidP="00A91D75">
                            <w:pPr>
                              <w:rPr>
                                <w:lang w:val="es-MX" w:bidi="es-ES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Elian D. Ruidiaz Marino</w:t>
                            </w:r>
                          </w:p>
                          <w:p w14:paraId="6358DE75" w14:textId="77777777" w:rsidR="006D0FA5" w:rsidRPr="006D0FA5" w:rsidRDefault="006D0FA5" w:rsidP="00A91D75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940" w:type="dxa"/>
            <w:vAlign w:val="bottom"/>
          </w:tcPr>
          <w:p w14:paraId="38AB2808" w14:textId="77777777" w:rsidR="00A91D75" w:rsidRPr="004C0AD1" w:rsidRDefault="00A91D75" w:rsidP="00A91D75">
            <w:r w:rsidRPr="004C0AD1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81F57CB" wp14:editId="6578030D">
                      <wp:extent cx="1913861" cy="1063255"/>
                      <wp:effectExtent l="0" t="0" r="0" b="3810"/>
                      <wp:docPr id="14" name="Cuadro de tex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3861" cy="10632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F48F85" w14:textId="77777777" w:rsidR="006D0FA5" w:rsidRDefault="006D0FA5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Saul A. Pérez Pérez</w:t>
                                  </w:r>
                                </w:p>
                                <w:p w14:paraId="28041FE8" w14:textId="77777777" w:rsidR="006D0FA5" w:rsidRDefault="006D0FA5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Carlos G. Díaz Sáenz</w:t>
                                  </w:r>
                                </w:p>
                                <w:p w14:paraId="24B520A0" w14:textId="6258543C" w:rsidR="00A91D75" w:rsidRPr="00A91D75" w:rsidRDefault="006D0FA5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Pablo D. Bonaveri</w:t>
                                  </w:r>
                                  <w:r w:rsidR="00A91D75">
                                    <w:rPr>
                                      <w:lang w:bidi="es-E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81F57CB" id="Cuadro de texto 14" o:spid="_x0000_s1028" type="#_x0000_t202" style="width:150.7pt;height:8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" filled="f" stroked="f" strokeweight=".5pt">
                      <v:textbox>
                        <w:txbxContent>
                          <w:p w14:paraId="2AF48F85" w14:textId="77777777" w:rsidR="006D0FA5" w:rsidRDefault="006D0FA5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Saul A. Pérez Pérez</w:t>
                            </w:r>
                          </w:p>
                          <w:p w14:paraId="28041FE8" w14:textId="77777777" w:rsidR="006D0FA5" w:rsidRDefault="006D0FA5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Carlos G. Díaz Sáenz</w:t>
                            </w:r>
                          </w:p>
                          <w:p w14:paraId="24B520A0" w14:textId="6258543C" w:rsidR="00A91D75" w:rsidRPr="00A91D75" w:rsidRDefault="006D0FA5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Pablo D. Bonaveri</w:t>
                            </w:r>
                            <w:r w:rsidR="00A91D75">
                              <w:rPr>
                                <w:lang w:bidi="es-ES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483" w:type="dxa"/>
            <w:vAlign w:val="bottom"/>
          </w:tcPr>
          <w:p w14:paraId="192B8444" w14:textId="77777777" w:rsidR="00A91D75" w:rsidRPr="004C0AD1" w:rsidRDefault="004C0AD1" w:rsidP="00A91D75">
            <w:pPr>
              <w:jc w:val="right"/>
            </w:pPr>
            <w:r w:rsidRPr="004C0AD1">
              <w:rPr>
                <w:noProof/>
                <w:lang w:bidi="es-ES"/>
              </w:rPr>
              <w:drawing>
                <wp:anchor distT="0" distB="0" distL="114300" distR="114300" simplePos="0" relativeHeight="251660288" behindDoc="0" locked="0" layoutInCell="1" allowOverlap="1" wp14:anchorId="4819FC4A" wp14:editId="23EBAF5E">
                  <wp:simplePos x="0" y="0"/>
                  <wp:positionH relativeFrom="column">
                    <wp:posOffset>330200</wp:posOffset>
                  </wp:positionH>
                  <wp:positionV relativeFrom="paragraph">
                    <wp:posOffset>-880745</wp:posOffset>
                  </wp:positionV>
                  <wp:extent cx="765175" cy="1019810"/>
                  <wp:effectExtent l="0" t="0" r="0" b="0"/>
                  <wp:wrapNone/>
                  <wp:docPr id="12" name="Gráfico 20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3D65186-AB5A-4584-87C3-0FAA2992263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ráfico 201">
                            <a:extLst>
                              <a:ext uri="{FF2B5EF4-FFF2-40B4-BE49-F238E27FC236}">
                                <a16:creationId xmlns:a16="http://schemas.microsoft.com/office/drawing/2014/main" id="{F3D65186-AB5A-4584-87C3-0FAA2992263B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175" cy="101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sdt>
      <w:sdtPr>
        <w:rPr>
          <w:rFonts w:asciiTheme="minorHAnsi" w:eastAsiaTheme="minorHAnsi" w:hAnsiTheme="minorHAnsi" w:cstheme="minorBidi"/>
          <w:b w:val="0"/>
          <w:bCs w:val="0"/>
          <w:caps w:val="0"/>
          <w:kern w:val="0"/>
          <w:sz w:val="24"/>
        </w:rPr>
        <w:id w:val="1656960058"/>
        <w:docPartObj>
          <w:docPartGallery w:val="Table of Contents"/>
          <w:docPartUnique/>
        </w:docPartObj>
      </w:sdtPr>
      <w:sdtContent>
        <w:p w14:paraId="36DB59E5" w14:textId="58C8DE4D" w:rsidR="00E523C3" w:rsidRPr="004C0AD1" w:rsidRDefault="00D476F7" w:rsidP="00E523C3">
          <w:pPr>
            <w:pStyle w:val="TtuloTDC"/>
          </w:pPr>
          <w:r w:rsidRPr="004C0AD1">
            <w:rPr>
              <w:lang w:bidi="es-ES"/>
            </w:rPr>
            <w:t>TABLA DE CONTENIDO</w:t>
          </w:r>
        </w:p>
        <w:p w14:paraId="0F096EBE" w14:textId="34524B88" w:rsidR="00BB3889" w:rsidRDefault="00E523C3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r w:rsidRPr="004C0AD1">
            <w:rPr>
              <w:noProof w:val="0"/>
              <w:lang w:bidi="es-ES"/>
            </w:rPr>
            <w:fldChar w:fldCharType="begin"/>
          </w:r>
          <w:r w:rsidRPr="004C0AD1">
            <w:rPr>
              <w:noProof w:val="0"/>
              <w:lang w:bidi="es-ES"/>
            </w:rPr>
            <w:instrText xml:space="preserve"> TOC \o "1-3" \h \z \u </w:instrText>
          </w:r>
          <w:r w:rsidRPr="004C0AD1">
            <w:rPr>
              <w:noProof w:val="0"/>
              <w:lang w:bidi="es-ES"/>
            </w:rPr>
            <w:fldChar w:fldCharType="separate"/>
          </w:r>
          <w:hyperlink w:anchor="_Toc208205300" w:history="1">
            <w:r w:rsidR="00BB3889" w:rsidRPr="00736C78">
              <w:rPr>
                <w:rStyle w:val="Hipervnculo"/>
                <w:lang w:bidi="es-ES"/>
              </w:rPr>
              <w:t>INTRODUCCIÓN</w:t>
            </w:r>
            <w:r w:rsidR="00BB3889">
              <w:rPr>
                <w:webHidden/>
              </w:rPr>
              <w:tab/>
            </w:r>
            <w:r w:rsidR="00BB3889">
              <w:rPr>
                <w:webHidden/>
              </w:rPr>
              <w:fldChar w:fldCharType="begin"/>
            </w:r>
            <w:r w:rsidR="00BB3889">
              <w:rPr>
                <w:webHidden/>
              </w:rPr>
              <w:instrText xml:space="preserve"> PAGEREF _Toc208205300 \h </w:instrText>
            </w:r>
            <w:r w:rsidR="00BB3889">
              <w:rPr>
                <w:webHidden/>
              </w:rPr>
            </w:r>
            <w:r w:rsidR="00BB3889">
              <w:rPr>
                <w:webHidden/>
              </w:rPr>
              <w:fldChar w:fldCharType="separate"/>
            </w:r>
            <w:r w:rsidR="00BB3889">
              <w:rPr>
                <w:webHidden/>
              </w:rPr>
              <w:t>3</w:t>
            </w:r>
            <w:r w:rsidR="00BB3889">
              <w:rPr>
                <w:webHidden/>
              </w:rPr>
              <w:fldChar w:fldCharType="end"/>
            </w:r>
          </w:hyperlink>
        </w:p>
        <w:p w14:paraId="77EA15E8" w14:textId="3048502A" w:rsidR="00BB3889" w:rsidRDefault="00BB3889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05301" w:history="1">
            <w:r w:rsidRPr="00736C78">
              <w:rPr>
                <w:rStyle w:val="Hipervnculo"/>
                <w:noProof/>
                <w:lang w:bidi="es-ES"/>
              </w:rPr>
              <w:t>Información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_Toc208205301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76FE5" w14:textId="40887DBA" w:rsidR="00BB3889" w:rsidRDefault="00BB3889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05302" w:history="1">
            <w:r w:rsidRPr="00736C78">
              <w:rPr>
                <w:rStyle w:val="Hipervnculo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_Toc208205302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CA5E5" w14:textId="34024826" w:rsidR="00BB3889" w:rsidRDefault="00BB3889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05303" w:history="1">
            <w:r w:rsidRPr="00736C78">
              <w:rPr>
                <w:rStyle w:val="Hipervnculo"/>
                <w:lang w:bidi="es-ES"/>
              </w:rPr>
              <w:t>CARACTERISTICAS TECNICAS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_Toc208205303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E2505C6" w14:textId="6D909CF5" w:rsidR="00BB3889" w:rsidRDefault="00BB3889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05304" w:history="1">
            <w:r w:rsidRPr="00736C78">
              <w:rPr>
                <w:rStyle w:val="Hipervnculo"/>
                <w:lang w:val="es-CO" w:bidi="es-ES"/>
              </w:rPr>
              <w:t>HARDWARE COMPATIBLE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_Toc208205304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D5B76FD" w14:textId="089D95AE" w:rsidR="00BB3889" w:rsidRDefault="00BB3889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05305" w:history="1">
            <w:r w:rsidRPr="00736C78">
              <w:rPr>
                <w:rStyle w:val="Hipervnculo"/>
                <w:noProof/>
                <w:lang w:val="es-CO" w:bidi="es-ES"/>
              </w:rPr>
              <w:t>Microcontrolador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_Toc208205305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09DA1" w14:textId="0044F223" w:rsidR="00BB3889" w:rsidRDefault="00BB3889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05306" w:history="1">
            <w:r w:rsidRPr="00736C78">
              <w:rPr>
                <w:rStyle w:val="Hipervnculo"/>
                <w:noProof/>
                <w:lang w:val="es-CO" w:bidi="es-ES"/>
              </w:rPr>
              <w:t>Conexiones por 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_Toc208205306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BFB89" w14:textId="46F7A277" w:rsidR="00BB3889" w:rsidRDefault="00BB3889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05307" w:history="1">
            <w:r w:rsidRPr="00736C78">
              <w:rPr>
                <w:rStyle w:val="Hipervnculo"/>
                <w:lang w:bidi="es-ES"/>
              </w:rPr>
              <w:t>REQUERIMIENTOS DE INSTALACIÓN Y CONFIGURACIÓN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_Toc208205307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F4D8CA2" w14:textId="69C4A567" w:rsidR="00BB3889" w:rsidRDefault="00BB3889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05308" w:history="1">
            <w:r w:rsidRPr="00736C78">
              <w:rPr>
                <w:rStyle w:val="Hipervnculo"/>
                <w:noProof/>
                <w:lang w:val="es-CO" w:bidi="es-ES"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_Toc208205308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92932" w14:textId="7DBFACBF" w:rsidR="00BB3889" w:rsidRDefault="00BB3889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05309" w:history="1">
            <w:r w:rsidRPr="00736C78">
              <w:rPr>
                <w:rStyle w:val="Hipervnculo"/>
                <w:noProof/>
                <w:lang w:val="es-CO" w:bidi="es-ES"/>
              </w:rPr>
              <w:t>Dependencias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_Toc208205309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E573B" w14:textId="364B1924" w:rsidR="00BB3889" w:rsidRDefault="00BB3889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05310" w:history="1">
            <w:r w:rsidRPr="00736C78">
              <w:rPr>
                <w:rStyle w:val="Hipervnculo"/>
                <w:noProof/>
                <w:lang w:val="es-CO" w:bidi="es-ES"/>
              </w:rPr>
              <w:t>Proceso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_Toc208205310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533C6" w14:textId="5DD52289" w:rsidR="00BB3889" w:rsidRDefault="00BB3889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05311" w:history="1">
            <w:r w:rsidRPr="00736C78">
              <w:rPr>
                <w:rStyle w:val="Hipervnculo"/>
                <w:lang w:bidi="es-ES"/>
              </w:rPr>
              <w:t>INICIO RÁPIDO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_Toc208205311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44FF564" w14:textId="51218A10" w:rsidR="00BB3889" w:rsidRDefault="00BB3889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05312" w:history="1">
            <w:r w:rsidRPr="00736C78">
              <w:rPr>
                <w:rStyle w:val="Hipervnculo"/>
                <w:lang w:bidi="es-ES"/>
              </w:rPr>
              <w:t>ALGORITMOS y Procesamiento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_Toc208205312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A85DB97" w14:textId="23012A26" w:rsidR="00BB3889" w:rsidRDefault="00BB3889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05313" w:history="1">
            <w:r w:rsidRPr="00736C78">
              <w:rPr>
                <w:rStyle w:val="Hipervnculo"/>
                <w:lang w:val="es-CO"/>
              </w:rPr>
              <w:t>APLICACIONES EDUCATIVAS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_Toc208205313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C45F6AA" w14:textId="5A513F96" w:rsidR="00BB3889" w:rsidRDefault="00BB3889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05314" w:history="1">
            <w:r w:rsidRPr="00736C78">
              <w:rPr>
                <w:rStyle w:val="Hipervnculo"/>
                <w:lang w:val="es-CO"/>
              </w:rPr>
              <w:t>APÉNDICES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_Toc208205314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90B300C" w14:textId="4314A42F" w:rsidR="00E523C3" w:rsidRPr="004C0AD1" w:rsidRDefault="00E523C3">
          <w:r w:rsidRPr="004C0AD1">
            <w:rPr>
              <w:b/>
              <w:lang w:bidi="es-ES"/>
            </w:rPr>
            <w:fldChar w:fldCharType="end"/>
          </w:r>
        </w:p>
      </w:sdtContent>
    </w:sdt>
    <w:p w14:paraId="7D3F19A5" w14:textId="131E39D5" w:rsidR="00184B35" w:rsidRDefault="00BD47EC" w:rsidP="00E523C3">
      <w:pPr>
        <w:pStyle w:val="Ttulo1"/>
        <w:rPr>
          <w:caps w:val="0"/>
          <w:lang w:bidi="es-ES"/>
        </w:rPr>
      </w:pPr>
      <w:bookmarkStart w:id="0" w:name="_Hlk501114800"/>
      <w:bookmarkStart w:id="1" w:name="_Toc208205300"/>
      <w:r>
        <w:rPr>
          <w:caps w:val="0"/>
          <w:lang w:bidi="es-ES"/>
        </w:rPr>
        <w:lastRenderedPageBreak/>
        <w:t>INTRODUCCIÓN</w:t>
      </w:r>
      <w:bookmarkEnd w:id="1"/>
    </w:p>
    <w:p w14:paraId="7D1E7676" w14:textId="46B39446" w:rsidR="000B6854" w:rsidRDefault="000B6854" w:rsidP="000B6854">
      <w:pPr>
        <w:pStyle w:val="Ttulo2"/>
        <w:rPr>
          <w:lang w:bidi="es-ES"/>
        </w:rPr>
      </w:pPr>
      <w:bookmarkStart w:id="2" w:name="_Toc208205301"/>
      <w:r>
        <w:rPr>
          <w:lang w:bidi="es-ES"/>
        </w:rPr>
        <w:t>Información General</w:t>
      </w:r>
      <w:bookmarkEnd w:id="2"/>
    </w:p>
    <w:bookmarkEnd w:id="0"/>
    <w:p w14:paraId="34FA2EAB" w14:textId="4E4923F8" w:rsidR="00C862F8" w:rsidRDefault="000B6854" w:rsidP="000B6854">
      <w:pPr>
        <w:rPr>
          <w:lang w:bidi="es-ES"/>
        </w:rPr>
      </w:pPr>
      <w:r w:rsidRPr="000B6854">
        <w:rPr>
          <w:b/>
          <w:bCs/>
          <w:lang w:bidi="es-ES"/>
        </w:rPr>
        <w:t>Nombre del Software: </w:t>
      </w:r>
      <w:r w:rsidRPr="000B6854">
        <w:rPr>
          <w:lang w:bidi="es-ES"/>
        </w:rPr>
        <w:t>SENSORA_</w:t>
      </w:r>
      <w:r w:rsidR="005C11FB">
        <w:rPr>
          <w:lang w:bidi="es-ES"/>
        </w:rPr>
        <w:t>THERMOREGULATION</w:t>
      </w:r>
    </w:p>
    <w:p w14:paraId="678D6889" w14:textId="79FB33AB" w:rsidR="000B6854" w:rsidRPr="000B6854" w:rsidRDefault="000B6854" w:rsidP="000B6854">
      <w:r w:rsidRPr="000B6854">
        <w:rPr>
          <w:b/>
          <w:bCs/>
          <w:lang w:bidi="es-ES"/>
        </w:rPr>
        <w:t>Fecha de Desarrollo:</w:t>
      </w:r>
      <w:r w:rsidRPr="000B6854">
        <w:rPr>
          <w:lang w:bidi="es-ES"/>
        </w:rPr>
        <w:t> 2025</w:t>
      </w:r>
      <w:r w:rsidRPr="000B6854">
        <w:rPr>
          <w:lang w:bidi="es-ES"/>
        </w:rPr>
        <w:br/>
      </w:r>
      <w:r w:rsidRPr="000B6854">
        <w:rPr>
          <w:b/>
          <w:bCs/>
          <w:lang w:bidi="es-ES"/>
        </w:rPr>
        <w:t>Plataforma:</w:t>
      </w:r>
      <w:r w:rsidRPr="000B6854">
        <w:rPr>
          <w:lang w:bidi="es-ES"/>
        </w:rPr>
        <w:t> Python 3.x con PySide6</w:t>
      </w:r>
      <w:r w:rsidRPr="000B6854">
        <w:rPr>
          <w:lang w:bidi="es-ES"/>
        </w:rPr>
        <w:br/>
      </w:r>
      <w:r w:rsidRPr="000B6854">
        <w:rPr>
          <w:b/>
          <w:bCs/>
          <w:lang w:bidi="es-ES"/>
        </w:rPr>
        <w:t>Categoría:</w:t>
      </w:r>
      <w:r w:rsidRPr="000B6854">
        <w:rPr>
          <w:lang w:bidi="es-ES"/>
        </w:rPr>
        <w:t> Software Educativo/Módulo Didáctico</w:t>
      </w:r>
    </w:p>
    <w:p w14:paraId="22E72143" w14:textId="20F163C6" w:rsidR="00E523C3" w:rsidRPr="004C0AD1" w:rsidRDefault="00BD47EC" w:rsidP="00E523C3">
      <w:pPr>
        <w:pStyle w:val="Ttulo2"/>
      </w:pPr>
      <w:bookmarkStart w:id="3" w:name="_Toc208205302"/>
      <w:r>
        <w:t>Descripción General</w:t>
      </w:r>
      <w:bookmarkEnd w:id="3"/>
    </w:p>
    <w:p w14:paraId="6F7CFFA4" w14:textId="41393050" w:rsidR="005C11FB" w:rsidRDefault="005C11FB" w:rsidP="00BD47EC">
      <w:pPr>
        <w:jc w:val="both"/>
      </w:pPr>
      <w:r w:rsidRPr="005C11FB">
        <w:t>El módulo SENSORA_THERMOREGULATION representa una solución avanzada para el monitoreo y control de temperatura utilizando múltiples tecnologías de sensado térmico. Este sistema está diseñado para aplicaciones industriales, científicas y educativas que requieren mediciones precisas de temperatura con capacidades de calibración, análisis temporal y control automático.</w:t>
      </w:r>
    </w:p>
    <w:p w14:paraId="1EA0B9FF" w14:textId="6EFAD35B" w:rsidR="00D476F7" w:rsidRPr="004C0AD1" w:rsidRDefault="00BD47EC" w:rsidP="00D476F7">
      <w:pPr>
        <w:pStyle w:val="Ttulo1"/>
      </w:pPr>
      <w:bookmarkStart w:id="4" w:name="_Toc208205303"/>
      <w:r>
        <w:rPr>
          <w:lang w:bidi="es-ES"/>
        </w:rPr>
        <w:lastRenderedPageBreak/>
        <w:t>CARACTERISTICAS TECNICAS</w:t>
      </w:r>
      <w:bookmarkEnd w:id="4"/>
    </w:p>
    <w:p w14:paraId="2FC4FB95" w14:textId="77777777" w:rsidR="005C11FB" w:rsidRPr="005C11FB" w:rsidRDefault="005C11FB" w:rsidP="005C11FB">
      <w:pPr>
        <w:rPr>
          <w:rFonts w:eastAsia="Times New Roman" w:cstheme="minorHAnsi"/>
          <w:b/>
          <w:bCs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Arquitectura del Software</w:t>
      </w:r>
    </w:p>
    <w:p w14:paraId="32F45A6C" w14:textId="77777777" w:rsidR="005C11FB" w:rsidRPr="005C11FB" w:rsidRDefault="005C11FB">
      <w:pPr>
        <w:numPr>
          <w:ilvl w:val="0"/>
          <w:numId w:val="8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Triple sensor</w:t>
      </w:r>
      <w:r w:rsidRPr="005C11FB">
        <w:rPr>
          <w:rFonts w:eastAsia="Times New Roman" w:cstheme="minorHAnsi"/>
          <w:szCs w:val="24"/>
          <w:lang w:val="es-CO" w:eastAsia="es-CO"/>
        </w:rPr>
        <w:t>: LM35 (analógico), DS18B20 (digital OneWire) y Termopar Tipo K (SPI)</w:t>
      </w:r>
    </w:p>
    <w:p w14:paraId="633DAC29" w14:textId="77777777" w:rsidR="005C11FB" w:rsidRPr="005C11FB" w:rsidRDefault="005C11FB">
      <w:pPr>
        <w:numPr>
          <w:ilvl w:val="0"/>
          <w:numId w:val="8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Rango</w:t>
      </w:r>
      <w:r w:rsidRPr="005C11FB">
        <w:rPr>
          <w:rFonts w:eastAsia="Times New Roman" w:cstheme="minorHAnsi"/>
          <w:szCs w:val="24"/>
          <w:lang w:val="es-CO" w:eastAsia="es-CO"/>
        </w:rPr>
        <w:t>: -55°C a +150°C (LM35), -55°C a +125°C (DS18B20), -200°C a +1024°C (Tipo K)</w:t>
      </w:r>
    </w:p>
    <w:p w14:paraId="5002934F" w14:textId="77777777" w:rsidR="005C11FB" w:rsidRPr="005C11FB" w:rsidRDefault="005C11FB">
      <w:pPr>
        <w:numPr>
          <w:ilvl w:val="0"/>
          <w:numId w:val="8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Visualización</w:t>
      </w:r>
      <w:r w:rsidRPr="005C11FB">
        <w:rPr>
          <w:rFonts w:eastAsia="Times New Roman" w:cstheme="minorHAnsi"/>
          <w:szCs w:val="24"/>
          <w:lang w:val="es-CO" w:eastAsia="es-CO"/>
        </w:rPr>
        <w:t>: Gráficas temporales en tiempo real con matplotlib</w:t>
      </w:r>
    </w:p>
    <w:p w14:paraId="0DDA258E" w14:textId="77777777" w:rsidR="005C11FB" w:rsidRPr="005C11FB" w:rsidRDefault="005C11FB">
      <w:pPr>
        <w:numPr>
          <w:ilvl w:val="0"/>
          <w:numId w:val="8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Exportación</w:t>
      </w:r>
      <w:r w:rsidRPr="005C11FB">
        <w:rPr>
          <w:rFonts w:eastAsia="Times New Roman" w:cstheme="minorHAnsi"/>
          <w:szCs w:val="24"/>
          <w:lang w:val="es-CO" w:eastAsia="es-CO"/>
        </w:rPr>
        <w:t>: Datos completos en Excel/CSV con metadatos de calibración</w:t>
      </w:r>
    </w:p>
    <w:p w14:paraId="04DF62A0" w14:textId="77777777" w:rsidR="005C11FB" w:rsidRPr="005C11FB" w:rsidRDefault="005C11FB">
      <w:pPr>
        <w:numPr>
          <w:ilvl w:val="0"/>
          <w:numId w:val="8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Comunicación</w:t>
      </w:r>
      <w:r w:rsidRPr="005C11FB">
        <w:rPr>
          <w:rFonts w:eastAsia="Times New Roman" w:cstheme="minorHAnsi"/>
          <w:szCs w:val="24"/>
          <w:lang w:val="es-CO" w:eastAsia="es-CO"/>
        </w:rPr>
        <w:t>: TCP/IP con ESP32 para monitoreo continuo</w:t>
      </w:r>
    </w:p>
    <w:p w14:paraId="08D743C8" w14:textId="77777777" w:rsidR="005C11FB" w:rsidRPr="005C11FB" w:rsidRDefault="005C11FB" w:rsidP="005C11FB">
      <w:pPr>
        <w:rPr>
          <w:rFonts w:eastAsia="Times New Roman" w:cstheme="minorHAnsi"/>
          <w:b/>
          <w:bCs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Componentes Principales</w:t>
      </w:r>
    </w:p>
    <w:p w14:paraId="45501736" w14:textId="77777777" w:rsidR="005C11FB" w:rsidRPr="005C11FB" w:rsidRDefault="005C11FB" w:rsidP="005C11FB">
      <w:pPr>
        <w:rPr>
          <w:rFonts w:eastAsia="Times New Roman" w:cstheme="minorHAnsi"/>
          <w:b/>
          <w:bCs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Sensor LM35 (Analógico)</w:t>
      </w:r>
    </w:p>
    <w:p w14:paraId="2C975E5E" w14:textId="77777777" w:rsidR="005C11FB" w:rsidRPr="005C11FB" w:rsidRDefault="005C11FB">
      <w:pPr>
        <w:numPr>
          <w:ilvl w:val="0"/>
          <w:numId w:val="9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Tipo</w:t>
      </w:r>
      <w:r w:rsidRPr="005C11FB">
        <w:rPr>
          <w:rFonts w:eastAsia="Times New Roman" w:cstheme="minorHAnsi"/>
          <w:szCs w:val="24"/>
          <w:lang w:val="es-CO" w:eastAsia="es-CO"/>
        </w:rPr>
        <w:t>: Circuito integrado analógico de precisión</w:t>
      </w:r>
    </w:p>
    <w:p w14:paraId="460BF744" w14:textId="77777777" w:rsidR="005C11FB" w:rsidRPr="005C11FB" w:rsidRDefault="005C11FB">
      <w:pPr>
        <w:numPr>
          <w:ilvl w:val="0"/>
          <w:numId w:val="9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Rango</w:t>
      </w:r>
      <w:r w:rsidRPr="005C11FB">
        <w:rPr>
          <w:rFonts w:eastAsia="Times New Roman" w:cstheme="minorHAnsi"/>
          <w:szCs w:val="24"/>
          <w:lang w:val="es-CO" w:eastAsia="es-CO"/>
        </w:rPr>
        <w:t>: -55°C a +150°C</w:t>
      </w:r>
    </w:p>
    <w:p w14:paraId="5419D19B" w14:textId="77777777" w:rsidR="005C11FB" w:rsidRPr="005C11FB" w:rsidRDefault="005C11FB">
      <w:pPr>
        <w:numPr>
          <w:ilvl w:val="0"/>
          <w:numId w:val="9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Precisión</w:t>
      </w:r>
      <w:r w:rsidRPr="005C11FB">
        <w:rPr>
          <w:rFonts w:eastAsia="Times New Roman" w:cstheme="minorHAnsi"/>
          <w:szCs w:val="24"/>
          <w:lang w:val="es-CO" w:eastAsia="es-CO"/>
        </w:rPr>
        <w:t>: ±1°C a temperatura ambiente</w:t>
      </w:r>
    </w:p>
    <w:p w14:paraId="7D8B0258" w14:textId="77777777" w:rsidR="005C11FB" w:rsidRPr="005C11FB" w:rsidRDefault="005C11FB">
      <w:pPr>
        <w:numPr>
          <w:ilvl w:val="0"/>
          <w:numId w:val="9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Linealidad</w:t>
      </w:r>
      <w:r w:rsidRPr="005C11FB">
        <w:rPr>
          <w:rFonts w:eastAsia="Times New Roman" w:cstheme="minorHAnsi"/>
          <w:szCs w:val="24"/>
          <w:lang w:val="es-CO" w:eastAsia="es-CO"/>
        </w:rPr>
        <w:t>: 10 mV/°C (factor de escala fijo)</w:t>
      </w:r>
    </w:p>
    <w:p w14:paraId="58E5DE68" w14:textId="77777777" w:rsidR="005C11FB" w:rsidRPr="005C11FB" w:rsidRDefault="005C11FB">
      <w:pPr>
        <w:numPr>
          <w:ilvl w:val="0"/>
          <w:numId w:val="9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Alimentación</w:t>
      </w:r>
      <w:r w:rsidRPr="005C11FB">
        <w:rPr>
          <w:rFonts w:eastAsia="Times New Roman" w:cstheme="minorHAnsi"/>
          <w:szCs w:val="24"/>
          <w:lang w:val="es-CO" w:eastAsia="es-CO"/>
        </w:rPr>
        <w:t>: 4V a 30V (típico 5V)</w:t>
      </w:r>
    </w:p>
    <w:p w14:paraId="0592201D" w14:textId="77777777" w:rsidR="005C11FB" w:rsidRPr="005C11FB" w:rsidRDefault="005C11FB">
      <w:pPr>
        <w:numPr>
          <w:ilvl w:val="0"/>
          <w:numId w:val="9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Corriente</w:t>
      </w:r>
      <w:r w:rsidRPr="005C11FB">
        <w:rPr>
          <w:rFonts w:eastAsia="Times New Roman" w:cstheme="minorHAnsi"/>
          <w:szCs w:val="24"/>
          <w:lang w:val="es-CO" w:eastAsia="es-CO"/>
        </w:rPr>
        <w:t>: 60 µA (bajo consumo)</w:t>
      </w:r>
    </w:p>
    <w:p w14:paraId="51E6B454" w14:textId="77777777" w:rsidR="005C11FB" w:rsidRPr="005C11FB" w:rsidRDefault="005C11FB">
      <w:pPr>
        <w:numPr>
          <w:ilvl w:val="0"/>
          <w:numId w:val="9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Tiempo respuesta</w:t>
      </w:r>
      <w:r w:rsidRPr="005C11FB">
        <w:rPr>
          <w:rFonts w:eastAsia="Times New Roman" w:cstheme="minorHAnsi"/>
          <w:szCs w:val="24"/>
          <w:lang w:val="es-CO" w:eastAsia="es-CO"/>
        </w:rPr>
        <w:t>: &lt; 1 segundo</w:t>
      </w:r>
    </w:p>
    <w:p w14:paraId="1AA0D269" w14:textId="77777777" w:rsidR="005C11FB" w:rsidRPr="005C11FB" w:rsidRDefault="005C11FB">
      <w:pPr>
        <w:numPr>
          <w:ilvl w:val="0"/>
          <w:numId w:val="9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Resolución</w:t>
      </w:r>
      <w:r w:rsidRPr="005C11FB">
        <w:rPr>
          <w:rFonts w:eastAsia="Times New Roman" w:cstheme="minorHAnsi"/>
          <w:szCs w:val="24"/>
          <w:lang w:val="es-CO" w:eastAsia="es-CO"/>
        </w:rPr>
        <w:t>: Limitada por ADC (12-bit = 0.08°C)</w:t>
      </w:r>
    </w:p>
    <w:p w14:paraId="26B4BC18" w14:textId="77777777" w:rsidR="005C11FB" w:rsidRPr="005C11FB" w:rsidRDefault="005C11FB" w:rsidP="005C11FB">
      <w:pPr>
        <w:rPr>
          <w:rFonts w:eastAsia="Times New Roman" w:cstheme="minorHAnsi"/>
          <w:b/>
          <w:bCs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Sensor DS18B20 (Digital OneWire)</w:t>
      </w:r>
    </w:p>
    <w:p w14:paraId="7EA0B62A" w14:textId="77777777" w:rsidR="005C11FB" w:rsidRPr="005C11FB" w:rsidRDefault="005C11FB">
      <w:pPr>
        <w:numPr>
          <w:ilvl w:val="0"/>
          <w:numId w:val="10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Tipo</w:t>
      </w:r>
      <w:r w:rsidRPr="005C11FB">
        <w:rPr>
          <w:rFonts w:eastAsia="Times New Roman" w:cstheme="minorHAnsi"/>
          <w:szCs w:val="24"/>
          <w:lang w:val="es-CO" w:eastAsia="es-CO"/>
        </w:rPr>
        <w:t>: Sensor digital con protocolo OneWire</w:t>
      </w:r>
    </w:p>
    <w:p w14:paraId="7679541A" w14:textId="77777777" w:rsidR="005C11FB" w:rsidRPr="005C11FB" w:rsidRDefault="005C11FB">
      <w:pPr>
        <w:numPr>
          <w:ilvl w:val="0"/>
          <w:numId w:val="10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Rango</w:t>
      </w:r>
      <w:r w:rsidRPr="005C11FB">
        <w:rPr>
          <w:rFonts w:eastAsia="Times New Roman" w:cstheme="minorHAnsi"/>
          <w:szCs w:val="24"/>
          <w:lang w:val="es-CO" w:eastAsia="es-CO"/>
        </w:rPr>
        <w:t>: -55°C a +125°C</w:t>
      </w:r>
    </w:p>
    <w:p w14:paraId="279C6A8C" w14:textId="77777777" w:rsidR="005C11FB" w:rsidRPr="005C11FB" w:rsidRDefault="005C11FB">
      <w:pPr>
        <w:numPr>
          <w:ilvl w:val="0"/>
          <w:numId w:val="10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Precisión</w:t>
      </w:r>
      <w:r w:rsidRPr="005C11FB">
        <w:rPr>
          <w:rFonts w:eastAsia="Times New Roman" w:cstheme="minorHAnsi"/>
          <w:szCs w:val="24"/>
          <w:lang w:val="es-CO" w:eastAsia="es-CO"/>
        </w:rPr>
        <w:t>: ±0.5°C (-10°C a +85°C)</w:t>
      </w:r>
    </w:p>
    <w:p w14:paraId="36B05580" w14:textId="77777777" w:rsidR="005C11FB" w:rsidRPr="005C11FB" w:rsidRDefault="005C11FB">
      <w:pPr>
        <w:numPr>
          <w:ilvl w:val="0"/>
          <w:numId w:val="10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Resolución</w:t>
      </w:r>
      <w:r w:rsidRPr="005C11FB">
        <w:rPr>
          <w:rFonts w:eastAsia="Times New Roman" w:cstheme="minorHAnsi"/>
          <w:szCs w:val="24"/>
          <w:lang w:val="es-CO" w:eastAsia="es-CO"/>
        </w:rPr>
        <w:t>: Configurable 9-12 bits (0.5°C a 0.0625°C)</w:t>
      </w:r>
    </w:p>
    <w:p w14:paraId="25CCE4C5" w14:textId="77777777" w:rsidR="005C11FB" w:rsidRPr="005C11FB" w:rsidRDefault="005C11FB">
      <w:pPr>
        <w:numPr>
          <w:ilvl w:val="0"/>
          <w:numId w:val="10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Alimentación</w:t>
      </w:r>
      <w:r w:rsidRPr="005C11FB">
        <w:rPr>
          <w:rFonts w:eastAsia="Times New Roman" w:cstheme="minorHAnsi"/>
          <w:szCs w:val="24"/>
          <w:lang w:val="es-CO" w:eastAsia="es-CO"/>
        </w:rPr>
        <w:t>: 3.0V a 5.5V (modo normal) o parasítico</w:t>
      </w:r>
    </w:p>
    <w:p w14:paraId="4071282B" w14:textId="77777777" w:rsidR="005C11FB" w:rsidRPr="005C11FB" w:rsidRDefault="005C11FB">
      <w:pPr>
        <w:numPr>
          <w:ilvl w:val="0"/>
          <w:numId w:val="10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Tiempo conversión</w:t>
      </w:r>
      <w:r w:rsidRPr="005C11FB">
        <w:rPr>
          <w:rFonts w:eastAsia="Times New Roman" w:cstheme="minorHAnsi"/>
          <w:szCs w:val="24"/>
          <w:lang w:val="es-CO" w:eastAsia="es-CO"/>
        </w:rPr>
        <w:t>: 93.75ms (9-bit) a 750ms (12-bit)</w:t>
      </w:r>
    </w:p>
    <w:p w14:paraId="501EC1DA" w14:textId="77777777" w:rsidR="005C11FB" w:rsidRPr="005C11FB" w:rsidRDefault="005C11FB">
      <w:pPr>
        <w:numPr>
          <w:ilvl w:val="0"/>
          <w:numId w:val="10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Protocolo</w:t>
      </w:r>
      <w:r w:rsidRPr="005C11FB">
        <w:rPr>
          <w:rFonts w:eastAsia="Times New Roman" w:cstheme="minorHAnsi"/>
          <w:szCs w:val="24"/>
          <w:lang w:val="es-CO" w:eastAsia="es-CO"/>
        </w:rPr>
        <w:t>: Dallas OneWire (1 cable de datos)</w:t>
      </w:r>
    </w:p>
    <w:p w14:paraId="46FFA5EE" w14:textId="77777777" w:rsidR="005C11FB" w:rsidRPr="005C11FB" w:rsidRDefault="005C11FB">
      <w:pPr>
        <w:numPr>
          <w:ilvl w:val="0"/>
          <w:numId w:val="10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Direccionamiento</w:t>
      </w:r>
      <w:r w:rsidRPr="005C11FB">
        <w:rPr>
          <w:rFonts w:eastAsia="Times New Roman" w:cstheme="minorHAnsi"/>
          <w:szCs w:val="24"/>
          <w:lang w:val="es-CO" w:eastAsia="es-CO"/>
        </w:rPr>
        <w:t>: 64-bit único (múltiples sensores en bus)</w:t>
      </w:r>
    </w:p>
    <w:p w14:paraId="588D7E37" w14:textId="77777777" w:rsidR="005C11FB" w:rsidRPr="005C11FB" w:rsidRDefault="005C11FB" w:rsidP="005C11FB">
      <w:pPr>
        <w:rPr>
          <w:rFonts w:eastAsia="Times New Roman" w:cstheme="minorHAnsi"/>
          <w:b/>
          <w:bCs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Termopar Tipo K con MAX6675</w:t>
      </w:r>
    </w:p>
    <w:p w14:paraId="472FED41" w14:textId="77777777" w:rsidR="005C11FB" w:rsidRPr="005C11FB" w:rsidRDefault="005C11FB">
      <w:pPr>
        <w:numPr>
          <w:ilvl w:val="0"/>
          <w:numId w:val="1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Tipo</w:t>
      </w:r>
      <w:r w:rsidRPr="005C11FB">
        <w:rPr>
          <w:rFonts w:eastAsia="Times New Roman" w:cstheme="minorHAnsi"/>
          <w:szCs w:val="24"/>
          <w:lang w:val="es-CO" w:eastAsia="es-CO"/>
        </w:rPr>
        <w:t>: Termopar Chromel-Alumel con conversor SPI</w:t>
      </w:r>
    </w:p>
    <w:p w14:paraId="14ADB853" w14:textId="77777777" w:rsidR="005C11FB" w:rsidRPr="005C11FB" w:rsidRDefault="005C11FB">
      <w:pPr>
        <w:numPr>
          <w:ilvl w:val="0"/>
          <w:numId w:val="1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Rango</w:t>
      </w:r>
      <w:r w:rsidRPr="005C11FB">
        <w:rPr>
          <w:rFonts w:eastAsia="Times New Roman" w:cstheme="minorHAnsi"/>
          <w:szCs w:val="24"/>
          <w:lang w:val="es-CO" w:eastAsia="es-CO"/>
        </w:rPr>
        <w:t>: -200°C a +1024°C (limitado por MAX6675: 0°C a +1024°C)</w:t>
      </w:r>
    </w:p>
    <w:p w14:paraId="6784F63B" w14:textId="77777777" w:rsidR="005C11FB" w:rsidRPr="005C11FB" w:rsidRDefault="005C11FB">
      <w:pPr>
        <w:numPr>
          <w:ilvl w:val="0"/>
          <w:numId w:val="1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lastRenderedPageBreak/>
        <w:t>Precisión</w:t>
      </w:r>
      <w:r w:rsidRPr="005C11FB">
        <w:rPr>
          <w:rFonts w:eastAsia="Times New Roman" w:cstheme="minorHAnsi"/>
          <w:szCs w:val="24"/>
          <w:lang w:val="es-CO" w:eastAsia="es-CO"/>
        </w:rPr>
        <w:t>: ±3°C (0°C a +700°C)</w:t>
      </w:r>
    </w:p>
    <w:p w14:paraId="72E72A78" w14:textId="77777777" w:rsidR="005C11FB" w:rsidRPr="005C11FB" w:rsidRDefault="005C11FB">
      <w:pPr>
        <w:numPr>
          <w:ilvl w:val="0"/>
          <w:numId w:val="1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Resolución</w:t>
      </w:r>
      <w:r w:rsidRPr="005C11FB">
        <w:rPr>
          <w:rFonts w:eastAsia="Times New Roman" w:cstheme="minorHAnsi"/>
          <w:szCs w:val="24"/>
          <w:lang w:val="es-CO" w:eastAsia="es-CO"/>
        </w:rPr>
        <w:t>: 0.25°C (12-bit)</w:t>
      </w:r>
    </w:p>
    <w:p w14:paraId="29553328" w14:textId="77777777" w:rsidR="005C11FB" w:rsidRPr="005C11FB" w:rsidRDefault="005C11FB">
      <w:pPr>
        <w:numPr>
          <w:ilvl w:val="0"/>
          <w:numId w:val="1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Tiempo conversión</w:t>
      </w:r>
      <w:r w:rsidRPr="005C11FB">
        <w:rPr>
          <w:rFonts w:eastAsia="Times New Roman" w:cstheme="minorHAnsi"/>
          <w:szCs w:val="24"/>
          <w:lang w:val="es-CO" w:eastAsia="es-CO"/>
        </w:rPr>
        <w:t>: 170ms típico</w:t>
      </w:r>
    </w:p>
    <w:p w14:paraId="44985F38" w14:textId="77777777" w:rsidR="005C11FB" w:rsidRPr="005C11FB" w:rsidRDefault="005C11FB">
      <w:pPr>
        <w:numPr>
          <w:ilvl w:val="0"/>
          <w:numId w:val="1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Compensación</w:t>
      </w:r>
      <w:r w:rsidRPr="005C11FB">
        <w:rPr>
          <w:rFonts w:eastAsia="Times New Roman" w:cstheme="minorHAnsi"/>
          <w:szCs w:val="24"/>
          <w:lang w:val="es-CO" w:eastAsia="es-CO"/>
        </w:rPr>
        <w:t>: Junta fría automática en MAX6675</w:t>
      </w:r>
    </w:p>
    <w:p w14:paraId="2489D172" w14:textId="77777777" w:rsidR="005C11FB" w:rsidRPr="005C11FB" w:rsidRDefault="005C11FB">
      <w:pPr>
        <w:numPr>
          <w:ilvl w:val="0"/>
          <w:numId w:val="1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Protocolo</w:t>
      </w:r>
      <w:r w:rsidRPr="005C11FB">
        <w:rPr>
          <w:rFonts w:eastAsia="Times New Roman" w:cstheme="minorHAnsi"/>
          <w:szCs w:val="24"/>
          <w:lang w:val="es-CO" w:eastAsia="es-CO"/>
        </w:rPr>
        <w:t>: SPI (3 cables: SCK, MISO, CS)</w:t>
      </w:r>
    </w:p>
    <w:p w14:paraId="5634BDAE" w14:textId="77777777" w:rsidR="005C11FB" w:rsidRPr="005C11FB" w:rsidRDefault="005C11FB">
      <w:pPr>
        <w:numPr>
          <w:ilvl w:val="0"/>
          <w:numId w:val="1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5C11FB">
        <w:rPr>
          <w:rFonts w:eastAsia="Times New Roman" w:cstheme="minorHAnsi"/>
          <w:b/>
          <w:bCs/>
          <w:szCs w:val="24"/>
          <w:lang w:val="es-CO" w:eastAsia="es-CO"/>
        </w:rPr>
        <w:t>Alimentación</w:t>
      </w:r>
      <w:r w:rsidRPr="005C11FB">
        <w:rPr>
          <w:rFonts w:eastAsia="Times New Roman" w:cstheme="minorHAnsi"/>
          <w:szCs w:val="24"/>
          <w:lang w:val="es-CO" w:eastAsia="es-CO"/>
        </w:rPr>
        <w:t>: 3.0V a 5.5V</w:t>
      </w:r>
    </w:p>
    <w:p w14:paraId="132D46AA" w14:textId="55D51293" w:rsidR="00FB6A61" w:rsidRPr="00FB6A61" w:rsidRDefault="00FB6A61" w:rsidP="00FB6A61">
      <w:pPr>
        <w:pStyle w:val="Ttulo1"/>
        <w:rPr>
          <w:b w:val="0"/>
          <w:bCs w:val="0"/>
          <w:lang w:val="es-CO" w:bidi="es-ES"/>
        </w:rPr>
      </w:pPr>
      <w:bookmarkStart w:id="5" w:name="_Toc208205304"/>
      <w:r w:rsidRPr="00FB6A61">
        <w:rPr>
          <w:lang w:val="es-CO" w:bidi="es-ES"/>
        </w:rPr>
        <w:lastRenderedPageBreak/>
        <w:t>HARDWARE COMPATIBLE</w:t>
      </w:r>
      <w:bookmarkEnd w:id="5"/>
    </w:p>
    <w:p w14:paraId="4AFC9D42" w14:textId="01FF20C0" w:rsidR="00FB6A61" w:rsidRPr="00FB6A61" w:rsidRDefault="00FB6A61" w:rsidP="00FB6A61">
      <w:pPr>
        <w:pStyle w:val="Ttulo2"/>
        <w:rPr>
          <w:lang w:val="es-CO" w:bidi="es-ES"/>
        </w:rPr>
      </w:pPr>
      <w:bookmarkStart w:id="6" w:name="_Toc208205305"/>
      <w:r w:rsidRPr="00FB6A61">
        <w:rPr>
          <w:lang w:val="es-CO" w:bidi="es-ES"/>
        </w:rPr>
        <w:t>Microcontrolador Principal</w:t>
      </w:r>
      <w:bookmarkEnd w:id="6"/>
    </w:p>
    <w:p w14:paraId="21E90970" w14:textId="77777777" w:rsidR="000349C0" w:rsidRPr="000349C0" w:rsidRDefault="000349C0" w:rsidP="000349C0">
      <w:pPr>
        <w:pStyle w:val="Listaconnmeros"/>
      </w:pPr>
      <w:r w:rsidRPr="000349C0">
        <w:rPr>
          <w:b/>
          <w:bCs/>
        </w:rPr>
        <w:t>ESP32 DevKit V1</w:t>
      </w:r>
      <w:r w:rsidRPr="000349C0">
        <w:t> o compatible</w:t>
      </w:r>
    </w:p>
    <w:p w14:paraId="041BD6AC" w14:textId="77777777" w:rsidR="000349C0" w:rsidRPr="000349C0" w:rsidRDefault="000349C0" w:rsidP="000349C0">
      <w:pPr>
        <w:pStyle w:val="Listaconnmeros"/>
      </w:pPr>
      <w:r w:rsidRPr="000349C0">
        <w:rPr>
          <w:b/>
          <w:bCs/>
        </w:rPr>
        <w:t>ADC</w:t>
      </w:r>
      <w:r w:rsidRPr="000349C0">
        <w:t>: 12-bit para sensor LM35</w:t>
      </w:r>
    </w:p>
    <w:p w14:paraId="3B0734D0" w14:textId="77777777" w:rsidR="000349C0" w:rsidRPr="000349C0" w:rsidRDefault="000349C0" w:rsidP="000349C0">
      <w:pPr>
        <w:pStyle w:val="Listaconnmeros"/>
      </w:pPr>
      <w:r w:rsidRPr="000349C0">
        <w:rPr>
          <w:b/>
          <w:bCs/>
        </w:rPr>
        <w:t>GPIO</w:t>
      </w:r>
      <w:r w:rsidRPr="000349C0">
        <w:t>: OneWire para DS18B20</w:t>
      </w:r>
    </w:p>
    <w:p w14:paraId="1E81EF79" w14:textId="77777777" w:rsidR="000349C0" w:rsidRPr="000349C0" w:rsidRDefault="000349C0" w:rsidP="000349C0">
      <w:pPr>
        <w:pStyle w:val="Listaconnmeros"/>
      </w:pPr>
      <w:r w:rsidRPr="000349C0">
        <w:rPr>
          <w:b/>
          <w:bCs/>
        </w:rPr>
        <w:t>SPI</w:t>
      </w:r>
      <w:r w:rsidRPr="000349C0">
        <w:t>: Para comunicación MAX6675</w:t>
      </w:r>
    </w:p>
    <w:p w14:paraId="79CCBB9C" w14:textId="77777777" w:rsidR="000349C0" w:rsidRPr="000349C0" w:rsidRDefault="000349C0" w:rsidP="000349C0">
      <w:pPr>
        <w:pStyle w:val="Listaconnmeros"/>
      </w:pPr>
      <w:r w:rsidRPr="000349C0">
        <w:rPr>
          <w:b/>
          <w:bCs/>
        </w:rPr>
        <w:t>WiFi</w:t>
      </w:r>
      <w:r w:rsidRPr="000349C0">
        <w:t>: 802.11 b/g/n para comunicación TCP</w:t>
      </w:r>
    </w:p>
    <w:p w14:paraId="2CC8CA07" w14:textId="236AE645" w:rsidR="00FB6A61" w:rsidRPr="00FB6A61" w:rsidRDefault="000349C0" w:rsidP="00FB6A61">
      <w:pPr>
        <w:pStyle w:val="Ttulo2"/>
        <w:rPr>
          <w:b w:val="0"/>
          <w:bCs w:val="0"/>
          <w:lang w:val="es-CO" w:bidi="es-ES"/>
        </w:rPr>
      </w:pPr>
      <w:bookmarkStart w:id="7" w:name="_Toc208205306"/>
      <w:r>
        <w:rPr>
          <w:lang w:val="es-CO" w:bidi="es-ES"/>
        </w:rPr>
        <w:t>Conexiones por Sensor</w:t>
      </w:r>
      <w:bookmarkEnd w:id="7"/>
    </w:p>
    <w:p w14:paraId="200DE050" w14:textId="4A016998" w:rsidR="000349C0" w:rsidRDefault="000349C0" w:rsidP="000349C0">
      <w:pPr>
        <w:rPr>
          <w:lang w:bidi="es-ES"/>
        </w:rPr>
      </w:pPr>
      <w:r w:rsidRPr="000349C0">
        <w:rPr>
          <w:b/>
          <w:bCs/>
          <w:lang w:bidi="es-ES"/>
        </w:rPr>
        <w:t>LM35 (Analógico)</w:t>
      </w:r>
      <w:r w:rsidRPr="000349C0">
        <w:rPr>
          <w:lang w:bidi="es-ES"/>
        </w:rPr>
        <w:t>:</w:t>
      </w:r>
    </w:p>
    <w:p w14:paraId="46CA0153" w14:textId="4A66FD8F" w:rsidR="000349C0" w:rsidRDefault="000349C0" w:rsidP="000349C0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C1A2339" wp14:editId="54AF31A0">
                <wp:simplePos x="0" y="0"/>
                <wp:positionH relativeFrom="margin">
                  <wp:posOffset>1905</wp:posOffset>
                </wp:positionH>
                <wp:positionV relativeFrom="paragraph">
                  <wp:posOffset>298450</wp:posOffset>
                </wp:positionV>
                <wp:extent cx="6119495" cy="1014095"/>
                <wp:effectExtent l="95250" t="38100" r="33655" b="90805"/>
                <wp:wrapTopAndBottom/>
                <wp:docPr id="173917939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1014095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2A4D40" w14:textId="77777777" w:rsidR="000349C0" w:rsidRPr="000349C0" w:rsidRDefault="000349C0" w:rsidP="000349C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0349C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ESP32 Pin    LM35 Pin    Función</w:t>
                            </w:r>
                          </w:p>
                          <w:p w14:paraId="61E25568" w14:textId="77777777" w:rsidR="000349C0" w:rsidRPr="000349C0" w:rsidRDefault="000349C0" w:rsidP="000349C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0349C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3V3      →   VCC         Alimentación</w:t>
                            </w:r>
                          </w:p>
                          <w:p w14:paraId="42F369B9" w14:textId="77777777" w:rsidR="000349C0" w:rsidRPr="000349C0" w:rsidRDefault="000349C0" w:rsidP="000349C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0349C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GND      →   GND         Tierra</w:t>
                            </w:r>
                          </w:p>
                          <w:p w14:paraId="0F2BAA1D" w14:textId="77777777" w:rsidR="000349C0" w:rsidRPr="000349C0" w:rsidRDefault="000349C0" w:rsidP="000349C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0349C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D36/VP   ←   VOUT        Salida analógica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1A2339" id="Rectángulo 3" o:spid="_x0000_s1029" style="position:absolute;margin-left:.15pt;margin-top:23.5pt;width:481.85pt;height:79.8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" fillcolor="#23394c" stroked="f" strokeweight="2pt">
                <v:shadow on="t" color="black" opacity="26214f" origin=".5,-.5" offset="-.74836mm,.74836mm"/>
                <v:textbox>
                  <w:txbxContent>
                    <w:p w14:paraId="302A4D40" w14:textId="77777777" w:rsidR="000349C0" w:rsidRPr="000349C0" w:rsidRDefault="000349C0" w:rsidP="000349C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0349C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ESP32 Pin    LM35 Pin    Función</w:t>
                      </w:r>
                    </w:p>
                    <w:p w14:paraId="61E25568" w14:textId="77777777" w:rsidR="000349C0" w:rsidRPr="000349C0" w:rsidRDefault="000349C0" w:rsidP="000349C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0349C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3V3      →   VCC         Alimentación</w:t>
                      </w:r>
                    </w:p>
                    <w:p w14:paraId="42F369B9" w14:textId="77777777" w:rsidR="000349C0" w:rsidRPr="000349C0" w:rsidRDefault="000349C0" w:rsidP="000349C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0349C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GND      →   GND         Tierra</w:t>
                      </w:r>
                    </w:p>
                    <w:p w14:paraId="0F2BAA1D" w14:textId="77777777" w:rsidR="000349C0" w:rsidRPr="000349C0" w:rsidRDefault="000349C0" w:rsidP="000349C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0349C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D36/VP   ←   VOUT        Salida analógica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5B721507" w14:textId="77777777" w:rsidR="000349C0" w:rsidRDefault="000349C0" w:rsidP="000349C0">
      <w:pPr>
        <w:rPr>
          <w:rFonts w:ascii="Segoe UI" w:hAnsi="Segoe UI" w:cs="Segoe UI"/>
          <w:i/>
          <w:iCs/>
          <w:color w:val="DADADA"/>
          <w:sz w:val="21"/>
          <w:szCs w:val="21"/>
        </w:rPr>
      </w:pPr>
      <w:r w:rsidRPr="000349C0">
        <w:rPr>
          <w:b/>
          <w:bCs/>
          <w:lang w:bidi="es-ES"/>
        </w:rPr>
        <w:t>DS18B20 (OneWire)</w:t>
      </w:r>
      <w:r w:rsidRPr="000349C0">
        <w:rPr>
          <w:lang w:bidi="es-ES"/>
        </w:rPr>
        <w:t>:</w:t>
      </w:r>
      <w:r w:rsidRPr="000349C0">
        <w:rPr>
          <w:rFonts w:ascii="Segoe UI" w:hAnsi="Segoe UI" w:cs="Segoe UI"/>
          <w:i/>
          <w:iCs/>
          <w:color w:val="DADADA"/>
          <w:sz w:val="21"/>
          <w:szCs w:val="21"/>
        </w:rPr>
        <w:t xml:space="preserve"> </w:t>
      </w:r>
    </w:p>
    <w:p w14:paraId="76E82314" w14:textId="39664ED2" w:rsidR="000349C0" w:rsidRDefault="000349C0" w:rsidP="000349C0">
      <w:pPr>
        <w:rPr>
          <w:lang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54CFF50" wp14:editId="7F8AA056">
                <wp:simplePos x="0" y="0"/>
                <wp:positionH relativeFrom="margin">
                  <wp:align>right</wp:align>
                </wp:positionH>
                <wp:positionV relativeFrom="paragraph">
                  <wp:posOffset>243840</wp:posOffset>
                </wp:positionV>
                <wp:extent cx="6119495" cy="1117600"/>
                <wp:effectExtent l="95250" t="38100" r="33655" b="101600"/>
                <wp:wrapTopAndBottom/>
                <wp:docPr id="111614833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1117840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B6B34" w14:textId="77777777" w:rsidR="000349C0" w:rsidRPr="000349C0" w:rsidRDefault="000349C0" w:rsidP="000349C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0349C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ESP32 Pin    DS18B20 Pin    Función</w:t>
                            </w:r>
                          </w:p>
                          <w:p w14:paraId="4C5C7D49" w14:textId="77777777" w:rsidR="000349C0" w:rsidRPr="000349C0" w:rsidRDefault="000349C0" w:rsidP="000349C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0349C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3V3      →   VDD            Alimentación</w:t>
                            </w:r>
                          </w:p>
                          <w:p w14:paraId="133F39BB" w14:textId="77777777" w:rsidR="000349C0" w:rsidRPr="000349C0" w:rsidRDefault="000349C0" w:rsidP="000349C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0349C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GND      →   GND            Tierra</w:t>
                            </w:r>
                          </w:p>
                          <w:p w14:paraId="7B967719" w14:textId="77777777" w:rsidR="000349C0" w:rsidRPr="000349C0" w:rsidRDefault="000349C0" w:rsidP="000349C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0349C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D27      ↔   DQ             Datos OneWire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4CFF50" id="_x0000_s1030" style="position:absolute;margin-left:430.65pt;margin-top:19.2pt;width:481.85pt;height:88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" fillcolor="#23394c" stroked="f" strokeweight="2pt">
                <v:shadow on="t" color="black" opacity="26214f" origin=".5,-.5" offset="-.74836mm,.74836mm"/>
                <v:textbox>
                  <w:txbxContent>
                    <w:p w14:paraId="344B6B34" w14:textId="77777777" w:rsidR="000349C0" w:rsidRPr="000349C0" w:rsidRDefault="000349C0" w:rsidP="000349C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0349C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ESP32 Pin    DS18B20 Pin    Función</w:t>
                      </w:r>
                    </w:p>
                    <w:p w14:paraId="4C5C7D49" w14:textId="77777777" w:rsidR="000349C0" w:rsidRPr="000349C0" w:rsidRDefault="000349C0" w:rsidP="000349C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0349C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3V3      →   VDD            Alimentación</w:t>
                      </w:r>
                    </w:p>
                    <w:p w14:paraId="133F39BB" w14:textId="77777777" w:rsidR="000349C0" w:rsidRPr="000349C0" w:rsidRDefault="000349C0" w:rsidP="000349C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0349C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GND      →   GND            Tierra</w:t>
                      </w:r>
                    </w:p>
                    <w:p w14:paraId="7B967719" w14:textId="77777777" w:rsidR="000349C0" w:rsidRPr="000349C0" w:rsidRDefault="000349C0" w:rsidP="000349C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0349C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D27      ↔   DQ             Datos OneWire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Pr="000349C0">
        <w:rPr>
          <w:i/>
          <w:iCs/>
          <w:lang w:bidi="es-ES"/>
        </w:rPr>
        <w:t>Nota: Resistor pull-up 4.7kΩ entre DQ y VDD requerido</w:t>
      </w:r>
    </w:p>
    <w:p w14:paraId="2AFA218F" w14:textId="106CCFA3" w:rsidR="000349C0" w:rsidRDefault="000349C0" w:rsidP="000349C0">
      <w:pPr>
        <w:rPr>
          <w:lang w:val="es-CO" w:bidi="es-ES"/>
        </w:rPr>
      </w:pPr>
      <w:r w:rsidRPr="000349C0">
        <w:rPr>
          <w:b/>
          <w:bCs/>
          <w:lang w:bidi="es-ES"/>
        </w:rPr>
        <w:t>Termopar Tipo K + MAX6675</w:t>
      </w:r>
      <w:r w:rsidRPr="000349C0">
        <w:rPr>
          <w:lang w:bidi="es-ES"/>
        </w:rPr>
        <w:t>:</w:t>
      </w:r>
    </w:p>
    <w:p w14:paraId="47E8B635" w14:textId="3063BCD5" w:rsidR="000349C0" w:rsidRPr="00EA03F0" w:rsidRDefault="000349C0" w:rsidP="000349C0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5C6A4F" wp14:editId="13BF63C8">
                <wp:simplePos x="0" y="0"/>
                <wp:positionH relativeFrom="margin">
                  <wp:posOffset>1905</wp:posOffset>
                </wp:positionH>
                <wp:positionV relativeFrom="paragraph">
                  <wp:posOffset>295910</wp:posOffset>
                </wp:positionV>
                <wp:extent cx="6119495" cy="1919605"/>
                <wp:effectExtent l="95250" t="38100" r="33655" b="99695"/>
                <wp:wrapTopAndBottom/>
                <wp:docPr id="95741484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1919605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7BF60C" w14:textId="77777777" w:rsidR="000349C0" w:rsidRPr="000349C0" w:rsidRDefault="000349C0" w:rsidP="000349C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0349C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ESP32 Pin    MAX6675 Pin    Función</w:t>
                            </w:r>
                          </w:p>
                          <w:p w14:paraId="6A9B2C35" w14:textId="77777777" w:rsidR="000349C0" w:rsidRPr="000349C0" w:rsidRDefault="000349C0" w:rsidP="000349C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0349C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3V3      →   VCC            Alimentación</w:t>
                            </w:r>
                          </w:p>
                          <w:p w14:paraId="5DFBE536" w14:textId="77777777" w:rsidR="000349C0" w:rsidRPr="000349C0" w:rsidRDefault="000349C0" w:rsidP="000349C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0349C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GND      →   GND            Tierra</w:t>
                            </w:r>
                          </w:p>
                          <w:p w14:paraId="23954167" w14:textId="77777777" w:rsidR="000349C0" w:rsidRPr="000349C0" w:rsidRDefault="000349C0" w:rsidP="000349C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0349C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D32      →   SCK            Clock SPI</w:t>
                            </w:r>
                          </w:p>
                          <w:p w14:paraId="2FFADEC4" w14:textId="77777777" w:rsidR="000349C0" w:rsidRPr="000349C0" w:rsidRDefault="000349C0" w:rsidP="000349C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0349C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D35      ←   SO (MISO)      Datos SPI</w:t>
                            </w:r>
                          </w:p>
                          <w:p w14:paraId="4640D095" w14:textId="77777777" w:rsidR="000349C0" w:rsidRPr="000349C0" w:rsidRDefault="000349C0" w:rsidP="000349C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0349C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D33      →   CS             Chip Select</w:t>
                            </w:r>
                          </w:p>
                          <w:p w14:paraId="3F8EB3A1" w14:textId="77777777" w:rsidR="000349C0" w:rsidRPr="000349C0" w:rsidRDefault="000349C0" w:rsidP="000349C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0349C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  </w:t>
                            </w:r>
                            <w:r w:rsidRPr="000349C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→   T+             Terminal positivo termopar</w:t>
                            </w:r>
                          </w:p>
                          <w:p w14:paraId="608DF69C" w14:textId="77777777" w:rsidR="000349C0" w:rsidRPr="000349C0" w:rsidRDefault="000349C0" w:rsidP="000349C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0349C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  →   T-             Terminal negativo termopar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5C6A4F" id="_x0000_s1031" style="position:absolute;margin-left:.15pt;margin-top:23.3pt;width:481.85pt;height:151.1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" fillcolor="#23394c" stroked="f" strokeweight="2pt">
                <v:shadow on="t" color="black" opacity="26214f" origin=".5,-.5" offset="-.74836mm,.74836mm"/>
                <v:textbox>
                  <w:txbxContent>
                    <w:p w14:paraId="6C7BF60C" w14:textId="77777777" w:rsidR="000349C0" w:rsidRPr="000349C0" w:rsidRDefault="000349C0" w:rsidP="000349C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0349C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ESP32 Pin    MAX6675 Pin    Función</w:t>
                      </w:r>
                    </w:p>
                    <w:p w14:paraId="6A9B2C35" w14:textId="77777777" w:rsidR="000349C0" w:rsidRPr="000349C0" w:rsidRDefault="000349C0" w:rsidP="000349C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0349C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3V3      →   VCC            Alimentación</w:t>
                      </w:r>
                    </w:p>
                    <w:p w14:paraId="5DFBE536" w14:textId="77777777" w:rsidR="000349C0" w:rsidRPr="000349C0" w:rsidRDefault="000349C0" w:rsidP="000349C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0349C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GND      →   GND            Tierra</w:t>
                      </w:r>
                    </w:p>
                    <w:p w14:paraId="23954167" w14:textId="77777777" w:rsidR="000349C0" w:rsidRPr="000349C0" w:rsidRDefault="000349C0" w:rsidP="000349C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0349C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D32      →   SCK            Clock SPI</w:t>
                      </w:r>
                    </w:p>
                    <w:p w14:paraId="2FFADEC4" w14:textId="77777777" w:rsidR="000349C0" w:rsidRPr="000349C0" w:rsidRDefault="000349C0" w:rsidP="000349C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0349C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D35      ←   SO (MISO)      Datos SPI</w:t>
                      </w:r>
                    </w:p>
                    <w:p w14:paraId="4640D095" w14:textId="77777777" w:rsidR="000349C0" w:rsidRPr="000349C0" w:rsidRDefault="000349C0" w:rsidP="000349C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0349C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D33      →   CS             Chip Select</w:t>
                      </w:r>
                    </w:p>
                    <w:p w14:paraId="3F8EB3A1" w14:textId="77777777" w:rsidR="000349C0" w:rsidRPr="000349C0" w:rsidRDefault="000349C0" w:rsidP="000349C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0349C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  </w:t>
                      </w:r>
                      <w:r w:rsidRPr="000349C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→   T+             Terminal positivo termopar</w:t>
                      </w:r>
                    </w:p>
                    <w:p w14:paraId="608DF69C" w14:textId="77777777" w:rsidR="000349C0" w:rsidRPr="000349C0" w:rsidRDefault="000349C0" w:rsidP="000349C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0349C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  →   T-             Terminal negativo termopar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7746F500" w14:textId="45F14F49" w:rsidR="00EA03F0" w:rsidRDefault="00FB6A61" w:rsidP="002063EE">
      <w:pPr>
        <w:pStyle w:val="Ttulo1"/>
        <w:rPr>
          <w:lang w:bidi="es-ES"/>
        </w:rPr>
      </w:pPr>
      <w:bookmarkStart w:id="8" w:name="_Toc208205307"/>
      <w:r>
        <w:rPr>
          <w:lang w:bidi="es-ES"/>
        </w:rPr>
        <w:lastRenderedPageBreak/>
        <w:t xml:space="preserve">REQUERIMIENTOS DE </w:t>
      </w:r>
      <w:r w:rsidRPr="00FB6A61">
        <w:rPr>
          <w:lang w:bidi="es-ES"/>
        </w:rPr>
        <w:t>INSTALACIÓN Y CONFIGURACIÓN</w:t>
      </w:r>
      <w:bookmarkEnd w:id="8"/>
    </w:p>
    <w:p w14:paraId="49B26296" w14:textId="5A5806D0" w:rsidR="00FB6A61" w:rsidRPr="00FB6A61" w:rsidRDefault="00FB6A61" w:rsidP="00FB6A61">
      <w:pPr>
        <w:pStyle w:val="Ttulo2"/>
        <w:rPr>
          <w:lang w:val="es-CO" w:bidi="es-ES"/>
        </w:rPr>
      </w:pPr>
      <w:bookmarkStart w:id="9" w:name="_Toc208205308"/>
      <w:r w:rsidRPr="00FB6A61">
        <w:rPr>
          <w:lang w:val="es-CO" w:bidi="es-ES"/>
        </w:rPr>
        <w:t>Requisitos del Sistema</w:t>
      </w:r>
      <w:bookmarkEnd w:id="9"/>
    </w:p>
    <w:p w14:paraId="5B7CE557" w14:textId="0E7BCB12" w:rsidR="00FB6A61" w:rsidRPr="00FB6A61" w:rsidRDefault="00FB6A61">
      <w:pPr>
        <w:numPr>
          <w:ilvl w:val="0"/>
          <w:numId w:val="3"/>
        </w:numPr>
        <w:rPr>
          <w:lang w:val="es-CO" w:bidi="es-ES"/>
        </w:rPr>
      </w:pPr>
      <w:r w:rsidRPr="00FB6A61">
        <w:rPr>
          <w:b/>
          <w:bCs/>
          <w:lang w:val="es-CO" w:bidi="es-ES"/>
        </w:rPr>
        <w:t>Sistema Operativo:</w:t>
      </w:r>
      <w:r w:rsidRPr="00FB6A61">
        <w:rPr>
          <w:lang w:val="es-CO" w:bidi="es-ES"/>
        </w:rPr>
        <w:t> Windows 10/11</w:t>
      </w:r>
    </w:p>
    <w:p w14:paraId="61771411" w14:textId="77777777" w:rsidR="00FB6A61" w:rsidRPr="00FB6A61" w:rsidRDefault="00FB6A61">
      <w:pPr>
        <w:numPr>
          <w:ilvl w:val="0"/>
          <w:numId w:val="3"/>
        </w:numPr>
        <w:rPr>
          <w:lang w:val="es-CO" w:bidi="es-ES"/>
        </w:rPr>
      </w:pPr>
      <w:r w:rsidRPr="00FB6A61">
        <w:rPr>
          <w:b/>
          <w:bCs/>
          <w:lang w:val="es-CO" w:bidi="es-ES"/>
        </w:rPr>
        <w:t>Python:</w:t>
      </w:r>
      <w:r w:rsidRPr="00FB6A61">
        <w:rPr>
          <w:lang w:val="es-CO" w:bidi="es-ES"/>
        </w:rPr>
        <w:t> Versión 3.8 o superior</w:t>
      </w:r>
    </w:p>
    <w:p w14:paraId="3049CBBC" w14:textId="77777777" w:rsidR="00FB6A61" w:rsidRPr="00FB6A61" w:rsidRDefault="00FB6A61">
      <w:pPr>
        <w:numPr>
          <w:ilvl w:val="0"/>
          <w:numId w:val="3"/>
        </w:numPr>
        <w:rPr>
          <w:lang w:val="es-CO" w:bidi="es-ES"/>
        </w:rPr>
      </w:pPr>
      <w:r w:rsidRPr="00FB6A61">
        <w:rPr>
          <w:b/>
          <w:bCs/>
          <w:lang w:val="es-CO" w:bidi="es-ES"/>
        </w:rPr>
        <w:t>RAM:</w:t>
      </w:r>
      <w:r w:rsidRPr="00FB6A61">
        <w:rPr>
          <w:lang w:val="es-CO" w:bidi="es-ES"/>
        </w:rPr>
        <w:t> Mínimo 2GB, recomendado 4GB</w:t>
      </w:r>
    </w:p>
    <w:p w14:paraId="66F220D0" w14:textId="31E7BA90" w:rsidR="00FB6A61" w:rsidRPr="00FB6A61" w:rsidRDefault="00672C1A" w:rsidP="00FB6A61">
      <w:pPr>
        <w:pStyle w:val="Ttulo2"/>
        <w:rPr>
          <w:lang w:val="es-CO" w:bidi="es-ES"/>
        </w:rPr>
      </w:pPr>
      <w:bookmarkStart w:id="10" w:name="_Toc208205309"/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97AC57" wp14:editId="562D2A08">
                <wp:simplePos x="0" y="0"/>
                <wp:positionH relativeFrom="margin">
                  <wp:align>right</wp:align>
                </wp:positionH>
                <wp:positionV relativeFrom="page">
                  <wp:posOffset>3347085</wp:posOffset>
                </wp:positionV>
                <wp:extent cx="6120000" cy="1609725"/>
                <wp:effectExtent l="95250" t="38100" r="33655" b="104775"/>
                <wp:wrapTopAndBottom/>
                <wp:docPr id="150162178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609725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CE7AF7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# requirements.txt</w:t>
                            </w:r>
                          </w:p>
                          <w:p w14:paraId="7E500B9A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PyQt5&gt;=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5.15.0</w:t>
                            </w:r>
                          </w:p>
                          <w:p w14:paraId="5FDA03C9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matplotlib&gt;=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3.5.0</w:t>
                            </w:r>
                          </w:p>
                          <w:p w14:paraId="49D02523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numpy&gt;=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1.21.0</w:t>
                            </w:r>
                          </w:p>
                          <w:p w14:paraId="512D97DD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scipy&gt;=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1.7.0</w:t>
                            </w:r>
                          </w:p>
                          <w:p w14:paraId="5D27E58E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openpyxl&gt;=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3.0.9</w:t>
                            </w:r>
                          </w:p>
                          <w:p w14:paraId="5E9E647B" w14:textId="77777777" w:rsid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pyserial&gt;=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3.5</w:t>
                            </w:r>
                          </w:p>
                          <w:p w14:paraId="099C0CC4" w14:textId="05B12730" w:rsidR="00AC6AA2" w:rsidRPr="00FB6A61" w:rsidRDefault="00AC6AA2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C6AA2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pandas&gt;=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1.3.0</w:t>
                            </w:r>
                          </w:p>
                          <w:p w14:paraId="759CE20E" w14:textId="77777777" w:rsidR="00FB6A61" w:rsidRDefault="00FB6A61" w:rsidP="00FB6A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97AC57" id="_x0000_s1032" style="position:absolute;margin-left:430.7pt;margin-top:263.55pt;width:481.9pt;height:126.7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" fillcolor="#23394c" stroked="f" strokeweight="2pt">
                <v:shadow on="t" color="black" opacity="26214f" origin=".5,-.5" offset="-.74836mm,.74836mm"/>
                <v:textbox>
                  <w:txbxContent>
                    <w:p w14:paraId="1ACE7AF7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# requirements.txt</w:t>
                      </w:r>
                    </w:p>
                    <w:p w14:paraId="7E500B9A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PyQt5&gt;=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5.15.0</w:t>
                      </w:r>
                    </w:p>
                    <w:p w14:paraId="5FDA03C9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matplotlib&gt;=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3.5.0</w:t>
                      </w:r>
                    </w:p>
                    <w:p w14:paraId="49D02523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numpy&gt;=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1.21.0</w:t>
                      </w:r>
                    </w:p>
                    <w:p w14:paraId="512D97DD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scipy&gt;=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1.7.0</w:t>
                      </w:r>
                    </w:p>
                    <w:p w14:paraId="5D27E58E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openpyxl&gt;=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3.0.9</w:t>
                      </w:r>
                    </w:p>
                    <w:p w14:paraId="5E9E647B" w14:textId="77777777" w:rsid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pyserial&gt;=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3.5</w:t>
                      </w:r>
                    </w:p>
                    <w:p w14:paraId="099C0CC4" w14:textId="05B12730" w:rsidR="00AC6AA2" w:rsidRPr="00FB6A61" w:rsidRDefault="00AC6AA2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C6AA2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pandas&gt;=</w:t>
                      </w:r>
                      <w:r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1.3.0</w:t>
                      </w:r>
                    </w:p>
                    <w:p w14:paraId="759CE20E" w14:textId="77777777" w:rsidR="00FB6A61" w:rsidRDefault="00FB6A61" w:rsidP="00FB6A61">
                      <w:pPr>
                        <w:jc w:val="center"/>
                      </w:pPr>
                    </w:p>
                  </w:txbxContent>
                </v:textbox>
                <w10:wrap type="topAndBottom" anchorx="margin" anchory="page"/>
              </v:roundrect>
            </w:pict>
          </mc:Fallback>
        </mc:AlternateContent>
      </w:r>
      <w:r w:rsidR="00FB6A61" w:rsidRPr="00FB6A61">
        <w:rPr>
          <w:lang w:val="es-CO" w:bidi="es-ES"/>
        </w:rPr>
        <w:t>Dependencias de Software</w:t>
      </w:r>
      <w:bookmarkEnd w:id="10"/>
    </w:p>
    <w:p w14:paraId="51432C45" w14:textId="0921EF1F" w:rsidR="00672C1A" w:rsidRPr="00672C1A" w:rsidRDefault="00672C1A" w:rsidP="00672C1A">
      <w:pPr>
        <w:pStyle w:val="Ttulo2"/>
        <w:rPr>
          <w:lang w:val="es-CO" w:bidi="es-ES"/>
        </w:rPr>
      </w:pPr>
      <w:bookmarkStart w:id="11" w:name="_Toc208205310"/>
      <w:r w:rsidRPr="00672C1A">
        <w:rPr>
          <w:lang w:val="es-CO" w:bidi="es-ES"/>
        </w:rPr>
        <w:t>Proceso de Instalación</w:t>
      </w:r>
      <w:bookmarkEnd w:id="11"/>
    </w:p>
    <w:p w14:paraId="19062F4E" w14:textId="77777777" w:rsidR="00672C1A" w:rsidRPr="00672C1A" w:rsidRDefault="00672C1A">
      <w:pPr>
        <w:numPr>
          <w:ilvl w:val="0"/>
          <w:numId w:val="4"/>
        </w:numPr>
        <w:rPr>
          <w:lang w:val="es-CO" w:bidi="es-ES"/>
        </w:rPr>
      </w:pPr>
      <w:r w:rsidRPr="00672C1A">
        <w:rPr>
          <w:b/>
          <w:bCs/>
          <w:lang w:val="es-CO" w:bidi="es-ES"/>
        </w:rPr>
        <w:t>Clonar Repositorio:</w:t>
      </w:r>
      <w:r w:rsidRPr="00672C1A">
        <w:rPr>
          <w:lang w:val="es-CO" w:bidi="es-ES"/>
        </w:rPr>
        <w:t> Descargar código fuente</w:t>
      </w:r>
    </w:p>
    <w:p w14:paraId="1D518DD1" w14:textId="77777777" w:rsidR="00672C1A" w:rsidRPr="00672C1A" w:rsidRDefault="00672C1A">
      <w:pPr>
        <w:pStyle w:val="Prrafodelista"/>
        <w:numPr>
          <w:ilvl w:val="0"/>
          <w:numId w:val="4"/>
        </w:numPr>
        <w:rPr>
          <w:rFonts w:ascii="Consolas" w:hAnsi="Consolas"/>
          <w:color w:val="ECBD17" w:themeColor="accent3" w:themeShade="BF"/>
          <w:lang w:val="es-CO" w:bidi="es-ES"/>
        </w:rPr>
      </w:pPr>
      <w:r w:rsidRPr="00672C1A">
        <w:rPr>
          <w:b/>
          <w:bCs/>
          <w:lang w:val="es-CO" w:bidi="es-ES"/>
        </w:rPr>
        <w:t>Instalar Dependencias:</w:t>
      </w:r>
      <w:r w:rsidRPr="00672C1A">
        <w:rPr>
          <w:lang w:val="es-CO" w:bidi="es-ES"/>
        </w:rPr>
        <w:t> </w:t>
      </w:r>
      <w:r w:rsidRPr="00672C1A">
        <w:rPr>
          <w:rFonts w:ascii="Consolas" w:hAnsi="Consolas"/>
          <w:color w:val="ECBD17" w:themeColor="accent3" w:themeShade="BF"/>
          <w:shd w:val="clear" w:color="auto" w:fill="FCF6E0" w:themeFill="accent1" w:themeFillTint="33"/>
          <w:lang w:val="es-CO" w:bidi="es-ES"/>
        </w:rPr>
        <w:t>pip install -r requirements.txt</w:t>
      </w:r>
    </w:p>
    <w:p w14:paraId="5CBA5388" w14:textId="77777777" w:rsidR="00672C1A" w:rsidRPr="00672C1A" w:rsidRDefault="00672C1A">
      <w:pPr>
        <w:numPr>
          <w:ilvl w:val="0"/>
          <w:numId w:val="4"/>
        </w:numPr>
        <w:rPr>
          <w:lang w:val="es-CO" w:bidi="es-ES"/>
        </w:rPr>
      </w:pPr>
      <w:r w:rsidRPr="00672C1A">
        <w:rPr>
          <w:b/>
          <w:bCs/>
          <w:lang w:val="es-CO" w:bidi="es-ES"/>
        </w:rPr>
        <w:t>Configurar ESP32:</w:t>
      </w:r>
      <w:r w:rsidRPr="00672C1A">
        <w:rPr>
          <w:lang w:val="es-CO" w:bidi="es-ES"/>
        </w:rPr>
        <w:t> Flashear firmware compatible</w:t>
      </w:r>
    </w:p>
    <w:p w14:paraId="7323629E" w14:textId="77777777" w:rsidR="00672C1A" w:rsidRPr="00672C1A" w:rsidRDefault="00672C1A">
      <w:pPr>
        <w:numPr>
          <w:ilvl w:val="0"/>
          <w:numId w:val="4"/>
        </w:numPr>
        <w:rPr>
          <w:lang w:val="es-CO" w:bidi="es-ES"/>
        </w:rPr>
      </w:pPr>
      <w:r w:rsidRPr="00672C1A">
        <w:rPr>
          <w:b/>
          <w:bCs/>
          <w:lang w:val="es-CO" w:bidi="es-ES"/>
        </w:rPr>
        <w:t>Ejecutar Software:</w:t>
      </w:r>
      <w:r w:rsidRPr="00672C1A">
        <w:rPr>
          <w:lang w:val="es-CO" w:bidi="es-ES"/>
        </w:rPr>
        <w:t> </w:t>
      </w:r>
      <w:r w:rsidRPr="00672C1A">
        <w:rPr>
          <w:rFonts w:ascii="Consolas" w:hAnsi="Consolas"/>
          <w:color w:val="ECBD17" w:themeColor="accent3" w:themeShade="BF"/>
          <w:shd w:val="clear" w:color="auto" w:fill="FCF6E0" w:themeFill="accent1" w:themeFillTint="33"/>
          <w:lang w:val="es-CO" w:bidi="es-ES"/>
        </w:rPr>
        <w:t>python main.py</w:t>
      </w:r>
    </w:p>
    <w:p w14:paraId="7DD2A099" w14:textId="7A3E6E3F" w:rsidR="00FB6A61" w:rsidRDefault="0004761A" w:rsidP="00672C1A">
      <w:pPr>
        <w:pStyle w:val="Ttulo1"/>
        <w:rPr>
          <w:lang w:bidi="es-ES"/>
        </w:rPr>
      </w:pPr>
      <w:bookmarkStart w:id="12" w:name="_Toc208205311"/>
      <w:r>
        <w:rPr>
          <w:caps w:val="0"/>
          <w:lang w:bidi="es-ES"/>
        </w:rPr>
        <w:lastRenderedPageBreak/>
        <w:t>INICIO RÁPIDO</w:t>
      </w:r>
      <w:bookmarkEnd w:id="12"/>
    </w:p>
    <w:p w14:paraId="750AADF9" w14:textId="77777777" w:rsidR="001462BC" w:rsidRPr="001462BC" w:rsidRDefault="001462BC" w:rsidP="001462BC">
      <w:pPr>
        <w:rPr>
          <w:rFonts w:eastAsia="Times New Roman" w:cstheme="minorHAnsi"/>
          <w:b/>
          <w:bCs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Inicio del Sistema</w:t>
      </w:r>
    </w:p>
    <w:p w14:paraId="35C128FC" w14:textId="77777777" w:rsidR="001462BC" w:rsidRPr="001462BC" w:rsidRDefault="001462BC">
      <w:pPr>
        <w:numPr>
          <w:ilvl w:val="0"/>
          <w:numId w:val="12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Abrir aplicación</w:t>
      </w:r>
      <w:r w:rsidRPr="001462BC">
        <w:rPr>
          <w:rFonts w:eastAsia="Times New Roman" w:cstheme="minorHAnsi"/>
          <w:szCs w:val="24"/>
          <w:lang w:val="es-CO" w:eastAsia="es-CO"/>
        </w:rPr>
        <w:t> SENSORA CORE</w:t>
      </w:r>
    </w:p>
    <w:p w14:paraId="4E4E2B61" w14:textId="77777777" w:rsidR="001462BC" w:rsidRPr="001462BC" w:rsidRDefault="001462BC">
      <w:pPr>
        <w:numPr>
          <w:ilvl w:val="0"/>
          <w:numId w:val="12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Seleccionar módulo</w:t>
      </w:r>
      <w:r w:rsidRPr="001462BC">
        <w:rPr>
          <w:rFonts w:eastAsia="Times New Roman" w:cstheme="minorHAnsi"/>
          <w:szCs w:val="24"/>
          <w:lang w:val="es-CO" w:eastAsia="es-CO"/>
        </w:rPr>
        <w:t> "THERMOREGULATION"</w:t>
      </w:r>
    </w:p>
    <w:p w14:paraId="27E30E4B" w14:textId="77777777" w:rsidR="001462BC" w:rsidRPr="001462BC" w:rsidRDefault="001462BC">
      <w:pPr>
        <w:numPr>
          <w:ilvl w:val="0"/>
          <w:numId w:val="12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Verificar conexiones</w:t>
      </w:r>
      <w:r w:rsidRPr="001462BC">
        <w:rPr>
          <w:rFonts w:eastAsia="Times New Roman" w:cstheme="minorHAnsi"/>
          <w:szCs w:val="24"/>
          <w:lang w:val="es-CO" w:eastAsia="es-CO"/>
        </w:rPr>
        <w:t> de sensores instalados</w:t>
      </w:r>
    </w:p>
    <w:p w14:paraId="4CA815DB" w14:textId="77777777" w:rsidR="001462BC" w:rsidRPr="001462BC" w:rsidRDefault="001462BC">
      <w:pPr>
        <w:numPr>
          <w:ilvl w:val="0"/>
          <w:numId w:val="12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Introducir IP</w:t>
      </w:r>
      <w:r w:rsidRPr="001462BC">
        <w:rPr>
          <w:rFonts w:eastAsia="Times New Roman" w:cstheme="minorHAnsi"/>
          <w:szCs w:val="24"/>
          <w:lang w:val="es-CO" w:eastAsia="es-CO"/>
        </w:rPr>
        <w:t> del ESP32 en campo correspondiente</w:t>
      </w:r>
    </w:p>
    <w:p w14:paraId="675B5EC1" w14:textId="77777777" w:rsidR="001462BC" w:rsidRPr="001462BC" w:rsidRDefault="001462BC">
      <w:pPr>
        <w:numPr>
          <w:ilvl w:val="0"/>
          <w:numId w:val="12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Seleccionar sensor</w:t>
      </w:r>
      <w:r w:rsidRPr="001462BC">
        <w:rPr>
          <w:rFonts w:eastAsia="Times New Roman" w:cstheme="minorHAnsi"/>
          <w:szCs w:val="24"/>
          <w:lang w:val="es-CO" w:eastAsia="es-CO"/>
        </w:rPr>
        <w:t> activo (LM35/DS18B20/TYPEK)</w:t>
      </w:r>
    </w:p>
    <w:p w14:paraId="374EF70B" w14:textId="77777777" w:rsidR="001462BC" w:rsidRPr="001462BC" w:rsidRDefault="001462BC" w:rsidP="001462BC">
      <w:pPr>
        <w:rPr>
          <w:rFonts w:eastAsia="Times New Roman" w:cstheme="minorHAnsi"/>
          <w:b/>
          <w:bCs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Interfaz de Usuario</w:t>
      </w:r>
    </w:p>
    <w:p w14:paraId="6B682E2B" w14:textId="77777777" w:rsidR="001462BC" w:rsidRPr="001462BC" w:rsidRDefault="001462BC">
      <w:pPr>
        <w:numPr>
          <w:ilvl w:val="0"/>
          <w:numId w:val="13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Panel Superior</w:t>
      </w:r>
      <w:r w:rsidRPr="001462BC">
        <w:rPr>
          <w:rFonts w:eastAsia="Times New Roman" w:cstheme="minorHAnsi"/>
          <w:szCs w:val="24"/>
          <w:lang w:val="es-CO" w:eastAsia="es-CO"/>
        </w:rPr>
        <w:t>: Título y descripción del módulo</w:t>
      </w:r>
    </w:p>
    <w:p w14:paraId="16C02B46" w14:textId="77777777" w:rsidR="001462BC" w:rsidRPr="001462BC" w:rsidRDefault="001462BC">
      <w:pPr>
        <w:numPr>
          <w:ilvl w:val="0"/>
          <w:numId w:val="13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Panel Izquierdo</w:t>
      </w:r>
      <w:r w:rsidRPr="001462BC">
        <w:rPr>
          <w:rFonts w:eastAsia="Times New Roman" w:cstheme="minorHAnsi"/>
          <w:szCs w:val="24"/>
          <w:lang w:val="es-CO" w:eastAsia="es-CO"/>
        </w:rPr>
        <w:t>: Selector de sensores y lecturas en tiempo real</w:t>
      </w:r>
    </w:p>
    <w:p w14:paraId="6548D573" w14:textId="77777777" w:rsidR="001462BC" w:rsidRPr="001462BC" w:rsidRDefault="001462BC">
      <w:pPr>
        <w:numPr>
          <w:ilvl w:val="0"/>
          <w:numId w:val="13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Panel Central</w:t>
      </w:r>
      <w:r w:rsidRPr="001462BC">
        <w:rPr>
          <w:rFonts w:eastAsia="Times New Roman" w:cstheme="minorHAnsi"/>
          <w:szCs w:val="24"/>
          <w:lang w:val="es-CO" w:eastAsia="es-CO"/>
        </w:rPr>
        <w:t>: Gráfica temporal de temperatura</w:t>
      </w:r>
    </w:p>
    <w:p w14:paraId="36317F62" w14:textId="77777777" w:rsidR="001462BC" w:rsidRPr="001462BC" w:rsidRDefault="001462BC">
      <w:pPr>
        <w:numPr>
          <w:ilvl w:val="0"/>
          <w:numId w:val="13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Panel Derecho</w:t>
      </w:r>
      <w:r w:rsidRPr="001462BC">
        <w:rPr>
          <w:rFonts w:eastAsia="Times New Roman" w:cstheme="minorHAnsi"/>
          <w:szCs w:val="24"/>
          <w:lang w:val="es-CO" w:eastAsia="es-CO"/>
        </w:rPr>
        <w:t>: Controles de operación y calibración</w:t>
      </w:r>
    </w:p>
    <w:p w14:paraId="23F0ADF1" w14:textId="77777777" w:rsidR="001462BC" w:rsidRPr="001462BC" w:rsidRDefault="001462BC" w:rsidP="001462BC">
      <w:pPr>
        <w:rPr>
          <w:rFonts w:eastAsia="Times New Roman" w:cstheme="minorHAnsi"/>
          <w:b/>
          <w:bCs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Selección de Sensor</w:t>
      </w:r>
    </w:p>
    <w:p w14:paraId="634DBA22" w14:textId="77777777" w:rsidR="001462BC" w:rsidRPr="001462BC" w:rsidRDefault="001462BC">
      <w:pPr>
        <w:numPr>
          <w:ilvl w:val="0"/>
          <w:numId w:val="14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LM35</w:t>
      </w:r>
      <w:r w:rsidRPr="001462BC">
        <w:rPr>
          <w:rFonts w:eastAsia="Times New Roman" w:cstheme="minorHAnsi"/>
          <w:szCs w:val="24"/>
          <w:lang w:val="es-CO" w:eastAsia="es-CO"/>
        </w:rPr>
        <w:t>: Presionar botón correspondiente (sensor analógico)</w:t>
      </w:r>
    </w:p>
    <w:p w14:paraId="37EAA469" w14:textId="77777777" w:rsidR="001462BC" w:rsidRPr="001462BC" w:rsidRDefault="001462BC">
      <w:pPr>
        <w:numPr>
          <w:ilvl w:val="0"/>
          <w:numId w:val="14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DS18B20</w:t>
      </w:r>
      <w:r w:rsidRPr="001462BC">
        <w:rPr>
          <w:rFonts w:eastAsia="Times New Roman" w:cstheme="minorHAnsi"/>
          <w:szCs w:val="24"/>
          <w:lang w:val="es-CO" w:eastAsia="es-CO"/>
        </w:rPr>
        <w:t>: Activar sensor digital OneWire</w:t>
      </w:r>
    </w:p>
    <w:p w14:paraId="3FB225DD" w14:textId="77777777" w:rsidR="001462BC" w:rsidRPr="001462BC" w:rsidRDefault="001462BC">
      <w:pPr>
        <w:numPr>
          <w:ilvl w:val="0"/>
          <w:numId w:val="14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TYPEK</w:t>
      </w:r>
      <w:r w:rsidRPr="001462BC">
        <w:rPr>
          <w:rFonts w:eastAsia="Times New Roman" w:cstheme="minorHAnsi"/>
          <w:szCs w:val="24"/>
          <w:lang w:val="es-CO" w:eastAsia="es-CO"/>
        </w:rPr>
        <w:t>: Seleccionar termopar de alta temperatura</w:t>
      </w:r>
    </w:p>
    <w:p w14:paraId="30636155" w14:textId="77777777" w:rsidR="001462BC" w:rsidRPr="001462BC" w:rsidRDefault="001462BC">
      <w:pPr>
        <w:numPr>
          <w:ilvl w:val="0"/>
          <w:numId w:val="14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Cambio dinámico</w:t>
      </w:r>
      <w:r w:rsidRPr="001462BC">
        <w:rPr>
          <w:rFonts w:eastAsia="Times New Roman" w:cstheme="minorHAnsi"/>
          <w:szCs w:val="24"/>
          <w:lang w:val="es-CO" w:eastAsia="es-CO"/>
        </w:rPr>
        <w:t>: Posible durante monitoreo activo</w:t>
      </w:r>
    </w:p>
    <w:p w14:paraId="6F99CFBF" w14:textId="77777777" w:rsidR="001462BC" w:rsidRPr="001462BC" w:rsidRDefault="001462BC" w:rsidP="001462BC">
      <w:pPr>
        <w:rPr>
          <w:rFonts w:eastAsia="Times New Roman" w:cstheme="minorHAnsi"/>
          <w:b/>
          <w:bCs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Configuración de Muestreo</w:t>
      </w:r>
    </w:p>
    <w:p w14:paraId="7AC3B25E" w14:textId="77777777" w:rsidR="001462BC" w:rsidRPr="001462BC" w:rsidRDefault="001462BC">
      <w:pPr>
        <w:numPr>
          <w:ilvl w:val="0"/>
          <w:numId w:val="15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Período mínimo</w:t>
      </w:r>
      <w:r w:rsidRPr="001462BC">
        <w:rPr>
          <w:rFonts w:eastAsia="Times New Roman" w:cstheme="minorHAnsi"/>
          <w:szCs w:val="24"/>
          <w:lang w:val="es-CO" w:eastAsia="es-CO"/>
        </w:rPr>
        <w:t>: 100ms (LM35), 800ms (DS18B20), 200ms (TYPEK)</w:t>
      </w:r>
    </w:p>
    <w:p w14:paraId="409EB436" w14:textId="77777777" w:rsidR="001462BC" w:rsidRPr="001462BC" w:rsidRDefault="001462BC">
      <w:pPr>
        <w:numPr>
          <w:ilvl w:val="0"/>
          <w:numId w:val="15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Configuración</w:t>
      </w:r>
      <w:r w:rsidRPr="001462BC">
        <w:rPr>
          <w:rFonts w:eastAsia="Times New Roman" w:cstheme="minorHAnsi"/>
          <w:szCs w:val="24"/>
          <w:lang w:val="es-CO" w:eastAsia="es-CO"/>
        </w:rPr>
        <w:t>: Slider o campo numérico en interfaz</w:t>
      </w:r>
    </w:p>
    <w:p w14:paraId="23746365" w14:textId="77777777" w:rsidR="001462BC" w:rsidRPr="001462BC" w:rsidRDefault="001462BC">
      <w:pPr>
        <w:numPr>
          <w:ilvl w:val="0"/>
          <w:numId w:val="15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Aplicación</w:t>
      </w:r>
      <w:r w:rsidRPr="001462BC">
        <w:rPr>
          <w:rFonts w:eastAsia="Times New Roman" w:cstheme="minorHAnsi"/>
          <w:szCs w:val="24"/>
          <w:lang w:val="es-CO" w:eastAsia="es-CO"/>
        </w:rPr>
        <w:t>: Automática al cambiar valor</w:t>
      </w:r>
    </w:p>
    <w:p w14:paraId="4315E31F" w14:textId="77777777" w:rsidR="001462BC" w:rsidRPr="001462BC" w:rsidRDefault="001462BC" w:rsidP="001462BC">
      <w:pPr>
        <w:rPr>
          <w:rFonts w:eastAsia="Times New Roman" w:cstheme="minorHAnsi"/>
          <w:b/>
          <w:bCs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Proceso de Calibración</w:t>
      </w:r>
    </w:p>
    <w:p w14:paraId="39B6F667" w14:textId="77777777" w:rsidR="001462BC" w:rsidRPr="001462BC" w:rsidRDefault="001462BC" w:rsidP="001462BC">
      <w:pPr>
        <w:spacing w:after="240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Calibración por Puntos de Referencia</w:t>
      </w:r>
      <w:r w:rsidRPr="001462BC">
        <w:rPr>
          <w:rFonts w:eastAsia="Times New Roman" w:cstheme="minorHAnsi"/>
          <w:szCs w:val="24"/>
          <w:lang w:val="es-CO" w:eastAsia="es-CO"/>
        </w:rPr>
        <w:t>:</w:t>
      </w:r>
    </w:p>
    <w:p w14:paraId="3B17949A" w14:textId="77777777" w:rsidR="001462BC" w:rsidRPr="001462BC" w:rsidRDefault="001462BC">
      <w:pPr>
        <w:numPr>
          <w:ilvl w:val="0"/>
          <w:numId w:val="16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Punto de hielo</w:t>
      </w:r>
      <w:r w:rsidRPr="001462BC">
        <w:rPr>
          <w:rFonts w:eastAsia="Times New Roman" w:cstheme="minorHAnsi"/>
          <w:szCs w:val="24"/>
          <w:lang w:val="es-CO" w:eastAsia="es-CO"/>
        </w:rPr>
        <w:t>: 0°C con hielo destilado</w:t>
      </w:r>
    </w:p>
    <w:p w14:paraId="12ACA0DB" w14:textId="77777777" w:rsidR="001462BC" w:rsidRPr="001462BC" w:rsidRDefault="001462BC">
      <w:pPr>
        <w:numPr>
          <w:ilvl w:val="0"/>
          <w:numId w:val="16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Temperatura ambiente</w:t>
      </w:r>
      <w:r w:rsidRPr="001462BC">
        <w:rPr>
          <w:rFonts w:eastAsia="Times New Roman" w:cstheme="minorHAnsi"/>
          <w:szCs w:val="24"/>
          <w:lang w:val="es-CO" w:eastAsia="es-CO"/>
        </w:rPr>
        <w:t>: Verificar con termómetro patrón</w:t>
      </w:r>
    </w:p>
    <w:p w14:paraId="03A39AEC" w14:textId="77777777" w:rsidR="001462BC" w:rsidRPr="001462BC" w:rsidRDefault="001462BC">
      <w:pPr>
        <w:numPr>
          <w:ilvl w:val="0"/>
          <w:numId w:val="16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Punto de ebullición</w:t>
      </w:r>
      <w:r w:rsidRPr="001462BC">
        <w:rPr>
          <w:rFonts w:eastAsia="Times New Roman" w:cstheme="minorHAnsi"/>
          <w:szCs w:val="24"/>
          <w:lang w:val="es-CO" w:eastAsia="es-CO"/>
        </w:rPr>
        <w:t>: 100°C (ajustar por presión atmosférica)</w:t>
      </w:r>
    </w:p>
    <w:p w14:paraId="367B0D67" w14:textId="77777777" w:rsidR="001462BC" w:rsidRPr="001462BC" w:rsidRDefault="001462BC">
      <w:pPr>
        <w:numPr>
          <w:ilvl w:val="0"/>
          <w:numId w:val="16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Puntos adicionales</w:t>
      </w:r>
      <w:r w:rsidRPr="001462BC">
        <w:rPr>
          <w:rFonts w:eastAsia="Times New Roman" w:cstheme="minorHAnsi"/>
          <w:szCs w:val="24"/>
          <w:lang w:val="es-CO" w:eastAsia="es-CO"/>
        </w:rPr>
        <w:t>: Para calibración cuadrática</w:t>
      </w:r>
    </w:p>
    <w:p w14:paraId="29BDEEB4" w14:textId="77777777" w:rsidR="001462BC" w:rsidRPr="001462BC" w:rsidRDefault="001462BC" w:rsidP="001462BC">
      <w:pPr>
        <w:spacing w:after="240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Tipos de Calibración</w:t>
      </w:r>
      <w:r w:rsidRPr="001462BC">
        <w:rPr>
          <w:rFonts w:eastAsia="Times New Roman" w:cstheme="minorHAnsi"/>
          <w:szCs w:val="24"/>
          <w:lang w:val="es-CO" w:eastAsia="es-CO"/>
        </w:rPr>
        <w:t>:</w:t>
      </w:r>
    </w:p>
    <w:p w14:paraId="767B3166" w14:textId="77777777" w:rsidR="001462BC" w:rsidRPr="001462BC" w:rsidRDefault="001462BC">
      <w:pPr>
        <w:numPr>
          <w:ilvl w:val="0"/>
          <w:numId w:val="17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lastRenderedPageBreak/>
        <w:t>Lineal</w:t>
      </w:r>
      <w:r w:rsidRPr="001462BC">
        <w:rPr>
          <w:rFonts w:eastAsia="Times New Roman" w:cstheme="minorHAnsi"/>
          <w:szCs w:val="24"/>
          <w:lang w:val="es-CO" w:eastAsia="es-CO"/>
        </w:rPr>
        <w:t>: T_real = a × T_medido + b</w:t>
      </w:r>
    </w:p>
    <w:p w14:paraId="6F23173A" w14:textId="77777777" w:rsidR="001462BC" w:rsidRPr="001462BC" w:rsidRDefault="001462BC">
      <w:pPr>
        <w:numPr>
          <w:ilvl w:val="0"/>
          <w:numId w:val="17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Cuadrática</w:t>
      </w:r>
      <w:r w:rsidRPr="001462BC">
        <w:rPr>
          <w:rFonts w:eastAsia="Times New Roman" w:cstheme="minorHAnsi"/>
          <w:szCs w:val="24"/>
          <w:lang w:val="es-CO" w:eastAsia="es-CO"/>
        </w:rPr>
        <w:t>: T_real = a × T_medido² + b × T_medido + c</w:t>
      </w:r>
    </w:p>
    <w:p w14:paraId="303F11F8" w14:textId="77777777" w:rsidR="001462BC" w:rsidRPr="001462BC" w:rsidRDefault="001462BC" w:rsidP="001462BC">
      <w:pPr>
        <w:rPr>
          <w:rFonts w:eastAsia="Times New Roman" w:cstheme="minorHAnsi"/>
          <w:b/>
          <w:bCs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Monitoreo en Tiempo Real</w:t>
      </w:r>
    </w:p>
    <w:p w14:paraId="7EA12158" w14:textId="77777777" w:rsidR="001462BC" w:rsidRPr="001462BC" w:rsidRDefault="001462BC">
      <w:pPr>
        <w:numPr>
          <w:ilvl w:val="0"/>
          <w:numId w:val="18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Iniciar streaming</w:t>
      </w:r>
      <w:r w:rsidRPr="001462BC">
        <w:rPr>
          <w:rFonts w:eastAsia="Times New Roman" w:cstheme="minorHAnsi"/>
          <w:szCs w:val="24"/>
          <w:lang w:val="es-CO" w:eastAsia="es-CO"/>
        </w:rPr>
        <w:t>: Presionar "Iniciar Monitoreo"</w:t>
      </w:r>
    </w:p>
    <w:p w14:paraId="06892D66" w14:textId="77777777" w:rsidR="001462BC" w:rsidRPr="001462BC" w:rsidRDefault="001462BC">
      <w:pPr>
        <w:numPr>
          <w:ilvl w:val="0"/>
          <w:numId w:val="18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Observar datos</w:t>
      </w:r>
      <w:r w:rsidRPr="001462BC">
        <w:rPr>
          <w:rFonts w:eastAsia="Times New Roman" w:cstheme="minorHAnsi"/>
          <w:szCs w:val="24"/>
          <w:lang w:val="es-CO" w:eastAsia="es-CO"/>
        </w:rPr>
        <w:t>: Temperatura actual y valor RAW</w:t>
      </w:r>
    </w:p>
    <w:p w14:paraId="579F626B" w14:textId="77777777" w:rsidR="001462BC" w:rsidRPr="001462BC" w:rsidRDefault="001462BC">
      <w:pPr>
        <w:numPr>
          <w:ilvl w:val="0"/>
          <w:numId w:val="18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Analizar tendencias</w:t>
      </w:r>
      <w:r w:rsidRPr="001462BC">
        <w:rPr>
          <w:rFonts w:eastAsia="Times New Roman" w:cstheme="minorHAnsi"/>
          <w:szCs w:val="24"/>
          <w:lang w:val="es-CO" w:eastAsia="es-CO"/>
        </w:rPr>
        <w:t>: Gráfica temporal automática</w:t>
      </w:r>
    </w:p>
    <w:p w14:paraId="188F7DD6" w14:textId="77777777" w:rsidR="001462BC" w:rsidRPr="001462BC" w:rsidRDefault="001462BC">
      <w:pPr>
        <w:numPr>
          <w:ilvl w:val="0"/>
          <w:numId w:val="18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Cambiar sensor</w:t>
      </w:r>
      <w:r w:rsidRPr="001462BC">
        <w:rPr>
          <w:rFonts w:eastAsia="Times New Roman" w:cstheme="minorHAnsi"/>
          <w:szCs w:val="24"/>
          <w:lang w:val="es-CO" w:eastAsia="es-CO"/>
        </w:rPr>
        <w:t>: Selección dinámica sin detener</w:t>
      </w:r>
    </w:p>
    <w:p w14:paraId="53DB41D9" w14:textId="77777777" w:rsidR="001462BC" w:rsidRPr="001462BC" w:rsidRDefault="001462BC">
      <w:pPr>
        <w:numPr>
          <w:ilvl w:val="0"/>
          <w:numId w:val="18"/>
        </w:numPr>
        <w:spacing w:before="100" w:beforeAutospacing="1" w:after="100" w:afterAutospacing="1"/>
        <w:contextualSpacing w:val="0"/>
        <w:jc w:val="both"/>
        <w:rPr>
          <w:rFonts w:eastAsia="Times New Roman" w:cstheme="minorHAnsi"/>
          <w:szCs w:val="24"/>
          <w:lang w:val="es-CO" w:eastAsia="es-CO"/>
        </w:rPr>
      </w:pPr>
      <w:r w:rsidRPr="001462BC">
        <w:rPr>
          <w:rFonts w:eastAsia="Times New Roman" w:cstheme="minorHAnsi"/>
          <w:b/>
          <w:bCs/>
          <w:szCs w:val="24"/>
          <w:lang w:val="es-CO" w:eastAsia="es-CO"/>
        </w:rPr>
        <w:t>Pausar</w:t>
      </w:r>
      <w:r w:rsidRPr="001462BC">
        <w:rPr>
          <w:rFonts w:eastAsia="Times New Roman" w:cstheme="minorHAnsi"/>
          <w:szCs w:val="24"/>
          <w:lang w:val="es-CO" w:eastAsia="es-CO"/>
        </w:rPr>
        <w:t>: Mantener datos históricos</w:t>
      </w:r>
    </w:p>
    <w:p w14:paraId="7A63D22D" w14:textId="77777777" w:rsidR="00672C1A" w:rsidRPr="008D264A" w:rsidRDefault="00672C1A" w:rsidP="00672C1A">
      <w:pPr>
        <w:rPr>
          <w:lang w:val="es-CO" w:bidi="es-ES"/>
        </w:rPr>
      </w:pPr>
    </w:p>
    <w:p w14:paraId="33D3FEA6" w14:textId="47FBD900" w:rsidR="002063EE" w:rsidRPr="004C0AD1" w:rsidRDefault="00FC4AC4" w:rsidP="00FC4AC4">
      <w:pPr>
        <w:pStyle w:val="Ttulo1"/>
      </w:pPr>
      <w:bookmarkStart w:id="13" w:name="_Toc208205312"/>
      <w:r>
        <w:rPr>
          <w:caps w:val="0"/>
          <w:lang w:bidi="es-ES"/>
        </w:rPr>
        <w:lastRenderedPageBreak/>
        <w:t xml:space="preserve">ALGORITMOS </w:t>
      </w:r>
      <w:r w:rsidR="001462BC">
        <w:rPr>
          <w:caps w:val="0"/>
          <w:lang w:bidi="es-ES"/>
        </w:rPr>
        <w:t>y Procesamiento</w:t>
      </w:r>
      <w:bookmarkEnd w:id="13"/>
    </w:p>
    <w:p w14:paraId="30298E16" w14:textId="461CFD38" w:rsidR="001852BE" w:rsidRDefault="008D264A" w:rsidP="008D264A">
      <w:pPr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55F660" wp14:editId="52458852">
                <wp:simplePos x="0" y="0"/>
                <wp:positionH relativeFrom="margin">
                  <wp:align>right</wp:align>
                </wp:positionH>
                <wp:positionV relativeFrom="paragraph">
                  <wp:posOffset>259188</wp:posOffset>
                </wp:positionV>
                <wp:extent cx="6119495" cy="1979930"/>
                <wp:effectExtent l="95250" t="38100" r="33655" b="96520"/>
                <wp:wrapTopAndBottom/>
                <wp:docPr id="206003483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1980481"/>
                        </a:xfrm>
                        <a:prstGeom prst="roundRect">
                          <a:avLst>
                            <a:gd name="adj" fmla="val 2544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B41064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def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lm35_to_celsius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(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adc_value, vref=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3.3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, adc_max=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4095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):</w:t>
                            </w:r>
                          </w:p>
                          <w:p w14:paraId="70E58BA4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Conversión ADC a voltaje</w:t>
                            </w:r>
                          </w:p>
                          <w:p w14:paraId="312AFF13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voltage = (adc_value / adc_max) * vref</w:t>
                            </w:r>
                          </w:p>
                          <w:p w14:paraId="59885657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Conversión a temperatura (10 mV/°C)</w:t>
                            </w:r>
                          </w:p>
                          <w:p w14:paraId="5E652AA9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temperature = voltage *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100.0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# 1000 mV/V / 10 mV/°C</w:t>
                            </w:r>
                          </w:p>
                          <w:p w14:paraId="40171F3C" w14:textId="439D7577" w:rsidR="008D264A" w:rsidRPr="001462BC" w:rsidRDefault="001462BC" w:rsidP="008D264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return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temperature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55F660" id="_x0000_s1033" style="position:absolute;margin-left:430.65pt;margin-top:20.4pt;width:481.85pt;height:155.9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6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" fillcolor="#23394c" stroked="f" strokeweight="2pt">
                <v:shadow on="t" color="black" opacity="26214f" origin=".5,-.5" offset="-.74836mm,.74836mm"/>
                <v:textbox>
                  <w:txbxContent>
                    <w:p w14:paraId="22B41064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def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lm35_to_celsius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adc_value, vref=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3.3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, adc_max=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4095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):</w:t>
                      </w:r>
                    </w:p>
                    <w:p w14:paraId="70E58BA4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462B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Conversión ADC a voltaje</w:t>
                      </w:r>
                    </w:p>
                    <w:p w14:paraId="312AFF13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voltage = (adc_value / adc_max) * vref</w:t>
                      </w:r>
                    </w:p>
                    <w:p w14:paraId="59885657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1462B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Conversión a temperatura (10 mV/°C)</w:t>
                      </w:r>
                    </w:p>
                    <w:p w14:paraId="5E652AA9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temperature = voltage * 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100.0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</w:t>
                      </w:r>
                      <w:r w:rsidRPr="001462B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# 1000 mV/V / 10 mV/°C</w:t>
                      </w:r>
                    </w:p>
                    <w:p w14:paraId="40171F3C" w14:textId="439D7577" w:rsidR="008D264A" w:rsidRPr="001462BC" w:rsidRDefault="001462BC" w:rsidP="008D264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return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temperature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1462BC">
        <w:rPr>
          <w:lang w:val="es-CO"/>
        </w:rPr>
        <w:t>Procesamiento LM35</w:t>
      </w:r>
    </w:p>
    <w:p w14:paraId="2089F33A" w14:textId="7AA1970C" w:rsidR="001462BC" w:rsidRDefault="00F34D9F" w:rsidP="008D264A">
      <w:pPr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929024" wp14:editId="608C8C67">
                <wp:simplePos x="0" y="0"/>
                <wp:positionH relativeFrom="margin">
                  <wp:align>right</wp:align>
                </wp:positionH>
                <wp:positionV relativeFrom="paragraph">
                  <wp:posOffset>2328784</wp:posOffset>
                </wp:positionV>
                <wp:extent cx="6119495" cy="2049145"/>
                <wp:effectExtent l="95250" t="38100" r="33655" b="103505"/>
                <wp:wrapTopAndBottom/>
                <wp:docPr id="77296341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2049145"/>
                        </a:xfrm>
                        <a:prstGeom prst="roundRect">
                          <a:avLst>
                            <a:gd name="adj" fmla="val 2544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6C4B12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Protocolo OneWire implementado en firmware ESP32</w:t>
                            </w:r>
                          </w:p>
                          <w:p w14:paraId="4288DBDD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Conversión interna del sensor (12-bit por defecto)</w:t>
                            </w:r>
                          </w:p>
                          <w:p w14:paraId="17677D76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Transmisión directa del valor en °C</w:t>
                            </w:r>
                          </w:p>
                          <w:p w14:paraId="7844D8FA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def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s-CO" w:eastAsia="es-CO"/>
                              </w:rPr>
                              <w:t>ds18b20_read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():</w:t>
                            </w:r>
                          </w:p>
                          <w:p w14:paraId="0444E91B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Comando de conversión + lectura scratchpad</w:t>
                            </w:r>
                          </w:p>
                          <w:p w14:paraId="62AF7511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# Resolución: 0.0625°C (12-bit)</w:t>
                            </w:r>
                          </w:p>
                          <w:p w14:paraId="002AF93A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return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temperature_celsius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929024" id="_x0000_s1034" style="position:absolute;margin-left:430.65pt;margin-top:183.35pt;width:481.85pt;height:161.35pt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6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" fillcolor="#23394c" stroked="f" strokeweight="2pt">
                <v:shadow on="t" color="black" opacity="26214f" origin=".5,-.5" offset="-.74836mm,.74836mm"/>
                <v:textbox>
                  <w:txbxContent>
                    <w:p w14:paraId="516C4B12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Protocolo OneWire implementado en firmware ESP32</w:t>
                      </w:r>
                    </w:p>
                    <w:p w14:paraId="4288DBDD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Conversión interna del sensor (12-bit por defecto)</w:t>
                      </w:r>
                    </w:p>
                    <w:p w14:paraId="17677D76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Transmisión directa del valor en °C</w:t>
                      </w:r>
                    </w:p>
                    <w:p w14:paraId="7844D8FA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def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s-CO" w:eastAsia="es-CO"/>
                        </w:rPr>
                        <w:t>ds18b20_read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():</w:t>
                      </w:r>
                    </w:p>
                    <w:p w14:paraId="0444E91B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1462B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Comando de conversión + lectura scratchpad</w:t>
                      </w:r>
                    </w:p>
                    <w:p w14:paraId="62AF7511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1462B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# Resolución: 0.0625°C (12-bit)</w:t>
                      </w:r>
                    </w:p>
                    <w:p w14:paraId="002AF93A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return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temperature_celsius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1462BC">
        <w:rPr>
          <w:lang w:val="es-CO"/>
        </w:rPr>
        <w:t>Procesamiento DS18B20</w:t>
      </w:r>
    </w:p>
    <w:p w14:paraId="208944AB" w14:textId="017D6F2B" w:rsidR="008D264A" w:rsidRDefault="00F34D9F" w:rsidP="008D264A">
      <w:pPr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6C9208D3" wp14:editId="6C9D8F73">
                <wp:simplePos x="0" y="0"/>
                <wp:positionH relativeFrom="margin">
                  <wp:align>right</wp:align>
                </wp:positionH>
                <wp:positionV relativeFrom="paragraph">
                  <wp:posOffset>2454299</wp:posOffset>
                </wp:positionV>
                <wp:extent cx="6119495" cy="3869055"/>
                <wp:effectExtent l="95250" t="38100" r="33655" b="93345"/>
                <wp:wrapTopAndBottom/>
                <wp:docPr id="37089160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3869666"/>
                        </a:xfrm>
                        <a:prstGeom prst="roundRect">
                          <a:avLst>
                            <a:gd name="adj" fmla="val 2544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F37DC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def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max6675_to_celsius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(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raw_value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):</w:t>
                            </w:r>
                          </w:p>
                          <w:p w14:paraId="6A8ED021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Bits 15-3: datos temperatura</w:t>
                            </w:r>
                          </w:p>
                          <w:p w14:paraId="03D380B2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Bit 2: estado termopar (0=conectado, 1=desconectado)</w:t>
                            </w:r>
                          </w:p>
                          <w:p w14:paraId="63FCE60F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# Bits 1-0: no usados</w:t>
                            </w:r>
                          </w:p>
                          <w:p w14:paraId="7812AC88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</w:p>
                          <w:p w14:paraId="7F71CA80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if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raw_value &amp;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0x4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: 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# Bit 2 = 1</w:t>
                            </w:r>
                          </w:p>
                          <w:p w14:paraId="4B727C52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return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4EC9B0"/>
                                <w:sz w:val="21"/>
                                <w:szCs w:val="21"/>
                                <w:lang w:val="es-CO" w:eastAsia="es-CO"/>
                              </w:rPr>
                              <w:t>float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(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s-CO" w:eastAsia="es-CO"/>
                              </w:rPr>
                              <w:t>'nan'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) 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Termopar desconectado</w:t>
                            </w:r>
                          </w:p>
                          <w:p w14:paraId="02183E51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</w:p>
                          <w:p w14:paraId="771B6BCF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Extraer datos temperatura (bits 15-3)</w:t>
                            </w:r>
                          </w:p>
                          <w:p w14:paraId="7203E1DB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temp_data = (raw_value &gt;&gt;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3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) &amp;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0xFFF</w:t>
                            </w:r>
                          </w:p>
                          <w:p w14:paraId="19FC707E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</w:p>
                          <w:p w14:paraId="047454D7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# Conversión a °C (resolución 0.25°C)</w:t>
                            </w:r>
                          </w:p>
                          <w:p w14:paraId="7DE75F05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temperature = temp_data *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0.25</w:t>
                            </w:r>
                          </w:p>
                          <w:p w14:paraId="30353562" w14:textId="77777777" w:rsidR="001462BC" w:rsidRPr="001462BC" w:rsidRDefault="001462BC" w:rsidP="001462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</w:p>
                          <w:p w14:paraId="18639391" w14:textId="4304DDCA" w:rsidR="008D264A" w:rsidRPr="001462BC" w:rsidRDefault="001462BC" w:rsidP="008D264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return</w:t>
                            </w:r>
                            <w:r w:rsidRPr="001462B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temperature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9208D3" id="_x0000_s1035" style="position:absolute;margin-left:430.65pt;margin-top:193.25pt;width:481.85pt;height:304.65pt;z-index:-2516336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6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" fillcolor="#23394c" stroked="f" strokeweight="2pt">
                <v:shadow on="t" color="black" opacity="26214f" origin=".5,-.5" offset="-.74836mm,.74836mm"/>
                <v:textbox>
                  <w:txbxContent>
                    <w:p w14:paraId="4B7F37DC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def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max6675_to_celsius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raw_value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):</w:t>
                      </w:r>
                    </w:p>
                    <w:p w14:paraId="6A8ED021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462B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Bits 15-3: datos temperatura</w:t>
                      </w:r>
                    </w:p>
                    <w:p w14:paraId="03D380B2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1462B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Bit 2: estado termopar (0=conectado, 1=desconectado)</w:t>
                      </w:r>
                    </w:p>
                    <w:p w14:paraId="63FCE60F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1462B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# Bits 1-0: no usados</w:t>
                      </w:r>
                    </w:p>
                    <w:p w14:paraId="7812AC88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</w:p>
                    <w:p w14:paraId="7F71CA80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if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raw_value &amp; 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0x4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:  </w:t>
                      </w:r>
                      <w:r w:rsidRPr="001462B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# Bit 2 = 1</w:t>
                      </w:r>
                    </w:p>
                    <w:p w14:paraId="4B727C52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return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4EC9B0"/>
                          <w:sz w:val="21"/>
                          <w:szCs w:val="21"/>
                          <w:lang w:val="es-CO" w:eastAsia="es-CO"/>
                        </w:rPr>
                        <w:t>float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(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'nan'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)  </w:t>
                      </w:r>
                      <w:r w:rsidRPr="001462B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Termopar desconectado</w:t>
                      </w:r>
                    </w:p>
                    <w:p w14:paraId="02183E51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</w:p>
                    <w:p w14:paraId="771B6BCF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1462B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Extraer datos temperatura (bits 15-3)</w:t>
                      </w:r>
                    </w:p>
                    <w:p w14:paraId="7203E1DB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temp_data = (raw_value &gt;&gt; 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3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) &amp; 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0xFFF</w:t>
                      </w:r>
                    </w:p>
                    <w:p w14:paraId="19FC707E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</w:p>
                    <w:p w14:paraId="047454D7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462B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# Conversión a °C (resolución 0.25°C)</w:t>
                      </w:r>
                    </w:p>
                    <w:p w14:paraId="7DE75F05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temperature = temp_data * 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0.25</w:t>
                      </w:r>
                    </w:p>
                    <w:p w14:paraId="30353562" w14:textId="77777777" w:rsidR="001462BC" w:rsidRPr="001462BC" w:rsidRDefault="001462BC" w:rsidP="001462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</w:p>
                    <w:p w14:paraId="18639391" w14:textId="4304DDCA" w:rsidR="008D264A" w:rsidRPr="001462BC" w:rsidRDefault="001462BC" w:rsidP="008D264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return</w:t>
                      </w:r>
                      <w:r w:rsidRPr="001462B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temperature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1462BC">
        <w:rPr>
          <w:lang w:val="es-CO"/>
        </w:rPr>
        <w:t>Procesamiento Termopar tipo K</w:t>
      </w:r>
    </w:p>
    <w:p w14:paraId="4E25C478" w14:textId="66A065A6" w:rsidR="0068418C" w:rsidRDefault="00F34D9F" w:rsidP="008D264A">
      <w:pPr>
        <w:rPr>
          <w:lang w:val="es-C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0D4C222" wp14:editId="6D0D3318">
                <wp:simplePos x="0" y="0"/>
                <wp:positionH relativeFrom="margin">
                  <wp:align>right</wp:align>
                </wp:positionH>
                <wp:positionV relativeFrom="paragraph">
                  <wp:posOffset>244439</wp:posOffset>
                </wp:positionV>
                <wp:extent cx="6119495" cy="2653030"/>
                <wp:effectExtent l="95250" t="38100" r="33655" b="90170"/>
                <wp:wrapTopAndBottom/>
                <wp:docPr id="210114357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2653342"/>
                        </a:xfrm>
                        <a:prstGeom prst="roundRect">
                          <a:avLst>
                            <a:gd name="adj" fmla="val 2544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7534B4" w14:textId="77777777" w:rsidR="00F34D9F" w:rsidRPr="00F34D9F" w:rsidRDefault="00F34D9F" w:rsidP="00F34D9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34D9F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def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linear_calibration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(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measured_points, reference_points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):</w:t>
                            </w:r>
                          </w:p>
                          <w:p w14:paraId="6073C012" w14:textId="77777777" w:rsidR="00F34D9F" w:rsidRPr="00F34D9F" w:rsidRDefault="00F34D9F" w:rsidP="00F34D9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# Regresión lineal: y = ax + b</w:t>
                            </w:r>
                          </w:p>
                          <w:p w14:paraId="539C54D8" w14:textId="77777777" w:rsidR="00F34D9F" w:rsidRPr="00F34D9F" w:rsidRDefault="00F34D9F" w:rsidP="00F34D9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from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numpy 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import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polyfit</w:t>
                            </w:r>
                          </w:p>
                          <w:p w14:paraId="2F6FC84C" w14:textId="77777777" w:rsidR="00F34D9F" w:rsidRPr="00F34D9F" w:rsidRDefault="00F34D9F" w:rsidP="00F34D9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coeffs = polyfit(measured_points, reference_points, 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</w:t>
                            </w:r>
                          </w:p>
                          <w:p w14:paraId="6E63DFAD" w14:textId="77777777" w:rsidR="00F34D9F" w:rsidRPr="00F34D9F" w:rsidRDefault="00F34D9F" w:rsidP="00F34D9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return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coeffs[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0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], coeffs[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]  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# a, b</w:t>
                            </w:r>
                          </w:p>
                          <w:p w14:paraId="0888E869" w14:textId="77777777" w:rsidR="00F34D9F" w:rsidRPr="00F34D9F" w:rsidRDefault="00F34D9F" w:rsidP="00F34D9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</w:p>
                          <w:p w14:paraId="0748C1AA" w14:textId="77777777" w:rsidR="00F34D9F" w:rsidRPr="00F34D9F" w:rsidRDefault="00F34D9F" w:rsidP="00F34D9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34D9F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def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quadratic_calibration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(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measured_points, reference_points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):</w:t>
                            </w:r>
                          </w:p>
                          <w:p w14:paraId="0D3A4F1B" w14:textId="77777777" w:rsidR="00F34D9F" w:rsidRPr="00F34D9F" w:rsidRDefault="00F34D9F" w:rsidP="00F34D9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Regresión cuadrática: y = ax² + bx + c</w:t>
                            </w:r>
                          </w:p>
                          <w:p w14:paraId="10F98911" w14:textId="77777777" w:rsidR="00F34D9F" w:rsidRPr="00F34D9F" w:rsidRDefault="00F34D9F" w:rsidP="00F34D9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from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numpy 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import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polyfit</w:t>
                            </w:r>
                          </w:p>
                          <w:p w14:paraId="500C04E0" w14:textId="77777777" w:rsidR="00F34D9F" w:rsidRPr="00F34D9F" w:rsidRDefault="00F34D9F" w:rsidP="00F34D9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coeffs = polyfit(measured_points, reference_points, 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2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</w:t>
                            </w:r>
                          </w:p>
                          <w:p w14:paraId="7823EBF3" w14:textId="77777777" w:rsidR="00F34D9F" w:rsidRPr="00F34D9F" w:rsidRDefault="00F34D9F" w:rsidP="00F34D9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return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coeffs[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0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], coeffs[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], coeffs[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2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]  </w:t>
                            </w:r>
                            <w:r w:rsidRPr="00F34D9F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# a, b, c</w:t>
                            </w:r>
                          </w:p>
                          <w:p w14:paraId="15CA581D" w14:textId="61BD6269" w:rsidR="00F34D9F" w:rsidRPr="001462BC" w:rsidRDefault="00F34D9F" w:rsidP="00F34D9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D4C222" id="_x0000_s1036" style="position:absolute;margin-left:430.65pt;margin-top:19.25pt;width:481.85pt;height:208.9pt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6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" fillcolor="#23394c" stroked="f" strokeweight="2pt">
                <v:shadow on="t" color="black" opacity="26214f" origin=".5,-.5" offset="-.74836mm,.74836mm"/>
                <v:textbox>
                  <w:txbxContent>
                    <w:p w14:paraId="397534B4" w14:textId="77777777" w:rsidR="00F34D9F" w:rsidRPr="00F34D9F" w:rsidRDefault="00F34D9F" w:rsidP="00F34D9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34D9F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def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linear_calibration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measured_points, reference_points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):</w:t>
                      </w:r>
                    </w:p>
                    <w:p w14:paraId="6073C012" w14:textId="77777777" w:rsidR="00F34D9F" w:rsidRPr="00F34D9F" w:rsidRDefault="00F34D9F" w:rsidP="00F34D9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F34D9F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# Regresión lineal: y = ax + b</w:t>
                      </w:r>
                    </w:p>
                    <w:p w14:paraId="539C54D8" w14:textId="77777777" w:rsidR="00F34D9F" w:rsidRPr="00F34D9F" w:rsidRDefault="00F34D9F" w:rsidP="00F34D9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from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numpy 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import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polyfit</w:t>
                      </w:r>
                    </w:p>
                    <w:p w14:paraId="2F6FC84C" w14:textId="77777777" w:rsidR="00F34D9F" w:rsidRPr="00F34D9F" w:rsidRDefault="00F34D9F" w:rsidP="00F34D9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coeffs = polyfit(measured_points, reference_points, 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6E63DFAD" w14:textId="77777777" w:rsidR="00F34D9F" w:rsidRPr="00F34D9F" w:rsidRDefault="00F34D9F" w:rsidP="00F34D9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return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coeffs[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0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], coeffs[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]  </w:t>
                      </w:r>
                      <w:r w:rsidRPr="00F34D9F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# a, b</w:t>
                      </w:r>
                    </w:p>
                    <w:p w14:paraId="0888E869" w14:textId="77777777" w:rsidR="00F34D9F" w:rsidRPr="00F34D9F" w:rsidRDefault="00F34D9F" w:rsidP="00F34D9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</w:p>
                    <w:p w14:paraId="0748C1AA" w14:textId="77777777" w:rsidR="00F34D9F" w:rsidRPr="00F34D9F" w:rsidRDefault="00F34D9F" w:rsidP="00F34D9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34D9F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def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quadratic_calibration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measured_points, reference_points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):</w:t>
                      </w:r>
                    </w:p>
                    <w:p w14:paraId="0D3A4F1B" w14:textId="77777777" w:rsidR="00F34D9F" w:rsidRPr="00F34D9F" w:rsidRDefault="00F34D9F" w:rsidP="00F34D9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F34D9F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Regresión cuadrática: y = ax² + bx + c</w:t>
                      </w:r>
                    </w:p>
                    <w:p w14:paraId="10F98911" w14:textId="77777777" w:rsidR="00F34D9F" w:rsidRPr="00F34D9F" w:rsidRDefault="00F34D9F" w:rsidP="00F34D9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from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numpy 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import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polyfit</w:t>
                      </w:r>
                    </w:p>
                    <w:p w14:paraId="500C04E0" w14:textId="77777777" w:rsidR="00F34D9F" w:rsidRPr="00F34D9F" w:rsidRDefault="00F34D9F" w:rsidP="00F34D9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coeffs = polyfit(measured_points, reference_points, 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2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7823EBF3" w14:textId="77777777" w:rsidR="00F34D9F" w:rsidRPr="00F34D9F" w:rsidRDefault="00F34D9F" w:rsidP="00F34D9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return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coeffs[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0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], coeffs[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], coeffs[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2</w:t>
                      </w:r>
                      <w:r w:rsidRPr="00F34D9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]  </w:t>
                      </w:r>
                      <w:r w:rsidRPr="00F34D9F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# a, b, c</w:t>
                      </w:r>
                    </w:p>
                    <w:p w14:paraId="15CA581D" w14:textId="61BD6269" w:rsidR="00F34D9F" w:rsidRPr="001462BC" w:rsidRDefault="00F34D9F" w:rsidP="00F34D9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>
        <w:rPr>
          <w:lang w:val="es-CO"/>
        </w:rPr>
        <w:t>Algoritmos de Calibración</w:t>
      </w:r>
    </w:p>
    <w:p w14:paraId="12C7F222" w14:textId="2D7E7021" w:rsidR="00F34D9F" w:rsidRPr="001852BE" w:rsidRDefault="00F34D9F" w:rsidP="008D264A">
      <w:pPr>
        <w:rPr>
          <w:lang w:val="es-CO"/>
        </w:rPr>
      </w:pPr>
    </w:p>
    <w:p w14:paraId="2ABAC450" w14:textId="0D81F227" w:rsidR="00FC4AC4" w:rsidRPr="00FC4AC4" w:rsidRDefault="00FC4AC4" w:rsidP="00FC4AC4">
      <w:pPr>
        <w:pStyle w:val="Ttulo1"/>
        <w:rPr>
          <w:lang w:val="es-CO"/>
        </w:rPr>
      </w:pPr>
      <w:bookmarkStart w:id="14" w:name="_Toc208205313"/>
      <w:r w:rsidRPr="00FC4AC4">
        <w:rPr>
          <w:lang w:val="es-CO"/>
        </w:rPr>
        <w:lastRenderedPageBreak/>
        <w:t>APLICACIONES EDUCATIVAS</w:t>
      </w:r>
      <w:bookmarkEnd w:id="14"/>
    </w:p>
    <w:p w14:paraId="5E7D1622" w14:textId="77777777" w:rsidR="00F34D9F" w:rsidRPr="00F34D9F" w:rsidRDefault="00F34D9F" w:rsidP="00F34D9F">
      <w:pPr>
        <w:rPr>
          <w:b/>
          <w:bCs/>
          <w:lang w:val="es-CO"/>
        </w:rPr>
      </w:pPr>
      <w:r w:rsidRPr="00F34D9F">
        <w:rPr>
          <w:b/>
          <w:bCs/>
          <w:lang w:val="es-CO"/>
        </w:rPr>
        <w:t>Laboratorio de Instrumentación</w:t>
      </w:r>
    </w:p>
    <w:p w14:paraId="7FC6F847" w14:textId="77777777" w:rsidR="00F34D9F" w:rsidRPr="00F34D9F" w:rsidRDefault="00F34D9F">
      <w:pPr>
        <w:pStyle w:val="Prrafodelista"/>
        <w:numPr>
          <w:ilvl w:val="0"/>
          <w:numId w:val="19"/>
        </w:numPr>
        <w:tabs>
          <w:tab w:val="num" w:pos="720"/>
        </w:tabs>
        <w:rPr>
          <w:lang w:val="es-CO"/>
        </w:rPr>
      </w:pPr>
      <w:r w:rsidRPr="00F34D9F">
        <w:rPr>
          <w:lang w:val="es-CO"/>
        </w:rPr>
        <w:t>Principios sensores térmicos: Diferentes tecnologías comparadas</w:t>
      </w:r>
    </w:p>
    <w:p w14:paraId="0F2FCB82" w14:textId="77777777" w:rsidR="00F34D9F" w:rsidRPr="00F34D9F" w:rsidRDefault="00F34D9F">
      <w:pPr>
        <w:pStyle w:val="Prrafodelista"/>
        <w:numPr>
          <w:ilvl w:val="0"/>
          <w:numId w:val="19"/>
        </w:numPr>
        <w:tabs>
          <w:tab w:val="num" w:pos="720"/>
        </w:tabs>
        <w:rPr>
          <w:lang w:val="es-CO"/>
        </w:rPr>
      </w:pPr>
      <w:r w:rsidRPr="00F34D9F">
        <w:rPr>
          <w:lang w:val="es-CO"/>
        </w:rPr>
        <w:t>Calibración metrológica: Trazabilidad a patrones</w:t>
      </w:r>
    </w:p>
    <w:p w14:paraId="379EFCB0" w14:textId="77777777" w:rsidR="00F34D9F" w:rsidRPr="00F34D9F" w:rsidRDefault="00F34D9F" w:rsidP="00F34D9F">
      <w:pPr>
        <w:rPr>
          <w:b/>
          <w:bCs/>
          <w:lang w:val="es-CO"/>
        </w:rPr>
      </w:pPr>
      <w:r w:rsidRPr="00F34D9F">
        <w:rPr>
          <w:b/>
          <w:bCs/>
          <w:lang w:val="es-CO"/>
        </w:rPr>
        <w:t>Termodinámica Aplicada</w:t>
      </w:r>
    </w:p>
    <w:p w14:paraId="6950CA32" w14:textId="77777777" w:rsidR="00F34D9F" w:rsidRPr="00F34D9F" w:rsidRDefault="00F34D9F">
      <w:pPr>
        <w:pStyle w:val="Prrafodelista"/>
        <w:numPr>
          <w:ilvl w:val="0"/>
          <w:numId w:val="20"/>
        </w:numPr>
        <w:tabs>
          <w:tab w:val="num" w:pos="720"/>
        </w:tabs>
        <w:rPr>
          <w:lang w:val="es-CO"/>
        </w:rPr>
      </w:pPr>
      <w:r w:rsidRPr="00F34D9F">
        <w:rPr>
          <w:lang w:val="es-CO"/>
        </w:rPr>
        <w:t>Transferencia de calor: Medición coeficientes</w:t>
      </w:r>
    </w:p>
    <w:p w14:paraId="5B69CD55" w14:textId="77777777" w:rsidR="00F34D9F" w:rsidRPr="00F34D9F" w:rsidRDefault="00F34D9F">
      <w:pPr>
        <w:pStyle w:val="Prrafodelista"/>
        <w:numPr>
          <w:ilvl w:val="0"/>
          <w:numId w:val="20"/>
        </w:numPr>
        <w:tabs>
          <w:tab w:val="num" w:pos="720"/>
        </w:tabs>
        <w:rPr>
          <w:lang w:val="es-CO"/>
        </w:rPr>
      </w:pPr>
      <w:r w:rsidRPr="00F34D9F">
        <w:rPr>
          <w:lang w:val="es-CO"/>
        </w:rPr>
        <w:t>Capacidad calorífica: Experimentos calentamiento</w:t>
      </w:r>
    </w:p>
    <w:p w14:paraId="04F728AC" w14:textId="77777777" w:rsidR="00F34D9F" w:rsidRPr="00F34D9F" w:rsidRDefault="00F34D9F">
      <w:pPr>
        <w:pStyle w:val="Prrafodelista"/>
        <w:numPr>
          <w:ilvl w:val="0"/>
          <w:numId w:val="20"/>
        </w:numPr>
        <w:tabs>
          <w:tab w:val="num" w:pos="720"/>
        </w:tabs>
        <w:rPr>
          <w:lang w:val="es-CO"/>
        </w:rPr>
      </w:pPr>
      <w:r w:rsidRPr="00F34D9F">
        <w:rPr>
          <w:lang w:val="es-CO"/>
        </w:rPr>
        <w:t>Cinética térmica: Constantes de tiempo</w:t>
      </w:r>
    </w:p>
    <w:p w14:paraId="4A2E0A43" w14:textId="5EB13B95" w:rsidR="003E35F6" w:rsidRPr="00F34D9F" w:rsidRDefault="003E35F6">
      <w:pPr>
        <w:pStyle w:val="Prrafodelista"/>
        <w:numPr>
          <w:ilvl w:val="0"/>
          <w:numId w:val="20"/>
        </w:numPr>
        <w:rPr>
          <w:lang w:val="es-CO"/>
        </w:rPr>
      </w:pPr>
      <w:r w:rsidRPr="00F34D9F">
        <w:rPr>
          <w:lang w:val="es-CO"/>
        </w:rPr>
        <w:br w:type="page"/>
      </w:r>
    </w:p>
    <w:p w14:paraId="4353B416" w14:textId="4EE40E32" w:rsidR="003E35F6" w:rsidRDefault="007E7A2D" w:rsidP="007E7A2D">
      <w:pPr>
        <w:pStyle w:val="Ttulo1"/>
        <w:rPr>
          <w:lang w:val="es-CO"/>
        </w:rPr>
      </w:pPr>
      <w:bookmarkStart w:id="15" w:name="_Toc208139764"/>
      <w:bookmarkStart w:id="16" w:name="_Toc208205314"/>
      <w:r>
        <w:rPr>
          <w:caps w:val="0"/>
          <w:lang w:val="es-CO"/>
        </w:rPr>
        <w:lastRenderedPageBreak/>
        <w:t>APÉNDICES</w:t>
      </w:r>
      <w:bookmarkEnd w:id="15"/>
      <w:bookmarkEnd w:id="16"/>
    </w:p>
    <w:p w14:paraId="7D309A3D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Apéndice A: Glosario de Términos</w:t>
      </w:r>
    </w:p>
    <w:p w14:paraId="4C9A1CBB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ADC (Analog-to-Digital Converter)</w:t>
      </w:r>
      <w:r w:rsidRPr="00C778A1">
        <w:rPr>
          <w:lang w:val="es-CO"/>
        </w:rPr>
        <w:t>: Convertidor analógico-digital que transforma señales analógicas en valores digitales.</w:t>
      </w:r>
    </w:p>
    <w:p w14:paraId="4F4D1477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API (Application Programming Interface)</w:t>
      </w:r>
      <w:r w:rsidRPr="00C778A1">
        <w:rPr>
          <w:lang w:val="es-CO"/>
        </w:rPr>
        <w:t>: Interfaz de programación que define métodos de comunicación entre componentes de software.</w:t>
      </w:r>
    </w:p>
    <w:p w14:paraId="5B16ED99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ESP32</w:t>
      </w:r>
      <w:r w:rsidRPr="00C778A1">
        <w:rPr>
          <w:lang w:val="es-CO"/>
        </w:rPr>
        <w:t>: Microcontrolador de Espressif Systems con WiFi y Bluetooth integrados, base del sistema de instrumentación.</w:t>
      </w:r>
    </w:p>
    <w:p w14:paraId="19A5F4A8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GPIO (General Purpose Input/Output)</w:t>
      </w:r>
      <w:r w:rsidRPr="00C778A1">
        <w:rPr>
          <w:lang w:val="es-CO"/>
        </w:rPr>
        <w:t>: Pines de propósito general configurables como entrada o salida digital.</w:t>
      </w:r>
    </w:p>
    <w:p w14:paraId="0EA77DFE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GUI (Graphical User Interface)</w:t>
      </w:r>
      <w:r w:rsidRPr="00C778A1">
        <w:rPr>
          <w:lang w:val="es-CO"/>
        </w:rPr>
        <w:t>: Interfaz gráfica de usuario que permite interacción visual con la aplicación.</w:t>
      </w:r>
    </w:p>
    <w:p w14:paraId="4A992C26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Handshake</w:t>
      </w:r>
      <w:r w:rsidRPr="00C778A1">
        <w:rPr>
          <w:lang w:val="es-CO"/>
        </w:rPr>
        <w:t>: Proceso de establecimiento de comunicación entre dos dispositivos para verificar conectividad.</w:t>
      </w:r>
    </w:p>
    <w:p w14:paraId="713F9474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I2C (Inter-Integrated Circuit)</w:t>
      </w:r>
      <w:r w:rsidRPr="00C778A1">
        <w:rPr>
          <w:lang w:val="es-CO"/>
        </w:rPr>
        <w:t>: Protocolo de comunicación serie síncrono para comunicación entre microcontroladores y sensores.</w:t>
      </w:r>
    </w:p>
    <w:p w14:paraId="2F2F2080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IoT (Internet of Things)</w:t>
      </w:r>
      <w:r w:rsidRPr="00C778A1">
        <w:rPr>
          <w:lang w:val="es-CO"/>
        </w:rPr>
        <w:t>: Red de dispositivos físicos conectados que pueden intercambiar datos.</w:t>
      </w:r>
    </w:p>
    <w:p w14:paraId="3DFE99CE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Latencia</w:t>
      </w:r>
      <w:r w:rsidRPr="00C778A1">
        <w:rPr>
          <w:lang w:val="es-CO"/>
        </w:rPr>
        <w:t>: Tiempo de retardo entre el envío de un comando y la recepción de su respuesta.</w:t>
      </w:r>
    </w:p>
    <w:p w14:paraId="6B5F3C5D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LDR (Light Dependent Resistor)</w:t>
      </w:r>
      <w:r w:rsidRPr="00C778A1">
        <w:rPr>
          <w:lang w:val="es-CO"/>
        </w:rPr>
        <w:t>: Resistor dependiente de luz, sensor básico de luminosidad.</w:t>
      </w:r>
    </w:p>
    <w:p w14:paraId="3F9BB565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PID (Proportional-Integral-Derivative)</w:t>
      </w:r>
      <w:r w:rsidRPr="00C778A1">
        <w:rPr>
          <w:lang w:val="es-CO"/>
        </w:rPr>
        <w:t>: Algoritmo de control automático usado en sistemas de regulación.</w:t>
      </w:r>
    </w:p>
    <w:p w14:paraId="538AB609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PWM (Pulse Width Modulation)</w:t>
      </w:r>
      <w:r w:rsidRPr="00C778A1">
        <w:rPr>
          <w:lang w:val="es-CO"/>
        </w:rPr>
        <w:t>: Modulación por ancho de pulso, técnica para controlar potencia de salida.</w:t>
      </w:r>
    </w:p>
    <w:p w14:paraId="0B766904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Qt</w:t>
      </w:r>
      <w:r w:rsidRPr="00C778A1">
        <w:rPr>
          <w:lang w:val="es-CO"/>
        </w:rPr>
        <w:t>: Framework multiplataforma para desarrollo de interfaces gráficas de usuario.</w:t>
      </w:r>
    </w:p>
    <w:p w14:paraId="58A76796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SensoraCore</w:t>
      </w:r>
      <w:r w:rsidRPr="00C778A1">
        <w:rPr>
          <w:lang w:val="es-CO"/>
        </w:rPr>
        <w:t>: Nombre del sistema completo de instrumentación científica distribuida.</w:t>
      </w:r>
    </w:p>
    <w:p w14:paraId="293DDAFB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TCP/IP (Transmission Control Protocol/Internet Protocol)</w:t>
      </w:r>
      <w:r w:rsidRPr="00C778A1">
        <w:rPr>
          <w:lang w:val="es-CO"/>
        </w:rPr>
        <w:t>: Conjunto de protocolos de comunicación para redes.</w:t>
      </w:r>
    </w:p>
    <w:p w14:paraId="4506A1D4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Timeout</w:t>
      </w:r>
      <w:r w:rsidRPr="00C778A1">
        <w:rPr>
          <w:lang w:val="es-CO"/>
        </w:rPr>
        <w:t>: Tiempo máximo de espera antes de considerar una operación como fallida.</w:t>
      </w:r>
    </w:p>
    <w:p w14:paraId="2A7B2945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UART (Universal Asynchronous Receiver-Transmitter)</w:t>
      </w:r>
      <w:r w:rsidRPr="00C778A1">
        <w:rPr>
          <w:lang w:val="es-CO"/>
        </w:rPr>
        <w:t>: Protocolo de comunicación serie asíncrono.</w:t>
      </w:r>
    </w:p>
    <w:p w14:paraId="51EAFB15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UI (User Interface)</w:t>
      </w:r>
      <w:r w:rsidRPr="00C778A1">
        <w:rPr>
          <w:lang w:val="es-CO"/>
        </w:rPr>
        <w:t>: Interfaz de usuario, punto de interacción entre humano y máquina.</w:t>
      </w:r>
    </w:p>
    <w:p w14:paraId="3EAF2541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WiFi</w:t>
      </w:r>
      <w:r w:rsidRPr="00C778A1">
        <w:rPr>
          <w:lang w:val="es-CO"/>
        </w:rPr>
        <w:t>: Tecnología de comunicación inalámbrica basada en estándares IEEE 802.11.</w:t>
      </w:r>
    </w:p>
    <w:p w14:paraId="6034F32C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Apéndice B: Referencias y Documentación Adicional</w:t>
      </w:r>
    </w:p>
    <w:p w14:paraId="6A61C08A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Documentación Técnica</w:t>
      </w:r>
    </w:p>
    <w:p w14:paraId="43245B01" w14:textId="77777777" w:rsidR="003E35F6" w:rsidRPr="00C778A1" w:rsidRDefault="003E35F6">
      <w:pPr>
        <w:numPr>
          <w:ilvl w:val="0"/>
          <w:numId w:val="5"/>
        </w:numPr>
        <w:rPr>
          <w:lang w:val="en-US"/>
        </w:rPr>
      </w:pPr>
      <w:r w:rsidRPr="00C778A1">
        <w:rPr>
          <w:b/>
          <w:bCs/>
          <w:lang w:val="en-US"/>
        </w:rPr>
        <w:lastRenderedPageBreak/>
        <w:t>Qt6 Documentation</w:t>
      </w:r>
      <w:r w:rsidRPr="00C778A1">
        <w:rPr>
          <w:lang w:val="en-US"/>
        </w:rPr>
        <w:t>: </w:t>
      </w:r>
      <w:hyperlink r:id="rId12" w:history="1">
        <w:r w:rsidRPr="00C778A1">
          <w:rPr>
            <w:rStyle w:val="Hipervnculo"/>
            <w:lang w:val="en-US"/>
          </w:rPr>
          <w:t>https://doc.qt.io/qt-6/</w:t>
        </w:r>
      </w:hyperlink>
    </w:p>
    <w:p w14:paraId="64C40C47" w14:textId="77777777" w:rsidR="003E35F6" w:rsidRPr="00C778A1" w:rsidRDefault="003E35F6">
      <w:pPr>
        <w:numPr>
          <w:ilvl w:val="0"/>
          <w:numId w:val="5"/>
        </w:numPr>
        <w:rPr>
          <w:lang w:val="en-US"/>
        </w:rPr>
      </w:pPr>
      <w:r w:rsidRPr="00C778A1">
        <w:rPr>
          <w:b/>
          <w:bCs/>
          <w:lang w:val="en-US"/>
        </w:rPr>
        <w:t>Python Official Documentation</w:t>
      </w:r>
      <w:r w:rsidRPr="00C778A1">
        <w:rPr>
          <w:lang w:val="en-US"/>
        </w:rPr>
        <w:t>: </w:t>
      </w:r>
      <w:hyperlink r:id="rId13" w:history="1">
        <w:r w:rsidRPr="00C778A1">
          <w:rPr>
            <w:rStyle w:val="Hipervnculo"/>
            <w:lang w:val="en-US"/>
          </w:rPr>
          <w:t>https://docs.python.org/3/</w:t>
        </w:r>
      </w:hyperlink>
    </w:p>
    <w:p w14:paraId="5017F49B" w14:textId="77777777" w:rsidR="003E35F6" w:rsidRPr="00C778A1" w:rsidRDefault="003E35F6">
      <w:pPr>
        <w:numPr>
          <w:ilvl w:val="0"/>
          <w:numId w:val="5"/>
        </w:numPr>
        <w:rPr>
          <w:lang w:val="en-US"/>
        </w:rPr>
      </w:pPr>
      <w:r w:rsidRPr="00C778A1">
        <w:rPr>
          <w:b/>
          <w:bCs/>
          <w:lang w:val="en-US"/>
        </w:rPr>
        <w:t>ESP32 Technical Reference</w:t>
      </w:r>
      <w:r w:rsidRPr="00C778A1">
        <w:rPr>
          <w:lang w:val="en-US"/>
        </w:rPr>
        <w:t>: </w:t>
      </w:r>
      <w:hyperlink r:id="rId14" w:history="1">
        <w:r w:rsidRPr="00C778A1">
          <w:rPr>
            <w:rStyle w:val="Hipervnculo"/>
            <w:lang w:val="en-US"/>
          </w:rPr>
          <w:t>https://docs.espressif.com/projects/esp-idf/</w:t>
        </w:r>
      </w:hyperlink>
    </w:p>
    <w:p w14:paraId="420FBEF7" w14:textId="77777777" w:rsidR="003E35F6" w:rsidRPr="00C778A1" w:rsidRDefault="003E35F6">
      <w:pPr>
        <w:numPr>
          <w:ilvl w:val="0"/>
          <w:numId w:val="5"/>
        </w:numPr>
        <w:rPr>
          <w:lang w:val="en-US"/>
        </w:rPr>
      </w:pPr>
      <w:r w:rsidRPr="00C778A1">
        <w:rPr>
          <w:b/>
          <w:bCs/>
          <w:lang w:val="en-US"/>
        </w:rPr>
        <w:t>PySide6 Reference</w:t>
      </w:r>
      <w:r w:rsidRPr="00C778A1">
        <w:rPr>
          <w:lang w:val="en-US"/>
        </w:rPr>
        <w:t>: </w:t>
      </w:r>
      <w:hyperlink r:id="rId15" w:history="1">
        <w:r w:rsidRPr="00C778A1">
          <w:rPr>
            <w:rStyle w:val="Hipervnculo"/>
            <w:lang w:val="en-US"/>
          </w:rPr>
          <w:t>https://doc.qt.io/qtforpython/</w:t>
        </w:r>
      </w:hyperlink>
    </w:p>
    <w:p w14:paraId="711DEFB5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Recursos de Desarrollo</w:t>
      </w:r>
    </w:p>
    <w:p w14:paraId="2481D4C3" w14:textId="77777777" w:rsidR="003E35F6" w:rsidRPr="00C778A1" w:rsidRDefault="003E35F6">
      <w:pPr>
        <w:numPr>
          <w:ilvl w:val="0"/>
          <w:numId w:val="6"/>
        </w:numPr>
        <w:rPr>
          <w:lang w:val="en-US"/>
        </w:rPr>
      </w:pPr>
      <w:r w:rsidRPr="00C778A1">
        <w:rPr>
          <w:b/>
          <w:bCs/>
          <w:lang w:val="en-US"/>
        </w:rPr>
        <w:t>GitHub Repository</w:t>
      </w:r>
      <w:r w:rsidRPr="00C778A1">
        <w:rPr>
          <w:lang w:val="en-US"/>
        </w:rPr>
        <w:t>: </w:t>
      </w:r>
      <w:hyperlink r:id="rId16" w:history="1">
        <w:r w:rsidRPr="00C778A1">
          <w:rPr>
            <w:rStyle w:val="Hipervnculo"/>
            <w:lang w:val="en-US"/>
          </w:rPr>
          <w:t>https://github.com/YamithR/SensoraCore</w:t>
        </w:r>
      </w:hyperlink>
    </w:p>
    <w:p w14:paraId="23CC06CC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Contacto y Soporte</w:t>
      </w:r>
    </w:p>
    <w:p w14:paraId="652D7E4C" w14:textId="77777777" w:rsidR="003E35F6" w:rsidRPr="00C778A1" w:rsidRDefault="003E35F6">
      <w:pPr>
        <w:numPr>
          <w:ilvl w:val="0"/>
          <w:numId w:val="7"/>
        </w:numPr>
        <w:rPr>
          <w:lang w:val="es-CO"/>
        </w:rPr>
      </w:pPr>
      <w:r w:rsidRPr="00C778A1">
        <w:rPr>
          <w:b/>
          <w:bCs/>
          <w:lang w:val="es-CO"/>
        </w:rPr>
        <w:t>Email de Soporte</w:t>
      </w:r>
      <w:r w:rsidRPr="00C778A1">
        <w:rPr>
          <w:lang w:val="es-CO"/>
        </w:rPr>
        <w:t>: </w:t>
      </w:r>
      <w:hyperlink r:id="rId17" w:history="1">
        <w:r w:rsidRPr="00C778A1">
          <w:rPr>
            <w:rStyle w:val="Hipervnculo"/>
            <w:lang w:val="es-CO"/>
          </w:rPr>
          <w:t>yamith.romero@uac.edu.co</w:t>
        </w:r>
      </w:hyperlink>
    </w:p>
    <w:p w14:paraId="1D5320AC" w14:textId="77777777" w:rsidR="003E35F6" w:rsidRPr="00C778A1" w:rsidRDefault="00000000" w:rsidP="003E35F6">
      <w:pPr>
        <w:rPr>
          <w:lang w:val="es-CO"/>
        </w:rPr>
      </w:pPr>
      <w:r>
        <w:rPr>
          <w:lang w:val="es-CO"/>
        </w:rPr>
        <w:pict w14:anchorId="0252F37D">
          <v:rect id="_x0000_i1025" style="width:0;height:.75pt" o:hralign="center" o:hrstd="t" o:hrnoshade="t" o:hr="t" fillcolor="#dadada" stroked="f"/>
        </w:pict>
      </w:r>
    </w:p>
    <w:p w14:paraId="5047A390" w14:textId="7636A1B2" w:rsidR="00D55CBC" w:rsidRPr="0068418C" w:rsidRDefault="003E35F6" w:rsidP="00D55CBC">
      <w:pPr>
        <w:rPr>
          <w:sz w:val="22"/>
          <w:szCs w:val="18"/>
          <w:lang w:val="es-CO"/>
        </w:rPr>
      </w:pPr>
      <w:r w:rsidRPr="00C778A1">
        <w:rPr>
          <w:sz w:val="22"/>
          <w:szCs w:val="18"/>
          <w:lang w:val="es-CO"/>
        </w:rPr>
        <w:t>Copyright © 2025 SensoraCore Project.</w:t>
      </w:r>
      <w:r w:rsidRPr="00C778A1">
        <w:rPr>
          <w:b/>
          <w:bCs/>
          <w:sz w:val="22"/>
          <w:szCs w:val="18"/>
          <w:lang w:val="es-CO"/>
        </w:rPr>
        <w:t xml:space="preserve"> Versión del documento: 3.2 | Fecha: Agosto 2025</w:t>
      </w:r>
      <w:r>
        <w:rPr>
          <w:b/>
          <w:bCs/>
          <w:sz w:val="22"/>
          <w:szCs w:val="18"/>
          <w:lang w:val="es-CO"/>
        </w:rPr>
        <w:t xml:space="preserve"> </w:t>
      </w:r>
      <w:r w:rsidRPr="00C778A1">
        <w:rPr>
          <w:sz w:val="22"/>
          <w:szCs w:val="18"/>
          <w:lang w:val="es-CO"/>
        </w:rPr>
        <w:t>Para la versión más actualizada de este manual, visite: </w:t>
      </w:r>
      <w:hyperlink r:id="rId18" w:history="1">
        <w:r w:rsidRPr="00C778A1">
          <w:rPr>
            <w:rStyle w:val="Hipervnculo"/>
            <w:sz w:val="22"/>
            <w:szCs w:val="18"/>
            <w:lang w:val="es-CO"/>
          </w:rPr>
          <w:t>https://github.com/YamithR/SensoraCore.git</w:t>
        </w:r>
      </w:hyperlink>
    </w:p>
    <w:sectPr w:rsidR="00D55CBC" w:rsidRPr="0068418C" w:rsidSect="00911CD5">
      <w:headerReference w:type="default" r:id="rId19"/>
      <w:footerReference w:type="default" r:id="rId20"/>
      <w:pgSz w:w="11906" w:h="16838" w:code="9"/>
      <w:pgMar w:top="720" w:right="1152" w:bottom="720" w:left="1152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0110F" w14:textId="77777777" w:rsidR="00A90706" w:rsidRDefault="00A90706" w:rsidP="00A91D75">
      <w:r>
        <w:separator/>
      </w:r>
    </w:p>
  </w:endnote>
  <w:endnote w:type="continuationSeparator" w:id="0">
    <w:p w14:paraId="7F6755B4" w14:textId="77777777" w:rsidR="00A90706" w:rsidRDefault="00A90706" w:rsidP="00A91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1B204" w14:textId="6600CFC4" w:rsidR="00A21C07" w:rsidRDefault="00A21C07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89DC000" wp14:editId="2367564B">
          <wp:simplePos x="0" y="0"/>
          <wp:positionH relativeFrom="margin">
            <wp:align>left</wp:align>
          </wp:positionH>
          <wp:positionV relativeFrom="page">
            <wp:posOffset>10366744</wp:posOffset>
          </wp:positionV>
          <wp:extent cx="2296632" cy="142756"/>
          <wp:effectExtent l="0" t="0" r="0" b="0"/>
          <wp:wrapNone/>
          <wp:docPr id="85276281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9428" cy="1534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F430D" w14:textId="77777777" w:rsidR="00A90706" w:rsidRDefault="00A90706" w:rsidP="00A91D75">
      <w:r>
        <w:separator/>
      </w:r>
    </w:p>
  </w:footnote>
  <w:footnote w:type="continuationSeparator" w:id="0">
    <w:p w14:paraId="3490DAA8" w14:textId="77777777" w:rsidR="00A90706" w:rsidRDefault="00A90706" w:rsidP="00A91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81" w:type="dxa"/>
      <w:tblInd w:w="-1121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861"/>
      <w:gridCol w:w="6420"/>
    </w:tblGrid>
    <w:tr w:rsidR="008759A8" w14:paraId="3AAFB590" w14:textId="77777777" w:rsidTr="00A7217A">
      <w:trPr>
        <w:trHeight w:val="1060"/>
      </w:trPr>
      <w:tc>
        <w:tcPr>
          <w:tcW w:w="5861" w:type="dxa"/>
        </w:tcPr>
        <w:p w14:paraId="2C86E7C8" w14:textId="66567005" w:rsidR="008759A8" w:rsidRDefault="00A21C07" w:rsidP="00A7217A">
          <w:pPr>
            <w:pStyle w:val="Encabezado"/>
            <w:spacing w:after="0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70F5519" wp14:editId="338987F3">
                <wp:simplePos x="0" y="0"/>
                <wp:positionH relativeFrom="column">
                  <wp:posOffset>713105</wp:posOffset>
                </wp:positionH>
                <wp:positionV relativeFrom="page">
                  <wp:posOffset>73660</wp:posOffset>
                </wp:positionV>
                <wp:extent cx="1275715" cy="530860"/>
                <wp:effectExtent l="0" t="0" r="0" b="2540"/>
                <wp:wrapNone/>
                <wp:docPr id="185656417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5715" cy="53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420" w:type="dxa"/>
        </w:tcPr>
        <w:p w14:paraId="4E76B2A1" w14:textId="77777777" w:rsidR="008759A8" w:rsidRDefault="00D476F7" w:rsidP="00A7217A">
          <w:pPr>
            <w:pStyle w:val="Encabezado"/>
            <w:spacing w:after="0"/>
            <w:jc w:val="right"/>
          </w:pPr>
          <w:r>
            <w:rPr>
              <w:noProof/>
              <w:lang w:bidi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30F5B8C" wp14:editId="3F37F468">
                    <wp:simplePos x="0" y="0"/>
                    <wp:positionH relativeFrom="column">
                      <wp:posOffset>3015615</wp:posOffset>
                    </wp:positionH>
                    <wp:positionV relativeFrom="paragraph">
                      <wp:posOffset>38735</wp:posOffset>
                    </wp:positionV>
                    <wp:extent cx="824230" cy="297815"/>
                    <wp:effectExtent l="0" t="0" r="13970" b="6985"/>
                    <wp:wrapNone/>
                    <wp:docPr id="20" name="Cuadro de texto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4230" cy="2978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D76812" w14:textId="77777777" w:rsidR="00D476F7" w:rsidRPr="00D476F7" w:rsidRDefault="00D476F7" w:rsidP="00D476F7">
                                <w:pPr>
                                  <w:pStyle w:val="Subttulo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separate"/>
                                </w:r>
                                <w:r w:rsidR="00C87193">
                                  <w:rPr>
                                    <w:noProof/>
                                    <w:color w:val="FFFFFF" w:themeColor="background1"/>
                                    <w:lang w:bidi="es-ES"/>
                                  </w:rPr>
                                  <w:t>7</w:t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0F5B8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0" o:spid="_x0000_s1037" type="#_x0000_t202" style="position:absolute;left:0;text-align:left;margin-left:237.45pt;margin-top:3.05pt;width:64.9pt;height:2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" filled="f" stroked="f" strokeweight=".5pt">
                    <v:textbox inset="0,0,0,0">
                      <w:txbxContent>
                        <w:p w14:paraId="60D76812" w14:textId="77777777" w:rsidR="00D476F7" w:rsidRPr="00D476F7" w:rsidRDefault="00D476F7" w:rsidP="00D476F7">
                          <w:pPr>
                            <w:pStyle w:val="Subttulo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separate"/>
                          </w:r>
                          <w:r w:rsidR="00C87193">
                            <w:rPr>
                              <w:noProof/>
                              <w:color w:val="FFFFFF" w:themeColor="background1"/>
                              <w:lang w:bidi="es-ES"/>
                            </w:rPr>
                            <w:t>7</w:t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6323A" w:rsidRPr="00C6323A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60A81EDC" wp14:editId="00F8226E">
                    <wp:extent cx="1191260" cy="398780"/>
                    <wp:effectExtent l="0" t="0" r="8890" b="1270"/>
                    <wp:docPr id="15" name="Rectángulo: Una sola esquina cortada 15" descr="rectángulo de color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1191260" cy="398780"/>
                            </a:xfrm>
                            <a:prstGeom prst="snip1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23394C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F8F8D4" w14:textId="77777777" w:rsidR="008759A8" w:rsidRPr="008759A8" w:rsidRDefault="008759A8" w:rsidP="008759A8">
                                <w:pPr>
                                  <w:pStyle w:val="Subttulo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60A81EDC" id="Rectángulo: Una sola esquina cortada 15" o:spid="_x0000_s1038" alt="rectángulo de color" style="width:93.8pt;height:31.4pt;flip:x 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91260,3987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" adj="-11796480,,5400" path="m,l991870,r199390,199390l1191260,398780,,398780,,xe" fillcolor="#23394c" stroked="f">
                    <v:stroke joinstyle="miter"/>
                    <v:formulas/>
                    <v:path arrowok="t" o:connecttype="custom" o:connectlocs="0,0;991870,0;1191260,199390;1191260,398780;0,398780;0,0" o:connectangles="0,0,0,0,0,0" textboxrect="0,0,1191260,398780"/>
                    <v:textbox>
                      <w:txbxContent>
                        <w:p w14:paraId="67F8F8D4" w14:textId="77777777" w:rsidR="008759A8" w:rsidRPr="008759A8" w:rsidRDefault="008759A8" w:rsidP="008759A8">
                          <w:pPr>
                            <w:pStyle w:val="Subttulo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81E"/>
    <w:multiLevelType w:val="multilevel"/>
    <w:tmpl w:val="D5AC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42E71"/>
    <w:multiLevelType w:val="multilevel"/>
    <w:tmpl w:val="BA0C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E7113"/>
    <w:multiLevelType w:val="hybridMultilevel"/>
    <w:tmpl w:val="5AE477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76463"/>
    <w:multiLevelType w:val="multilevel"/>
    <w:tmpl w:val="A946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1003A"/>
    <w:multiLevelType w:val="multilevel"/>
    <w:tmpl w:val="E104F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C32B9D"/>
    <w:multiLevelType w:val="hybridMultilevel"/>
    <w:tmpl w:val="6614790A"/>
    <w:lvl w:ilvl="0" w:tplc="EAB6DB1A">
      <w:start w:val="1"/>
      <w:numFmt w:val="bullet"/>
      <w:pStyle w:val="Listaconnmeros2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D5648F"/>
    <w:multiLevelType w:val="multilevel"/>
    <w:tmpl w:val="08EE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652884"/>
    <w:multiLevelType w:val="multilevel"/>
    <w:tmpl w:val="202A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B7CD1"/>
    <w:multiLevelType w:val="multilevel"/>
    <w:tmpl w:val="421E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03066"/>
    <w:multiLevelType w:val="multilevel"/>
    <w:tmpl w:val="CAA4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0444A"/>
    <w:multiLevelType w:val="multilevel"/>
    <w:tmpl w:val="3772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2A3CC8"/>
    <w:multiLevelType w:val="multilevel"/>
    <w:tmpl w:val="F346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D24F1"/>
    <w:multiLevelType w:val="multilevel"/>
    <w:tmpl w:val="D7C4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3488B"/>
    <w:multiLevelType w:val="multilevel"/>
    <w:tmpl w:val="6A301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645F43"/>
    <w:multiLevelType w:val="multilevel"/>
    <w:tmpl w:val="BA00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849DB"/>
    <w:multiLevelType w:val="multilevel"/>
    <w:tmpl w:val="2500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C14EB"/>
    <w:multiLevelType w:val="multilevel"/>
    <w:tmpl w:val="B0B20D5A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bullet"/>
      <w:lvlText w:val="•"/>
      <w:lvlJc w:val="left"/>
      <w:pPr>
        <w:tabs>
          <w:tab w:val="num" w:pos="648"/>
        </w:tabs>
        <w:ind w:left="720" w:hanging="360"/>
      </w:pPr>
      <w:rPr>
        <w:rFonts w:ascii="Cambria" w:hAnsi="Cambria" w:hint="default"/>
        <w:color w:val="F3D569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ascii="Cambria" w:hAnsi="Cambria" w:hint="default"/>
        <w:color w:val="F3D569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ascii="Cambria" w:hAnsi="Cambria" w:hint="default"/>
        <w:color w:val="F3D569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ascii="Cambria" w:hAnsi="Cambria" w:hint="default"/>
        <w:color w:val="F3D569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ascii="Wingdings" w:hAnsi="Wingdings" w:hint="default"/>
        <w:color w:val="F3D569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  <w:color w:val="F3D569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ascii="Courier New" w:hAnsi="Courier New" w:hint="default"/>
        <w:color w:val="F3D569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ascii="Wingdings" w:hAnsi="Wingdings" w:hint="default"/>
        <w:color w:val="F3D569" w:themeColor="accent1"/>
      </w:rPr>
    </w:lvl>
  </w:abstractNum>
  <w:abstractNum w:abstractNumId="17" w15:restartNumberingAfterBreak="0">
    <w:nsid w:val="79AD4419"/>
    <w:multiLevelType w:val="multilevel"/>
    <w:tmpl w:val="49AC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637EE"/>
    <w:multiLevelType w:val="multilevel"/>
    <w:tmpl w:val="C312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D20D6"/>
    <w:multiLevelType w:val="hybridMultilevel"/>
    <w:tmpl w:val="EAD0B6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329283">
    <w:abstractNumId w:val="16"/>
  </w:num>
  <w:num w:numId="2" w16cid:durableId="754209211">
    <w:abstractNumId w:val="5"/>
  </w:num>
  <w:num w:numId="3" w16cid:durableId="1791241132">
    <w:abstractNumId w:val="8"/>
  </w:num>
  <w:num w:numId="4" w16cid:durableId="2102874112">
    <w:abstractNumId w:val="3"/>
  </w:num>
  <w:num w:numId="5" w16cid:durableId="178159469">
    <w:abstractNumId w:val="15"/>
  </w:num>
  <w:num w:numId="6" w16cid:durableId="1060598522">
    <w:abstractNumId w:val="12"/>
  </w:num>
  <w:num w:numId="7" w16cid:durableId="125054051">
    <w:abstractNumId w:val="9"/>
  </w:num>
  <w:num w:numId="8" w16cid:durableId="507211044">
    <w:abstractNumId w:val="7"/>
  </w:num>
  <w:num w:numId="9" w16cid:durableId="1061055019">
    <w:abstractNumId w:val="11"/>
  </w:num>
  <w:num w:numId="10" w16cid:durableId="1831754944">
    <w:abstractNumId w:val="14"/>
  </w:num>
  <w:num w:numId="11" w16cid:durableId="721828391">
    <w:abstractNumId w:val="18"/>
  </w:num>
  <w:num w:numId="12" w16cid:durableId="69351320">
    <w:abstractNumId w:val="6"/>
  </w:num>
  <w:num w:numId="13" w16cid:durableId="1860847025">
    <w:abstractNumId w:val="0"/>
  </w:num>
  <w:num w:numId="14" w16cid:durableId="40986607">
    <w:abstractNumId w:val="13"/>
  </w:num>
  <w:num w:numId="15" w16cid:durableId="1963655728">
    <w:abstractNumId w:val="1"/>
  </w:num>
  <w:num w:numId="16" w16cid:durableId="456148929">
    <w:abstractNumId w:val="4"/>
  </w:num>
  <w:num w:numId="17" w16cid:durableId="605621576">
    <w:abstractNumId w:val="17"/>
  </w:num>
  <w:num w:numId="18" w16cid:durableId="1146749556">
    <w:abstractNumId w:val="10"/>
  </w:num>
  <w:num w:numId="19" w16cid:durableId="1304773585">
    <w:abstractNumId w:val="19"/>
  </w:num>
  <w:num w:numId="20" w16cid:durableId="1783379584">
    <w:abstractNumId w:val="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1D"/>
    <w:rsid w:val="0002111D"/>
    <w:rsid w:val="000349C0"/>
    <w:rsid w:val="0004761A"/>
    <w:rsid w:val="00055EA4"/>
    <w:rsid w:val="000A4A8A"/>
    <w:rsid w:val="000B6854"/>
    <w:rsid w:val="000D417F"/>
    <w:rsid w:val="00120248"/>
    <w:rsid w:val="001462BC"/>
    <w:rsid w:val="00172A2B"/>
    <w:rsid w:val="00184B35"/>
    <w:rsid w:val="001852BE"/>
    <w:rsid w:val="001865F2"/>
    <w:rsid w:val="001A3CCC"/>
    <w:rsid w:val="001E4AE7"/>
    <w:rsid w:val="001E59F3"/>
    <w:rsid w:val="002063EE"/>
    <w:rsid w:val="00213509"/>
    <w:rsid w:val="00226FF2"/>
    <w:rsid w:val="00282B04"/>
    <w:rsid w:val="002B67D3"/>
    <w:rsid w:val="00325590"/>
    <w:rsid w:val="003338A9"/>
    <w:rsid w:val="00342438"/>
    <w:rsid w:val="003767B2"/>
    <w:rsid w:val="003A3B16"/>
    <w:rsid w:val="003E35F6"/>
    <w:rsid w:val="003F429C"/>
    <w:rsid w:val="00437ABB"/>
    <w:rsid w:val="004437F5"/>
    <w:rsid w:val="0049036D"/>
    <w:rsid w:val="00495FDB"/>
    <w:rsid w:val="004A3529"/>
    <w:rsid w:val="004B4E46"/>
    <w:rsid w:val="004C0AD1"/>
    <w:rsid w:val="005343E2"/>
    <w:rsid w:val="00577305"/>
    <w:rsid w:val="00580A2C"/>
    <w:rsid w:val="00581F2B"/>
    <w:rsid w:val="0059701D"/>
    <w:rsid w:val="005C11FB"/>
    <w:rsid w:val="005C2E0B"/>
    <w:rsid w:val="005E3F23"/>
    <w:rsid w:val="006003D5"/>
    <w:rsid w:val="00633384"/>
    <w:rsid w:val="0064466C"/>
    <w:rsid w:val="00672C1A"/>
    <w:rsid w:val="0068418C"/>
    <w:rsid w:val="006D0FA5"/>
    <w:rsid w:val="006D71FE"/>
    <w:rsid w:val="007069D8"/>
    <w:rsid w:val="00751E57"/>
    <w:rsid w:val="00760843"/>
    <w:rsid w:val="00772E0E"/>
    <w:rsid w:val="00785195"/>
    <w:rsid w:val="00785259"/>
    <w:rsid w:val="007A01DC"/>
    <w:rsid w:val="007B0DFA"/>
    <w:rsid w:val="007E5E59"/>
    <w:rsid w:val="007E7A2D"/>
    <w:rsid w:val="008034BE"/>
    <w:rsid w:val="00823D33"/>
    <w:rsid w:val="0085384B"/>
    <w:rsid w:val="008759A8"/>
    <w:rsid w:val="00890409"/>
    <w:rsid w:val="00895034"/>
    <w:rsid w:val="008968EF"/>
    <w:rsid w:val="008B46AB"/>
    <w:rsid w:val="008D264A"/>
    <w:rsid w:val="008E707B"/>
    <w:rsid w:val="00911CD5"/>
    <w:rsid w:val="009210A6"/>
    <w:rsid w:val="00924378"/>
    <w:rsid w:val="00930B96"/>
    <w:rsid w:val="009443C8"/>
    <w:rsid w:val="00944D7A"/>
    <w:rsid w:val="009654DB"/>
    <w:rsid w:val="009A0F76"/>
    <w:rsid w:val="009B078F"/>
    <w:rsid w:val="00A03BCD"/>
    <w:rsid w:val="00A21C07"/>
    <w:rsid w:val="00A302FC"/>
    <w:rsid w:val="00A7217A"/>
    <w:rsid w:val="00A86068"/>
    <w:rsid w:val="00A90706"/>
    <w:rsid w:val="00A91D75"/>
    <w:rsid w:val="00AC343A"/>
    <w:rsid w:val="00AC6AA2"/>
    <w:rsid w:val="00B06DBC"/>
    <w:rsid w:val="00B7738F"/>
    <w:rsid w:val="00B77DC7"/>
    <w:rsid w:val="00BB3889"/>
    <w:rsid w:val="00BD47EC"/>
    <w:rsid w:val="00C12634"/>
    <w:rsid w:val="00C50FEA"/>
    <w:rsid w:val="00C6323A"/>
    <w:rsid w:val="00C77121"/>
    <w:rsid w:val="00C862F8"/>
    <w:rsid w:val="00C87193"/>
    <w:rsid w:val="00CB27A1"/>
    <w:rsid w:val="00CD49BE"/>
    <w:rsid w:val="00CF0E64"/>
    <w:rsid w:val="00D301BB"/>
    <w:rsid w:val="00D476F7"/>
    <w:rsid w:val="00D55CBC"/>
    <w:rsid w:val="00D8631A"/>
    <w:rsid w:val="00D87CD8"/>
    <w:rsid w:val="00DF1CFA"/>
    <w:rsid w:val="00E2282E"/>
    <w:rsid w:val="00E523C3"/>
    <w:rsid w:val="00E5388E"/>
    <w:rsid w:val="00E6016B"/>
    <w:rsid w:val="00E94B95"/>
    <w:rsid w:val="00EA03F0"/>
    <w:rsid w:val="00EC0D1D"/>
    <w:rsid w:val="00ED6905"/>
    <w:rsid w:val="00EF64C7"/>
    <w:rsid w:val="00F15904"/>
    <w:rsid w:val="00F34D9F"/>
    <w:rsid w:val="00F5644A"/>
    <w:rsid w:val="00FB6A61"/>
    <w:rsid w:val="00FC4229"/>
    <w:rsid w:val="00FC4AC4"/>
    <w:rsid w:val="00FE0D74"/>
    <w:rsid w:val="00FE3D2C"/>
    <w:rsid w:val="00FF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159769"/>
  <w15:docId w15:val="{501C825E-C69E-40B5-8202-6BBAE3B3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E4484" w:themeColor="text1" w:themeTint="BF"/>
        <w:lang w:val="es-E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6" w:unhideWhenUsed="1" w:qFormat="1"/>
    <w:lsdException w:name="heading 4" w:semiHidden="1" w:uiPriority="7" w:unhideWhenUsed="1" w:qFormat="1"/>
    <w:lsdException w:name="heading 5" w:semiHidden="1" w:uiPriority="7" w:unhideWhenUsed="1" w:qFormat="1"/>
    <w:lsdException w:name="heading 6" w:semiHidden="1" w:uiPriority="7" w:unhideWhenUsed="1" w:qFormat="1"/>
    <w:lsdException w:name="heading 7" w:semiHidden="1" w:uiPriority="7" w:unhideWhenUsed="1" w:qFormat="1"/>
    <w:lsdException w:name="heading 8" w:semiHidden="1" w:uiPriority="7" w:unhideWhenUsed="1" w:qFormat="1"/>
    <w:lsdException w:name="heading 9" w:semiHidden="1" w:uiPriority="7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8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D75"/>
    <w:pPr>
      <w:spacing w:after="0" w:line="360" w:lineRule="auto"/>
      <w:contextualSpacing/>
    </w:pPr>
    <w:rPr>
      <w:color w:val="262140" w:themeColor="text1"/>
      <w:sz w:val="24"/>
    </w:rPr>
  </w:style>
  <w:style w:type="paragraph" w:styleId="Ttulo1">
    <w:name w:val="heading 1"/>
    <w:basedOn w:val="Normal"/>
    <w:next w:val="Normal"/>
    <w:link w:val="Ttulo1Car"/>
    <w:uiPriority w:val="7"/>
    <w:qFormat/>
    <w:rsid w:val="00D55CBC"/>
    <w:pPr>
      <w:pageBreakBefore/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aps/>
      <w:sz w:val="48"/>
    </w:rPr>
  </w:style>
  <w:style w:type="paragraph" w:styleId="Ttulo2">
    <w:name w:val="heading 2"/>
    <w:basedOn w:val="Normal"/>
    <w:next w:val="Normal"/>
    <w:link w:val="Ttulo2Car"/>
    <w:uiPriority w:val="7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</w:rPr>
  </w:style>
  <w:style w:type="paragraph" w:styleId="Ttulo3">
    <w:name w:val="heading 3"/>
    <w:basedOn w:val="Normal"/>
    <w:next w:val="Normal"/>
    <w:link w:val="Ttulo3Car"/>
    <w:autoRedefine/>
    <w:uiPriority w:val="7"/>
    <w:unhideWhenUsed/>
    <w:qFormat/>
    <w:rsid w:val="001A3CCC"/>
    <w:pPr>
      <w:keepNext/>
      <w:keepLines/>
      <w:spacing w:after="60" w:line="480" w:lineRule="auto"/>
      <w:ind w:left="29" w:right="29"/>
      <w:outlineLvl w:val="2"/>
    </w:pPr>
    <w:rPr>
      <w:rFonts w:asciiTheme="majorHAnsi" w:eastAsiaTheme="majorEastAsia" w:hAnsiTheme="majorHAnsi" w:cstheme="majorBidi"/>
      <w:i/>
      <w:sz w:val="22"/>
      <w:szCs w:val="24"/>
      <w:lang w:val="es-CO" w:bidi="es-ES"/>
    </w:rPr>
  </w:style>
  <w:style w:type="paragraph" w:styleId="Ttulo4">
    <w:name w:val="heading 4"/>
    <w:basedOn w:val="Normal"/>
    <w:next w:val="Normal"/>
    <w:link w:val="Ttulo4Car"/>
    <w:uiPriority w:val="7"/>
    <w:semiHidden/>
    <w:unhideWhenUsed/>
    <w:qFormat/>
    <w:rsid w:val="00FB6A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ECBD17" w:themeColor="accent1" w:themeShade="BF"/>
    </w:rPr>
  </w:style>
  <w:style w:type="paragraph" w:styleId="Ttulo5">
    <w:name w:val="heading 5"/>
    <w:basedOn w:val="Normal"/>
    <w:next w:val="Normal"/>
    <w:link w:val="Ttulo5Car"/>
    <w:uiPriority w:val="7"/>
    <w:semiHidden/>
    <w:unhideWhenUsed/>
    <w:qFormat/>
    <w:rsid w:val="00EA03F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ECBD17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pPr>
      <w:spacing w:line="240" w:lineRule="auto"/>
      <w:ind w:left="29" w:right="144"/>
    </w:pPr>
    <w:rPr>
      <w:color w:val="ECBD17" w:themeColor="accent1" w:themeShade="BF"/>
    </w:rPr>
  </w:style>
  <w:style w:type="character" w:customStyle="1" w:styleId="PiedepginaCar">
    <w:name w:val="Pie de página Car"/>
    <w:basedOn w:val="Fuentedeprrafopredeter"/>
    <w:link w:val="Piedepgina"/>
    <w:uiPriority w:val="99"/>
    <w:rPr>
      <w:color w:val="ECBD17" w:themeColor="accent1" w:themeShade="BF"/>
    </w:rPr>
  </w:style>
  <w:style w:type="paragraph" w:styleId="Subttulo">
    <w:name w:val="Subtitle"/>
    <w:basedOn w:val="Normal"/>
    <w:link w:val="SubttuloCar"/>
    <w:uiPriority w:val="2"/>
    <w:unhideWhenUsed/>
    <w:qFormat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customStyle="1" w:styleId="Pgina">
    <w:name w:val="Página"/>
    <w:basedOn w:val="Normal"/>
    <w:next w:val="Normal"/>
    <w:uiPriority w:val="97"/>
    <w:unhideWhenUsed/>
    <w:qFormat/>
    <w:pPr>
      <w:spacing w:after="40" w:line="240" w:lineRule="auto"/>
    </w:pPr>
    <w:rPr>
      <w:sz w:val="36"/>
    </w:rPr>
  </w:style>
  <w:style w:type="paragraph" w:styleId="Encabezado">
    <w:name w:val="header"/>
    <w:basedOn w:val="Normal"/>
    <w:link w:val="EncabezadoCar"/>
    <w:uiPriority w:val="99"/>
    <w:pPr>
      <w:spacing w:after="38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color w:val="4E4484" w:themeColor="text1" w:themeTint="BF"/>
      <w:sz w:val="20"/>
    </w:rPr>
  </w:style>
  <w:style w:type="table" w:styleId="Tablaconcuadrcula">
    <w:name w:val="Table Grid"/>
    <w:basedOn w:val="Tabla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7"/>
    <w:rsid w:val="001A3CCC"/>
    <w:rPr>
      <w:rFonts w:asciiTheme="majorHAnsi" w:eastAsiaTheme="majorEastAsia" w:hAnsiTheme="majorHAnsi" w:cstheme="majorBidi"/>
      <w:i/>
      <w:color w:val="262140" w:themeColor="text1"/>
      <w:sz w:val="22"/>
      <w:szCs w:val="24"/>
      <w:lang w:val="es-CO" w:bidi="es-ES"/>
    </w:rPr>
  </w:style>
  <w:style w:type="paragraph" w:styleId="Ttulo">
    <w:name w:val="Title"/>
    <w:basedOn w:val="Normal"/>
    <w:link w:val="TtuloCar"/>
    <w:uiPriority w:val="1"/>
    <w:qFormat/>
    <w:rsid w:val="001E59F3"/>
    <w:pPr>
      <w:framePr w:hSpace="180" w:wrap="around" w:vAnchor="text" w:hAnchor="text" w:x="-19" w:y="9067"/>
      <w:spacing w:line="240" w:lineRule="auto"/>
    </w:pPr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customStyle="1" w:styleId="TtuloCar">
    <w:name w:val="Título Car"/>
    <w:basedOn w:val="Fuentedeprrafopredeter"/>
    <w:link w:val="Ttulo"/>
    <w:uiPriority w:val="1"/>
    <w:rsid w:val="001E59F3"/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line="240" w:lineRule="auto"/>
    </w:pPr>
    <w:rPr>
      <w:rFonts w:ascii="Tahoma" w:hAnsi="Tahoma" w:cs="Tahoma"/>
      <w:sz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SubttuloCar">
    <w:name w:val="Subtítulo Car"/>
    <w:basedOn w:val="Fuentedeprrafopredeter"/>
    <w:link w:val="Subttulo"/>
    <w:uiPriority w:val="2"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styleId="Sinespaciado">
    <w:name w:val="No Spacing"/>
    <w:link w:val="SinespaciadoCar"/>
    <w:uiPriority w:val="98"/>
    <w:unhideWhenUsed/>
    <w:qFormat/>
    <w:pPr>
      <w:spacing w:after="0" w:line="240" w:lineRule="auto"/>
    </w:pPr>
  </w:style>
  <w:style w:type="paragraph" w:customStyle="1" w:styleId="Informacindecontacto">
    <w:name w:val="Información de contacto"/>
    <w:basedOn w:val="Normal"/>
    <w:uiPriority w:val="5"/>
    <w:qFormat/>
    <w:pPr>
      <w:spacing w:line="240" w:lineRule="auto"/>
      <w:ind w:left="29" w:right="144"/>
    </w:pPr>
    <w:rPr>
      <w:color w:val="ECBD17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Ttulo1Car">
    <w:name w:val="Título 1 Car"/>
    <w:basedOn w:val="Fuentedeprrafopredeter"/>
    <w:link w:val="Ttulo1"/>
    <w:uiPriority w:val="7"/>
    <w:rsid w:val="00D55CBC"/>
    <w:rPr>
      <w:rFonts w:asciiTheme="majorHAnsi" w:eastAsiaTheme="majorEastAsia" w:hAnsiTheme="majorHAnsi" w:cstheme="majorBidi"/>
      <w:b/>
      <w:bCs/>
      <w:caps/>
      <w:color w:val="262140" w:themeColor="text1"/>
      <w:sz w:val="48"/>
    </w:rPr>
  </w:style>
  <w:style w:type="paragraph" w:styleId="TtuloTDC">
    <w:name w:val="TOC Heading"/>
    <w:basedOn w:val="Ttulo1"/>
    <w:next w:val="Normal"/>
    <w:uiPriority w:val="39"/>
    <w:unhideWhenUsed/>
    <w:qFormat/>
    <w:rsid w:val="00D476F7"/>
    <w:pPr>
      <w:spacing w:before="0" w:after="360"/>
      <w:outlineLvl w:val="9"/>
    </w:pPr>
    <w:rPr>
      <w:kern w:val="20"/>
      <w:sz w:val="44"/>
    </w:rPr>
  </w:style>
  <w:style w:type="character" w:customStyle="1" w:styleId="Ttulo2Car">
    <w:name w:val="Título 2 Car"/>
    <w:basedOn w:val="Fuentedeprrafopredeter"/>
    <w:link w:val="Ttulo2"/>
    <w:uiPriority w:val="7"/>
    <w:rPr>
      <w:rFonts w:asciiTheme="majorHAnsi" w:eastAsiaTheme="majorEastAsia" w:hAnsiTheme="majorHAnsi" w:cstheme="majorBidi"/>
      <w:b/>
      <w:bCs/>
      <w:color w:val="262140" w:themeColor="text1"/>
      <w:sz w:val="28"/>
    </w:rPr>
  </w:style>
  <w:style w:type="paragraph" w:styleId="Cita">
    <w:name w:val="Quote"/>
    <w:basedOn w:val="Normal"/>
    <w:next w:val="Normal"/>
    <w:link w:val="CitaCar"/>
    <w:uiPriority w:val="3"/>
    <w:unhideWhenUsed/>
    <w:qFormat/>
    <w:rsid w:val="00D55CBC"/>
    <w:pPr>
      <w:spacing w:line="240" w:lineRule="auto"/>
    </w:pPr>
    <w:rPr>
      <w:b/>
      <w:i/>
      <w:iCs/>
      <w:color w:val="ECBD17" w:themeColor="accent1" w:themeShade="BF"/>
      <w:kern w:val="20"/>
      <w:sz w:val="36"/>
    </w:rPr>
  </w:style>
  <w:style w:type="character" w:customStyle="1" w:styleId="CitaCar">
    <w:name w:val="Cita Car"/>
    <w:basedOn w:val="Fuentedeprrafopredeter"/>
    <w:link w:val="Cita"/>
    <w:uiPriority w:val="3"/>
    <w:rsid w:val="00D55CBC"/>
    <w:rPr>
      <w:b/>
      <w:i/>
      <w:iCs/>
      <w:color w:val="ECBD17" w:themeColor="accent1" w:themeShade="BF"/>
      <w:kern w:val="20"/>
      <w:sz w:val="36"/>
    </w:rPr>
  </w:style>
  <w:style w:type="paragraph" w:styleId="Firma">
    <w:name w:val="Signature"/>
    <w:basedOn w:val="Normal"/>
    <w:link w:val="FirmaCar"/>
    <w:uiPriority w:val="8"/>
    <w:unhideWhenUsed/>
    <w:qFormat/>
    <w:rsid w:val="00E523C3"/>
    <w:pPr>
      <w:spacing w:before="720" w:line="312" w:lineRule="auto"/>
    </w:pPr>
    <w:rPr>
      <w:b/>
      <w:kern w:val="20"/>
    </w:rPr>
  </w:style>
  <w:style w:type="character" w:customStyle="1" w:styleId="FirmaCar">
    <w:name w:val="Firma Car"/>
    <w:basedOn w:val="Fuentedeprrafopredeter"/>
    <w:link w:val="Firma"/>
    <w:uiPriority w:val="8"/>
    <w:rsid w:val="00E523C3"/>
    <w:rPr>
      <w:b/>
      <w:color w:val="262140" w:themeColor="text1"/>
      <w:kern w:val="20"/>
      <w:sz w:val="24"/>
    </w:rPr>
  </w:style>
  <w:style w:type="character" w:customStyle="1" w:styleId="SinespaciadoCar">
    <w:name w:val="Sin espaciado Car"/>
    <w:basedOn w:val="Fuentedeprrafopredeter"/>
    <w:link w:val="Sinespaciado"/>
    <w:uiPriority w:val="98"/>
  </w:style>
  <w:style w:type="paragraph" w:styleId="Listaconvietas">
    <w:name w:val="List Bullet"/>
    <w:basedOn w:val="Normal"/>
    <w:uiPriority w:val="11"/>
    <w:qFormat/>
    <w:rsid w:val="002063EE"/>
    <w:pPr>
      <w:numPr>
        <w:numId w:val="1"/>
      </w:numPr>
      <w:spacing w:before="40" w:after="40" w:line="288" w:lineRule="auto"/>
    </w:pPr>
    <w:rPr>
      <w:szCs w:val="22"/>
      <w:lang w:eastAsia="en-US"/>
    </w:rPr>
  </w:style>
  <w:style w:type="paragraph" w:styleId="Listaconnmeros">
    <w:name w:val="List Number"/>
    <w:basedOn w:val="Listaconnmeros2"/>
    <w:uiPriority w:val="9"/>
    <w:unhideWhenUsed/>
    <w:qFormat/>
    <w:rsid w:val="00D476F7"/>
  </w:style>
  <w:style w:type="paragraph" w:styleId="Listaconnmeros2">
    <w:name w:val="List Number 2"/>
    <w:basedOn w:val="Normal"/>
    <w:uiPriority w:val="10"/>
    <w:qFormat/>
    <w:rsid w:val="001865F2"/>
    <w:pPr>
      <w:numPr>
        <w:numId w:val="2"/>
      </w:numPr>
    </w:pPr>
  </w:style>
  <w:style w:type="table" w:customStyle="1" w:styleId="Tablafinanciera">
    <w:name w:val="Tabla financiera"/>
    <w:basedOn w:val="Tablanormal"/>
    <w:uiPriority w:val="99"/>
    <w:rsid w:val="00944D7A"/>
    <w:pPr>
      <w:spacing w:before="60" w:after="60" w:line="240" w:lineRule="auto"/>
      <w:jc w:val="right"/>
    </w:pPr>
    <w:tblPr>
      <w:tblBorders>
        <w:top w:val="single" w:sz="8" w:space="0" w:color="262140" w:themeColor="text1"/>
        <w:left w:val="single" w:sz="8" w:space="0" w:color="262140" w:themeColor="text1"/>
        <w:bottom w:val="single" w:sz="24" w:space="0" w:color="262140" w:themeColor="text1"/>
        <w:right w:val="single" w:sz="8" w:space="0" w:color="262140" w:themeColor="text1"/>
        <w:insideH w:val="single" w:sz="8" w:space="0" w:color="262140" w:themeColor="text1"/>
        <w:insideV w:val="single" w:sz="8" w:space="0" w:color="26214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beforeAutospacing="0" w:afterLines="0" w:after="40" w:afterAutospacing="0"/>
        <w:jc w:val="center"/>
      </w:pPr>
      <w:rPr>
        <w:rFonts w:asciiTheme="majorHAnsi" w:hAnsiTheme="majorHAnsi"/>
        <w:b/>
        <w:i w:val="0"/>
        <w:caps w:val="0"/>
        <w:smallCaps w:val="0"/>
        <w:color w:val="262140" w:themeColor="text1"/>
        <w:sz w:val="22"/>
      </w:rPr>
    </w:tblStylePr>
    <w:tblStylePr w:type="firstCol">
      <w:pPr>
        <w:wordWrap/>
        <w:jc w:val="left"/>
      </w:pPr>
      <w:rPr>
        <w:b/>
        <w:color w:val="26214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</w:rPr>
  </w:style>
  <w:style w:type="table" w:styleId="Sombreadoclaro">
    <w:name w:val="Light Shading"/>
    <w:basedOn w:val="Tablanormal"/>
    <w:uiPriority w:val="60"/>
    <w:pPr>
      <w:spacing w:after="0" w:line="240" w:lineRule="auto"/>
    </w:pPr>
    <w:rPr>
      <w:color w:val="1C182F" w:themeColor="text1" w:themeShade="BF"/>
    </w:rPr>
    <w:tblPr>
      <w:tblStyleRowBandSize w:val="1"/>
      <w:tblStyleColBandSize w:val="1"/>
      <w:tblBorders>
        <w:top w:val="single" w:sz="8" w:space="0" w:color="262140" w:themeColor="text1"/>
        <w:bottom w:val="single" w:sz="8" w:space="0" w:color="26214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</w:style>
  <w:style w:type="paragraph" w:customStyle="1" w:styleId="Organizacin">
    <w:name w:val="Organización"/>
    <w:basedOn w:val="Normal"/>
    <w:uiPriority w:val="4"/>
    <w:qFormat/>
    <w:pPr>
      <w:spacing w:after="60" w:line="240" w:lineRule="auto"/>
      <w:ind w:left="-2318" w:right="29"/>
    </w:pPr>
    <w:rPr>
      <w:b/>
      <w:bCs/>
      <w:color w:val="ECBD17" w:themeColor="accent1" w:themeShade="BF"/>
      <w:sz w:val="36"/>
    </w:rPr>
  </w:style>
  <w:style w:type="paragraph" w:styleId="Descripcin">
    <w:name w:val="caption"/>
    <w:basedOn w:val="Normal"/>
    <w:uiPriority w:val="35"/>
    <w:qFormat/>
    <w:rsid w:val="00577305"/>
    <w:pPr>
      <w:spacing w:after="120" w:line="240" w:lineRule="auto"/>
    </w:pPr>
    <w:rPr>
      <w:iCs/>
      <w:color w:val="auto"/>
      <w:sz w:val="18"/>
      <w:szCs w:val="18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FE3D2C"/>
    <w:pPr>
      <w:pBdr>
        <w:top w:val="single" w:sz="4" w:space="10" w:color="ECBD17" w:themeColor="accent1" w:themeShade="BF"/>
        <w:bottom w:val="single" w:sz="4" w:space="10" w:color="ECBD17" w:themeColor="accent1" w:themeShade="BF"/>
      </w:pBdr>
      <w:spacing w:before="360" w:after="360"/>
      <w:ind w:left="864" w:right="864"/>
      <w:jc w:val="center"/>
    </w:pPr>
    <w:rPr>
      <w:i/>
      <w:iCs/>
      <w:color w:val="ECBD17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FE3D2C"/>
    <w:rPr>
      <w:i/>
      <w:iCs/>
      <w:color w:val="ECBD17" w:themeColor="accent1" w:themeShade="BF"/>
    </w:rPr>
  </w:style>
  <w:style w:type="paragraph" w:customStyle="1" w:styleId="nfasis2">
    <w:name w:val="Énfasis 2"/>
    <w:basedOn w:val="Normal"/>
    <w:link w:val="Carcterdenfasis2"/>
    <w:uiPriority w:val="8"/>
    <w:qFormat/>
    <w:rsid w:val="002063EE"/>
    <w:pPr>
      <w:spacing w:before="240" w:after="240" w:line="288" w:lineRule="auto"/>
    </w:pPr>
    <w:rPr>
      <w:b/>
      <w:spacing w:val="20"/>
    </w:rPr>
  </w:style>
  <w:style w:type="character" w:customStyle="1" w:styleId="Carcterdenfasis2">
    <w:name w:val="Carácter de énfasis 2"/>
    <w:basedOn w:val="Fuentedeprrafopredeter"/>
    <w:link w:val="nfasis2"/>
    <w:uiPriority w:val="8"/>
    <w:rsid w:val="002063EE"/>
    <w:rPr>
      <w:b/>
      <w:color w:val="262140" w:themeColor="text1"/>
      <w:spacing w:val="2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E523C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523C3"/>
    <w:rPr>
      <w:color w:val="ECBE18" w:themeColor="hyperlink"/>
      <w:u w:val="single"/>
    </w:rPr>
  </w:style>
  <w:style w:type="table" w:styleId="Tabladelista1clara-nfasis6">
    <w:name w:val="List Table 1 Light Accent 6"/>
    <w:basedOn w:val="Tablanormal"/>
    <w:uiPriority w:val="46"/>
    <w:rsid w:val="002063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7EB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7EB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4E8" w:themeFill="accent6" w:themeFillTint="33"/>
      </w:tcPr>
    </w:tblStylePr>
    <w:tblStylePr w:type="band1Horz">
      <w:tblPr/>
      <w:tcPr>
        <w:shd w:val="clear" w:color="auto" w:fill="D4D4E8" w:themeFill="accent6" w:themeFillTint="33"/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FF3C5B"/>
    <w:pPr>
      <w:spacing w:after="100"/>
      <w:ind w:left="480"/>
    </w:pPr>
  </w:style>
  <w:style w:type="character" w:customStyle="1" w:styleId="Ttulo5Car">
    <w:name w:val="Título 5 Car"/>
    <w:basedOn w:val="Fuentedeprrafopredeter"/>
    <w:link w:val="Ttulo5"/>
    <w:uiPriority w:val="7"/>
    <w:semiHidden/>
    <w:rsid w:val="00EA03F0"/>
    <w:rPr>
      <w:rFonts w:asciiTheme="majorHAnsi" w:eastAsiaTheme="majorEastAsia" w:hAnsiTheme="majorHAnsi" w:cstheme="majorBidi"/>
      <w:color w:val="ECBD17" w:themeColor="accent1" w:themeShade="BF"/>
      <w:sz w:val="24"/>
    </w:rPr>
  </w:style>
  <w:style w:type="character" w:customStyle="1" w:styleId="Ttulo4Car">
    <w:name w:val="Título 4 Car"/>
    <w:basedOn w:val="Fuentedeprrafopredeter"/>
    <w:link w:val="Ttulo4"/>
    <w:uiPriority w:val="7"/>
    <w:semiHidden/>
    <w:rsid w:val="00FB6A61"/>
    <w:rPr>
      <w:rFonts w:asciiTheme="majorHAnsi" w:eastAsiaTheme="majorEastAsia" w:hAnsiTheme="majorHAnsi" w:cstheme="majorBidi"/>
      <w:i/>
      <w:iCs/>
      <w:color w:val="ECBD17" w:themeColor="accent1" w:themeShade="BF"/>
      <w:sz w:val="24"/>
    </w:rPr>
  </w:style>
  <w:style w:type="paragraph" w:styleId="Prrafodelista">
    <w:name w:val="List Paragraph"/>
    <w:basedOn w:val="Normal"/>
    <w:uiPriority w:val="34"/>
    <w:semiHidden/>
    <w:qFormat/>
    <w:rsid w:val="00672C1A"/>
    <w:pPr>
      <w:ind w:left="720"/>
    </w:pPr>
  </w:style>
  <w:style w:type="paragraph" w:styleId="Revisin">
    <w:name w:val="Revision"/>
    <w:hidden/>
    <w:uiPriority w:val="99"/>
    <w:semiHidden/>
    <w:rsid w:val="00FC4AC4"/>
    <w:pPr>
      <w:spacing w:after="0" w:line="240" w:lineRule="auto"/>
    </w:pPr>
    <w:rPr>
      <w:color w:val="262140" w:themeColor="text1"/>
      <w:sz w:val="24"/>
    </w:rPr>
  </w:style>
  <w:style w:type="paragraph" w:customStyle="1" w:styleId="code-line">
    <w:name w:val="code-line"/>
    <w:basedOn w:val="Normal"/>
    <w:rsid w:val="00C862F8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color w:val="auto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cs.python.org/3/" TargetMode="External"/><Relationship Id="rId18" Type="http://schemas.openxmlformats.org/officeDocument/2006/relationships/hyperlink" Target="https://github.com/YamithR/SensoraCore.git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doc.qt.io/qt-6/" TargetMode="External"/><Relationship Id="rId17" Type="http://schemas.openxmlformats.org/officeDocument/2006/relationships/hyperlink" Target="mailto:yamith.romero@uac.edu.co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YamithR/SensoraCore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doc.qt.io/qtforpython/" TargetMode="Externa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docs.espressif.com/projects/esp-idf/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mit\AppData\Roaming\Microsoft\Templates\Informe%20anual%20(dise&#241;o%20Rojo%20y%20negro).dotx" TargetMode="External"/></Relationships>
</file>

<file path=word/theme/theme1.xml><?xml version="1.0" encoding="utf-8"?>
<a:theme xmlns:a="http://schemas.openxmlformats.org/drawingml/2006/main" name="Office Theme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EF3FAF-362E-4D83-8EDB-D9F06189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anual (diseño Rojo y negro).dotx</Template>
  <TotalTime>1355</TotalTime>
  <Pages>1</Pages>
  <Words>1401</Words>
  <Characters>7709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Yamith Romero</dc:creator>
  <cp:keywords/>
  <cp:lastModifiedBy>Yamith Romero</cp:lastModifiedBy>
  <cp:revision>19</cp:revision>
  <dcterms:created xsi:type="dcterms:W3CDTF">2025-06-30T04:50:00Z</dcterms:created>
  <dcterms:modified xsi:type="dcterms:W3CDTF">2025-09-08T11:28:00Z</dcterms:modified>
  <cp:contentStatus/>
  <cp:version/>
</cp:coreProperties>
</file>