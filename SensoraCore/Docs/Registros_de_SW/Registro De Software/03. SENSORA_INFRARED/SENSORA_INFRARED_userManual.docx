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01A43A27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rcRect/>
                          <a:stretch>
                            <a:fillRect l="-4536" t="-4536" r="-4511" b="-451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57B21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9B61E4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BF71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" fillcolor="#7dc6f3 [3205]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Content>
        <w:p w14:paraId="36DB59E5" w14:textId="58C8DE4D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238C4A12" w14:textId="42707410" w:rsidR="00E81698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216686" w:history="1">
            <w:r w:rsidR="00E81698" w:rsidRPr="00590EAE">
              <w:rPr>
                <w:rStyle w:val="Hipervnculo"/>
                <w:lang w:bidi="es-ES"/>
              </w:rPr>
              <w:t>INTRODUCCIÓN</w:t>
            </w:r>
            <w:r w:rsidR="00E81698">
              <w:rPr>
                <w:webHidden/>
              </w:rPr>
              <w:tab/>
            </w:r>
            <w:r w:rsidR="00E81698">
              <w:rPr>
                <w:webHidden/>
              </w:rPr>
              <w:fldChar w:fldCharType="begin"/>
            </w:r>
            <w:r w:rsidR="00E81698">
              <w:rPr>
                <w:webHidden/>
              </w:rPr>
              <w:instrText xml:space="preserve"> PAGEREF _Toc208216686 \h </w:instrText>
            </w:r>
            <w:r w:rsidR="00E81698">
              <w:rPr>
                <w:webHidden/>
              </w:rPr>
            </w:r>
            <w:r w:rsidR="00E81698">
              <w:rPr>
                <w:webHidden/>
              </w:rPr>
              <w:fldChar w:fldCharType="separate"/>
            </w:r>
            <w:r w:rsidR="00E81698">
              <w:rPr>
                <w:webHidden/>
              </w:rPr>
              <w:t>3</w:t>
            </w:r>
            <w:r w:rsidR="00E81698">
              <w:rPr>
                <w:webHidden/>
              </w:rPr>
              <w:fldChar w:fldCharType="end"/>
            </w:r>
          </w:hyperlink>
        </w:p>
        <w:p w14:paraId="5802544D" w14:textId="707FBDC0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87" w:history="1">
            <w:r w:rsidRPr="00590EAE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FDEA" w14:textId="4EE40141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88" w:history="1">
            <w:r w:rsidRPr="00590EAE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E216" w14:textId="522B500D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89" w:history="1">
            <w:r w:rsidRPr="00590EAE">
              <w:rPr>
                <w:rStyle w:val="Hipervnculo"/>
                <w:lang w:bidi="es-ES"/>
              </w:rPr>
              <w:t>CARACTERISTICAS TECNICAS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EAB2501" w14:textId="52FB6E08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0" w:history="1">
            <w:r w:rsidRPr="00590EAE">
              <w:rPr>
                <w:rStyle w:val="Hipervnculo"/>
                <w:noProof/>
                <w:lang w:val="es-CO"/>
              </w:rPr>
              <w:t>Arquitectura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8E5A" w14:textId="5F6322C8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1" w:history="1">
            <w:r w:rsidRPr="00590EAE">
              <w:rPr>
                <w:rStyle w:val="Hipervnculo"/>
                <w:rFonts w:eastAsia="Times New Roman" w:cstheme="minorHAnsi"/>
                <w:noProof/>
                <w:lang w:val="es-CO" w:eastAsia="es-CO"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D741" w14:textId="48708E4F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2" w:history="1">
            <w:r w:rsidRPr="00590EAE">
              <w:rPr>
                <w:rStyle w:val="Hipervnculo"/>
                <w:noProof/>
                <w:lang w:val="es-CO"/>
              </w:rPr>
              <w:t>Funcionalidades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BA2C" w14:textId="070A7DD8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3" w:history="1">
            <w:r w:rsidRPr="00590EAE">
              <w:rPr>
                <w:rStyle w:val="Hipervnculo"/>
                <w:lang w:val="es-CO" w:bidi="es-ES"/>
              </w:rPr>
              <w:t>HARDWARE COMPATIBLE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904F07F" w14:textId="35619327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4" w:history="1">
            <w:r w:rsidRPr="00590EAE">
              <w:rPr>
                <w:rStyle w:val="Hipervnculo"/>
                <w:noProof/>
                <w:lang w:val="es-CO" w:bidi="es-ES"/>
              </w:rPr>
              <w:t>Microcontrolador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E8B1" w14:textId="577E325D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5" w:history="1">
            <w:r w:rsidRPr="00590EAE">
              <w:rPr>
                <w:rStyle w:val="Hipervnculo"/>
                <w:noProof/>
              </w:rPr>
              <w:t>Sensor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9CBF" w14:textId="19788A01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6" w:history="1">
            <w:r w:rsidRPr="00590EAE">
              <w:rPr>
                <w:rStyle w:val="Hipervnculo"/>
                <w:lang w:bidi="es-ES"/>
              </w:rPr>
              <w:t>REQUERIMIENTOS DE 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435269" w14:textId="4E824B83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7" w:history="1">
            <w:r w:rsidRPr="00590EAE">
              <w:rPr>
                <w:rStyle w:val="Hipervnculo"/>
                <w:noProof/>
                <w:lang w:val="es-CO" w:bidi="es-ES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45E8" w14:textId="1516C5C5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8" w:history="1">
            <w:r w:rsidRPr="00590EAE">
              <w:rPr>
                <w:rStyle w:val="Hipervnculo"/>
                <w:noProof/>
                <w:lang w:val="es-CO" w:bidi="es-ES"/>
              </w:rPr>
              <w:t>Dependencias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C53A" w14:textId="1A18380C" w:rsidR="00E81698" w:rsidRDefault="00E81698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699" w:history="1">
            <w:r w:rsidRPr="00590EAE">
              <w:rPr>
                <w:rStyle w:val="Hipervnculo"/>
                <w:noProof/>
                <w:lang w:val="es-CO" w:bidi="es-ES"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03EF" w14:textId="3CFD3A89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700" w:history="1">
            <w:r w:rsidRPr="00590EAE">
              <w:rPr>
                <w:rStyle w:val="Hipervnculo"/>
                <w:lang w:bidi="es-ES"/>
              </w:rPr>
              <w:t>INICIO RÁPIDO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8D9B4B4" w14:textId="05F608DE" w:rsidR="00E81698" w:rsidRDefault="00E81698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701" w:history="1">
            <w:r w:rsidRPr="00590EAE">
              <w:rPr>
                <w:rStyle w:val="Hipervnculo"/>
                <w:rFonts w:asciiTheme="majorHAnsi" w:eastAsia="Times New Roman" w:hAnsiTheme="majorHAnsi" w:cstheme="minorHAnsi"/>
                <w:b/>
                <w:bCs/>
                <w:noProof/>
                <w:lang w:val="es-CO" w:eastAsia="es-CO"/>
              </w:rPr>
              <w:t>Operación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1ECE" w14:textId="16F6C551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702" w:history="1">
            <w:r w:rsidRPr="00590EAE">
              <w:rPr>
                <w:rStyle w:val="Hipervnculo"/>
                <w:lang w:bidi="es-ES"/>
              </w:rPr>
              <w:t>ALGORITMOS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7088E45" w14:textId="58E52FA7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703" w:history="1">
            <w:r w:rsidRPr="00590EAE">
              <w:rPr>
                <w:rStyle w:val="Hipervnculo"/>
                <w:lang w:val="es-CO"/>
              </w:rPr>
              <w:t>APLICACIONES EDUCATIVAS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E46A0D7" w14:textId="29A4BE6F" w:rsidR="00E81698" w:rsidRDefault="00E81698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6704" w:history="1">
            <w:r w:rsidRPr="00590EAE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_Toc208216704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0B300C" w14:textId="269545A7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E523C3">
      <w:pPr>
        <w:pStyle w:val="Ttulo1"/>
        <w:rPr>
          <w:caps w:val="0"/>
          <w:lang w:bidi="es-ES"/>
        </w:rPr>
      </w:pPr>
      <w:bookmarkStart w:id="0" w:name="_Toc208216686"/>
      <w:bookmarkStart w:id="1" w:name="_Hlk501114800"/>
      <w:r>
        <w:rPr>
          <w:caps w:val="0"/>
          <w:lang w:bidi="es-ES"/>
        </w:rPr>
        <w:lastRenderedPageBreak/>
        <w:t>INTRODUCCIÓN</w:t>
      </w:r>
      <w:bookmarkEnd w:id="0"/>
    </w:p>
    <w:p w14:paraId="7D1E7676" w14:textId="46B39446" w:rsidR="000B6854" w:rsidRDefault="000B6854" w:rsidP="000B6854">
      <w:pPr>
        <w:pStyle w:val="Ttulo2"/>
        <w:rPr>
          <w:lang w:bidi="es-ES"/>
        </w:rPr>
      </w:pPr>
      <w:bookmarkStart w:id="2" w:name="_Toc208216687"/>
      <w:r>
        <w:rPr>
          <w:lang w:bidi="es-ES"/>
        </w:rPr>
        <w:t>Información General</w:t>
      </w:r>
      <w:bookmarkEnd w:id="2"/>
    </w:p>
    <w:bookmarkEnd w:id="1"/>
    <w:p w14:paraId="34FA2EAB" w14:textId="313DEA1A" w:rsidR="00C862F8" w:rsidRDefault="000B6854" w:rsidP="000B6854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Pr="000B6854">
        <w:rPr>
          <w:lang w:bidi="es-ES"/>
        </w:rPr>
        <w:t>SENSORA_</w:t>
      </w:r>
      <w:r w:rsidR="005E2678">
        <w:rPr>
          <w:lang w:bidi="es-ES"/>
        </w:rPr>
        <w:t>INFRARED</w:t>
      </w:r>
    </w:p>
    <w:p w14:paraId="678D6889" w14:textId="79FB33AB" w:rsidR="000B6854" w:rsidRPr="000B6854" w:rsidRDefault="000B6854" w:rsidP="000B6854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Python 3.x con PySide6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Software Educativo/Módulo Didáctico</w:t>
      </w:r>
    </w:p>
    <w:p w14:paraId="22E72143" w14:textId="20F163C6" w:rsidR="00E523C3" w:rsidRPr="004C0AD1" w:rsidRDefault="00BD47EC" w:rsidP="00E523C3">
      <w:pPr>
        <w:pStyle w:val="Ttulo2"/>
      </w:pPr>
      <w:bookmarkStart w:id="3" w:name="_Toc208216688"/>
      <w:r>
        <w:t>Descripción General</w:t>
      </w:r>
      <w:bookmarkEnd w:id="3"/>
    </w:p>
    <w:p w14:paraId="1E354CD6" w14:textId="441FB65A" w:rsidR="005E2678" w:rsidRDefault="005E2678" w:rsidP="00F479DB">
      <w:pPr>
        <w:jc w:val="both"/>
      </w:pPr>
      <w:r w:rsidRPr="005E2678">
        <w:t>El módulo SENSORA_INFRARED es un sistema de detección de proximidad por infrarrojo que utiliza el sensor E18 D80NK para realizar detección de objetos sin contacto físico. El sistema implementa una arquitectura cliente-servidor basada en TCP que permite la comunicación entre un microcontrolador ESP32 y una aplicación de escritorio desarrollada en PySide6, proporcionando monitoreo en tiempo real del estado digital del sensor.</w:t>
      </w:r>
    </w:p>
    <w:p w14:paraId="1EA0B9FF" w14:textId="6EFAD35B" w:rsidR="00D476F7" w:rsidRPr="004C0AD1" w:rsidRDefault="00BD47EC" w:rsidP="00D476F7">
      <w:pPr>
        <w:pStyle w:val="Ttulo1"/>
      </w:pPr>
      <w:bookmarkStart w:id="4" w:name="_Toc208216689"/>
      <w:r>
        <w:rPr>
          <w:lang w:bidi="es-ES"/>
        </w:rPr>
        <w:lastRenderedPageBreak/>
        <w:t>CARACTERISTICAS TECNICAS</w:t>
      </w:r>
      <w:bookmarkEnd w:id="4"/>
    </w:p>
    <w:p w14:paraId="3F15CA5D" w14:textId="77777777" w:rsidR="005E2678" w:rsidRPr="005E2678" w:rsidRDefault="005E2678" w:rsidP="005E2678">
      <w:pPr>
        <w:pStyle w:val="Ttulo2"/>
        <w:rPr>
          <w:lang w:val="es-CO"/>
        </w:rPr>
      </w:pPr>
      <w:bookmarkStart w:id="5" w:name="_Toc208216690"/>
      <w:r w:rsidRPr="005E2678">
        <w:rPr>
          <w:lang w:val="es-CO"/>
        </w:rPr>
        <w:t>Arquitectura del Software</w:t>
      </w:r>
      <w:bookmarkEnd w:id="5"/>
    </w:p>
    <w:p w14:paraId="42011778" w14:textId="77777777" w:rsidR="005E2678" w:rsidRPr="005E2678" w:rsidRDefault="005E2678" w:rsidP="00D83520">
      <w:pPr>
        <w:pStyle w:val="Listaconnmeros"/>
        <w:numPr>
          <w:ilvl w:val="0"/>
          <w:numId w:val="95"/>
        </w:numPr>
        <w:rPr>
          <w:b/>
          <w:bCs/>
          <w:lang w:val="es-CO"/>
        </w:rPr>
      </w:pPr>
      <w:r w:rsidRPr="005E2678">
        <w:rPr>
          <w:b/>
          <w:bCs/>
          <w:lang w:val="es-CO"/>
        </w:rPr>
        <w:t xml:space="preserve">Patrón Cliente-Servidor TCP: </w:t>
      </w:r>
      <w:r w:rsidRPr="005E2678">
        <w:rPr>
          <w:lang w:val="es-CO"/>
        </w:rPr>
        <w:t>Comunicación directa entre ESP32 y aplicación desktop</w:t>
      </w:r>
    </w:p>
    <w:p w14:paraId="3EEE2D96" w14:textId="77777777" w:rsidR="005E2678" w:rsidRPr="005E2678" w:rsidRDefault="005E2678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5E2678">
        <w:rPr>
          <w:b/>
          <w:bCs/>
          <w:lang w:val="es-CO"/>
        </w:rPr>
        <w:t xml:space="preserve">Threading Asíncrono: </w:t>
      </w:r>
      <w:r w:rsidRPr="005E2678">
        <w:rPr>
          <w:lang w:val="es-CO"/>
        </w:rPr>
        <w:t>QThread para operaciones de red sin bloqueo de interfaz</w:t>
      </w:r>
    </w:p>
    <w:p w14:paraId="5257A8E9" w14:textId="77777777" w:rsidR="005E2678" w:rsidRPr="005E2678" w:rsidRDefault="005E2678" w:rsidP="00D83520">
      <w:pPr>
        <w:pStyle w:val="Listaconnmeros"/>
        <w:numPr>
          <w:ilvl w:val="0"/>
          <w:numId w:val="95"/>
        </w:numPr>
        <w:rPr>
          <w:b/>
          <w:bCs/>
          <w:lang w:val="es-CO"/>
        </w:rPr>
      </w:pPr>
      <w:r w:rsidRPr="005E2678">
        <w:rPr>
          <w:b/>
          <w:bCs/>
          <w:lang w:val="es-CO"/>
        </w:rPr>
        <w:t xml:space="preserve">Estados Digitales: </w:t>
      </w:r>
      <w:r w:rsidRPr="005E2678">
        <w:rPr>
          <w:lang w:val="es-CO"/>
        </w:rPr>
        <w:t>Procesamiento de señales ON/OFF con retroalimentación visual</w:t>
      </w:r>
    </w:p>
    <w:p w14:paraId="7F99480D" w14:textId="6D2BD4B7" w:rsidR="00D83520" w:rsidRPr="00D83520" w:rsidRDefault="005E2678" w:rsidP="00D83520">
      <w:pPr>
        <w:pStyle w:val="Listaconnmeros"/>
        <w:numPr>
          <w:ilvl w:val="0"/>
          <w:numId w:val="95"/>
        </w:numPr>
        <w:rPr>
          <w:b/>
          <w:bCs/>
          <w:lang w:val="es-CO"/>
        </w:rPr>
      </w:pPr>
      <w:r w:rsidRPr="005E2678">
        <w:rPr>
          <w:b/>
          <w:bCs/>
          <w:lang w:val="es-CO"/>
        </w:rPr>
        <w:t xml:space="preserve">Manejo de Errores: </w:t>
      </w:r>
      <w:r w:rsidRPr="005E2678">
        <w:rPr>
          <w:lang w:val="es-CO"/>
        </w:rPr>
        <w:t>Sistema robusto de reconexión y recuperación ante fallos</w:t>
      </w:r>
    </w:p>
    <w:p w14:paraId="5C2E119A" w14:textId="77777777" w:rsidR="00D83520" w:rsidRPr="00D83520" w:rsidRDefault="00D83520" w:rsidP="00D83520">
      <w:pPr>
        <w:pStyle w:val="Ttulo2"/>
        <w:rPr>
          <w:rFonts w:eastAsia="Times New Roman" w:cstheme="minorHAnsi"/>
          <w:szCs w:val="24"/>
          <w:lang w:val="es-CO" w:eastAsia="es-CO"/>
        </w:rPr>
      </w:pPr>
      <w:bookmarkStart w:id="6" w:name="_Toc208216691"/>
      <w:r w:rsidRPr="00D83520">
        <w:rPr>
          <w:rFonts w:eastAsia="Times New Roman" w:cstheme="minorHAnsi"/>
          <w:szCs w:val="24"/>
          <w:lang w:val="es-CO" w:eastAsia="es-CO"/>
        </w:rPr>
        <w:t>Componentes Principales</w:t>
      </w:r>
      <w:bookmarkEnd w:id="6"/>
    </w:p>
    <w:p w14:paraId="6E662439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InfraredThread: Hilo de comunicación TCP para recepción de estados digitales</w:t>
      </w:r>
    </w:p>
    <w:p w14:paraId="5F889265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InfraredLogic: Controlador principal de lógica de aplicación y UI</w:t>
      </w:r>
    </w:p>
    <w:p w14:paraId="156517EB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Sistema de Estados: Gestión visual de estados ON/OFF con estilos dinámicos</w:t>
      </w:r>
    </w:p>
    <w:p w14:paraId="390D9305" w14:textId="77777777" w:rsid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Protocolo de Comunicación: Manejo específico del protocolo IR_DIGITAL</w:t>
      </w:r>
    </w:p>
    <w:p w14:paraId="1599A08B" w14:textId="4F743B23" w:rsidR="00D83520" w:rsidRPr="00D83520" w:rsidRDefault="00D83520" w:rsidP="00D83520">
      <w:pPr>
        <w:pStyle w:val="Ttulo2"/>
        <w:rPr>
          <w:lang w:val="es-CO"/>
        </w:rPr>
      </w:pPr>
      <w:bookmarkStart w:id="7" w:name="_Toc208216692"/>
      <w:r w:rsidRPr="00D83520">
        <w:rPr>
          <w:lang w:val="es-CO"/>
        </w:rPr>
        <w:t>Funcionalidades Específicas</w:t>
      </w:r>
      <w:bookmarkEnd w:id="7"/>
    </w:p>
    <w:p w14:paraId="41B0B682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Detección digital de proximidad (True/False)</w:t>
      </w:r>
    </w:p>
    <w:p w14:paraId="3356740A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Retroalimentación visual inmediata del estado del sensor</w:t>
      </w:r>
    </w:p>
    <w:p w14:paraId="16AE832B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Información técnica integrada sobre el sensor E18 D80NK</w:t>
      </w:r>
    </w:p>
    <w:p w14:paraId="3FEAD2CD" w14:textId="77777777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Diagrama de conexiones detallado con códigos de color</w:t>
      </w:r>
    </w:p>
    <w:p w14:paraId="3212B11A" w14:textId="2EA5D592" w:rsidR="00D83520" w:rsidRPr="00D83520" w:rsidRDefault="00D83520" w:rsidP="00D83520">
      <w:pPr>
        <w:pStyle w:val="Listaconnmeros"/>
        <w:numPr>
          <w:ilvl w:val="0"/>
          <w:numId w:val="95"/>
        </w:numPr>
        <w:rPr>
          <w:lang w:val="es-CO"/>
        </w:rPr>
      </w:pPr>
      <w:r w:rsidRPr="00D83520">
        <w:rPr>
          <w:lang w:val="es-CO"/>
        </w:rPr>
        <w:t>Control de inicio/pausa de monitoreo con estados persistentes</w:t>
      </w:r>
    </w:p>
    <w:p w14:paraId="132D46AA" w14:textId="55D51293" w:rsidR="00FB6A61" w:rsidRPr="00FB6A61" w:rsidRDefault="00FB6A61" w:rsidP="00FB6A61">
      <w:pPr>
        <w:pStyle w:val="Ttulo1"/>
        <w:rPr>
          <w:b w:val="0"/>
          <w:bCs w:val="0"/>
          <w:lang w:val="es-CO" w:bidi="es-ES"/>
        </w:rPr>
      </w:pPr>
      <w:bookmarkStart w:id="8" w:name="_Toc208216693"/>
      <w:r w:rsidRPr="00FB6A61">
        <w:rPr>
          <w:lang w:val="es-CO" w:bidi="es-ES"/>
        </w:rPr>
        <w:lastRenderedPageBreak/>
        <w:t>HARDWARE COMPATIBLE</w:t>
      </w:r>
      <w:bookmarkEnd w:id="8"/>
    </w:p>
    <w:p w14:paraId="4AFC9D42" w14:textId="01FF20C0" w:rsidR="00FB6A61" w:rsidRPr="00FB6A61" w:rsidRDefault="00FB6A61" w:rsidP="00FB6A61">
      <w:pPr>
        <w:pStyle w:val="Ttulo2"/>
        <w:rPr>
          <w:lang w:val="es-CO" w:bidi="es-ES"/>
        </w:rPr>
      </w:pPr>
      <w:bookmarkStart w:id="9" w:name="_Toc208216694"/>
      <w:r w:rsidRPr="00FB6A61">
        <w:rPr>
          <w:lang w:val="es-CO" w:bidi="es-ES"/>
        </w:rPr>
        <w:t>Microcontrolador Principal</w:t>
      </w:r>
      <w:bookmarkEnd w:id="9"/>
    </w:p>
    <w:p w14:paraId="341DB20A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Modelo</w:t>
      </w:r>
      <w:r w:rsidRPr="004B4E46">
        <w:t>: ESP32 DevKit V1</w:t>
      </w:r>
    </w:p>
    <w:p w14:paraId="7243F48F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Conectividad</w:t>
      </w:r>
      <w:r w:rsidRPr="004B4E46">
        <w:t>: WiFi integrado para comunicación TCP</w:t>
      </w:r>
    </w:p>
    <w:p w14:paraId="7F564BB5" w14:textId="3776258E" w:rsidR="004B4E46" w:rsidRDefault="004B4E46" w:rsidP="00B91972">
      <w:pPr>
        <w:pStyle w:val="Listaconnmeros"/>
      </w:pPr>
      <w:r w:rsidRPr="004B4E46">
        <w:rPr>
          <w:b/>
          <w:bCs/>
        </w:rPr>
        <w:t>Alimentación</w:t>
      </w:r>
      <w:r w:rsidRPr="004B4E46">
        <w:t>: 5V/3.3V dual para sensor y lógica</w:t>
      </w:r>
    </w:p>
    <w:p w14:paraId="3903DFEA" w14:textId="0E5737FE" w:rsidR="00D83520" w:rsidRDefault="00D83520" w:rsidP="00D83520">
      <w:pPr>
        <w:pStyle w:val="Ttulo2"/>
      </w:pPr>
      <w:bookmarkStart w:id="10" w:name="_Toc208216695"/>
      <w:r w:rsidRPr="00D83520">
        <w:t>Sensor Requerido</w:t>
      </w:r>
      <w:bookmarkEnd w:id="10"/>
    </w:p>
    <w:p w14:paraId="39EBB514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Tipo</w:t>
      </w:r>
      <w:r w:rsidRPr="00D83520">
        <w:rPr>
          <w:lang w:val="es-CO"/>
        </w:rPr>
        <w:t>: E18 D80NK - Sensor Fotoeléctrico Infrarrojo Reflectivo</w:t>
      </w:r>
    </w:p>
    <w:p w14:paraId="228E8E91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Principio de Operación</w:t>
      </w:r>
      <w:r w:rsidRPr="00D83520">
        <w:rPr>
          <w:lang w:val="es-CO"/>
        </w:rPr>
        <w:t>: Emisión y detección de luz infrarroja reflejada</w:t>
      </w:r>
    </w:p>
    <w:p w14:paraId="52002365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Rango de Detección</w:t>
      </w:r>
      <w:r w:rsidRPr="00D83520">
        <w:rPr>
          <w:lang w:val="es-CO"/>
        </w:rPr>
        <w:t>: 3cm - 80cm (ajustable con tornillo de precisión)</w:t>
      </w:r>
    </w:p>
    <w:p w14:paraId="6A5AC7E9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Salida</w:t>
      </w:r>
      <w:r w:rsidRPr="00D83520">
        <w:rPr>
          <w:lang w:val="es-CO"/>
        </w:rPr>
        <w:t>: Digital NPN (ON/OFF), compatible con lógica 3.3V/5V</w:t>
      </w:r>
    </w:p>
    <w:p w14:paraId="37B416E7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Voltaje de Alimentación</w:t>
      </w:r>
      <w:r w:rsidRPr="00D83520">
        <w:rPr>
          <w:lang w:val="es-CO"/>
        </w:rPr>
        <w:t>: 5V-12V DC</w:t>
      </w:r>
    </w:p>
    <w:p w14:paraId="12DF6CEB" w14:textId="77777777" w:rsidR="00D83520" w:rsidRPr="00D83520" w:rsidRDefault="00D83520" w:rsidP="00D83520">
      <w:pPr>
        <w:numPr>
          <w:ilvl w:val="0"/>
          <w:numId w:val="99"/>
        </w:numPr>
        <w:rPr>
          <w:lang w:val="es-CO"/>
        </w:rPr>
      </w:pPr>
      <w:r w:rsidRPr="00D83520">
        <w:rPr>
          <w:b/>
          <w:bCs/>
          <w:lang w:val="es-CO"/>
        </w:rPr>
        <w:t>Consumo</w:t>
      </w:r>
      <w:r w:rsidRPr="00D83520">
        <w:rPr>
          <w:lang w:val="es-CO"/>
        </w:rPr>
        <w:t>: &lt;25mA en operación normal</w:t>
      </w:r>
    </w:p>
    <w:p w14:paraId="11087FD3" w14:textId="49365AC1" w:rsidR="00D83520" w:rsidRDefault="00D83520" w:rsidP="00D8352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39169" wp14:editId="461BB291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6119495" cy="2200275"/>
                <wp:effectExtent l="95250" t="38100" r="33655" b="104775"/>
                <wp:wrapTopAndBottom/>
                <wp:docPr id="136562337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20027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2196D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┌─────────────────────────────────┐</w:t>
                            </w:r>
                          </w:p>
                          <w:p w14:paraId="4296542C" w14:textId="60FAF3B9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│  ESP32 DevKit V1 -&gt; Sensor   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│</w:t>
                            </w:r>
                          </w:p>
                          <w:p w14:paraId="1C27F334" w14:textId="421955BC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│  3V3  ○ ←── N/A         (+)  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│</w:t>
                            </w:r>
                          </w:p>
                          <w:p w14:paraId="43A9D5DA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│  GND  ○ ←── GND Cable Azul (-)  │</w:t>
                            </w:r>
                          </w:p>
                          <w:p w14:paraId="657DDC5E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│  D25  ○ ←── OUT Cable Negro (D) │</w:t>
                            </w:r>
                          </w:p>
                          <w:p w14:paraId="287BE9A0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│---------------------------------│</w:t>
                            </w:r>
                          </w:p>
                          <w:p w14:paraId="34BE730C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Fuente de Voltaje -&gt; Sensor    │</w:t>
                            </w:r>
                          </w:p>
                          <w:p w14:paraId="0950579F" w14:textId="77777777" w:rsidR="00D83520" w:rsidRPr="00D83520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5V   ○ ←── 5V Cable Marrón     │</w:t>
                            </w:r>
                          </w:p>
                          <w:p w14:paraId="42CAB649" w14:textId="6ABDFB2F" w:rsidR="00E540BF" w:rsidRPr="00E540BF" w:rsidRDefault="00D83520" w:rsidP="00D8352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D8352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39169" id="Rectángulo 3" o:spid="_x0000_s1029" style="position:absolute;margin-left:430.65pt;margin-top:16.7pt;width:481.85pt;height:173.2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4302196D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┌─────────────────────────────────┐</w:t>
                      </w:r>
                    </w:p>
                    <w:p w14:paraId="4296542C" w14:textId="60FAF3B9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│  ESP32 DevKit V1 -&gt; Sensor    </w:t>
                      </w:r>
                      <w:r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│</w:t>
                      </w:r>
                    </w:p>
                    <w:p w14:paraId="1C27F334" w14:textId="421955BC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│  3V3  ○ ←── N/A         (+)   </w:t>
                      </w:r>
                      <w:r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│</w:t>
                      </w:r>
                    </w:p>
                    <w:p w14:paraId="43A9D5DA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│  GND  ○ ←── GND Cable Azul (-)  │</w:t>
                      </w:r>
                    </w:p>
                    <w:p w14:paraId="657DDC5E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│  D25  ○ ←── OUT Cable Negro (D) │</w:t>
                      </w:r>
                    </w:p>
                    <w:p w14:paraId="287BE9A0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│---------------------------------│</w:t>
                      </w:r>
                    </w:p>
                    <w:p w14:paraId="34BE730C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Fuente de Voltaje -&gt; Sensor    │</w:t>
                      </w:r>
                    </w:p>
                    <w:p w14:paraId="0950579F" w14:textId="77777777" w:rsidR="00D83520" w:rsidRPr="00D83520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5V   ○ ←── 5V Cable Marrón     │</w:t>
                      </w:r>
                    </w:p>
                    <w:p w14:paraId="42CAB649" w14:textId="6ABDFB2F" w:rsidR="00E540BF" w:rsidRPr="00E540BF" w:rsidRDefault="00D83520" w:rsidP="00D8352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D8352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└─────────────────────────────────┘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FB6A61" w:rsidRPr="00FB6A61">
        <w:rPr>
          <w:lang w:val="es-CO" w:bidi="es-ES"/>
        </w:rPr>
        <w:t>Conexiones</w:t>
      </w:r>
      <w:r w:rsidR="00E540BF">
        <w:rPr>
          <w:lang w:val="es-CO" w:bidi="es-ES"/>
        </w:rPr>
        <w:t xml:space="preserve"> </w:t>
      </w:r>
      <w:r>
        <w:rPr>
          <w:lang w:val="es-CO" w:bidi="es-ES"/>
        </w:rPr>
        <w:t xml:space="preserve">de </w:t>
      </w:r>
      <w:r w:rsidR="00BC2075">
        <w:rPr>
          <w:lang w:val="es-CO" w:bidi="es-ES"/>
        </w:rPr>
        <w:t>Sensores</w:t>
      </w:r>
    </w:p>
    <w:p w14:paraId="39E91D65" w14:textId="77777777" w:rsidR="00D83520" w:rsidRPr="00D83520" w:rsidRDefault="00D83520" w:rsidP="00D83520">
      <w:pPr>
        <w:rPr>
          <w:lang w:val="es-CO" w:bidi="es-ES"/>
        </w:rPr>
      </w:pPr>
      <w:r w:rsidRPr="00D83520">
        <w:rPr>
          <w:b/>
          <w:bCs/>
          <w:lang w:val="es-CO" w:bidi="es-ES"/>
        </w:rPr>
        <w:t>Notas de Conexión</w:t>
      </w:r>
      <w:r w:rsidRPr="00D83520">
        <w:rPr>
          <w:lang w:val="es-CO" w:bidi="es-ES"/>
        </w:rPr>
        <w:t>:</w:t>
      </w:r>
    </w:p>
    <w:p w14:paraId="3F1988D4" w14:textId="77777777" w:rsidR="00D83520" w:rsidRPr="00D83520" w:rsidRDefault="00D83520" w:rsidP="00D83520">
      <w:pPr>
        <w:numPr>
          <w:ilvl w:val="0"/>
          <w:numId w:val="100"/>
        </w:numPr>
        <w:rPr>
          <w:lang w:val="es-CO" w:bidi="es-ES"/>
        </w:rPr>
      </w:pPr>
      <w:r w:rsidRPr="00D83520">
        <w:rPr>
          <w:b/>
          <w:bCs/>
          <w:lang w:val="es-CO" w:bidi="es-ES"/>
        </w:rPr>
        <w:t>Voltaje</w:t>
      </w:r>
      <w:r w:rsidRPr="00D83520">
        <w:rPr>
          <w:lang w:val="es-CO" w:bidi="es-ES"/>
        </w:rPr>
        <w:t>: Rango 5V-12V para alimentación del sensor</w:t>
      </w:r>
    </w:p>
    <w:p w14:paraId="51A2FE63" w14:textId="77777777" w:rsidR="00D83520" w:rsidRPr="00D83520" w:rsidRDefault="00D83520" w:rsidP="00D83520">
      <w:pPr>
        <w:numPr>
          <w:ilvl w:val="0"/>
          <w:numId w:val="100"/>
        </w:numPr>
        <w:rPr>
          <w:lang w:val="es-CO" w:bidi="es-ES"/>
        </w:rPr>
      </w:pPr>
      <w:r w:rsidRPr="00D83520">
        <w:rPr>
          <w:b/>
          <w:bCs/>
          <w:lang w:val="es-CO" w:bidi="es-ES"/>
        </w:rPr>
        <w:t>GND</w:t>
      </w:r>
      <w:r w:rsidRPr="00D83520">
        <w:rPr>
          <w:lang w:val="es-CO" w:bidi="es-ES"/>
        </w:rPr>
        <w:t>: Tierra común entre microcontrolador, fuente y sensor</w:t>
      </w:r>
    </w:p>
    <w:p w14:paraId="7505FFD7" w14:textId="77777777" w:rsidR="00D83520" w:rsidRPr="00D83520" w:rsidRDefault="00D83520" w:rsidP="00D83520">
      <w:pPr>
        <w:numPr>
          <w:ilvl w:val="0"/>
          <w:numId w:val="100"/>
        </w:numPr>
        <w:rPr>
          <w:lang w:val="es-CO" w:bidi="es-ES"/>
        </w:rPr>
      </w:pPr>
      <w:r w:rsidRPr="00D83520">
        <w:rPr>
          <w:b/>
          <w:bCs/>
          <w:lang w:val="es-CO" w:bidi="es-ES"/>
        </w:rPr>
        <w:t>OUT</w:t>
      </w:r>
      <w:r w:rsidRPr="00D83520">
        <w:rPr>
          <w:lang w:val="es-CO" w:bidi="es-ES"/>
        </w:rPr>
        <w:t>: Salida digital conectada al pin D25 del ESP32</w:t>
      </w:r>
    </w:p>
    <w:p w14:paraId="7746F500" w14:textId="45F14F49" w:rsidR="00EA03F0" w:rsidRDefault="00FB6A61" w:rsidP="002063EE">
      <w:pPr>
        <w:pStyle w:val="Ttulo1"/>
        <w:rPr>
          <w:lang w:bidi="es-ES"/>
        </w:rPr>
      </w:pPr>
      <w:bookmarkStart w:id="11" w:name="_Toc208216696"/>
      <w:r>
        <w:rPr>
          <w:lang w:bidi="es-ES"/>
        </w:rPr>
        <w:lastRenderedPageBreak/>
        <w:t xml:space="preserve">REQUERIMIENTOS DE </w:t>
      </w:r>
      <w:r w:rsidRPr="00FB6A61">
        <w:rPr>
          <w:lang w:bidi="es-ES"/>
        </w:rPr>
        <w:t>INSTALACIÓN Y CONFIGURACIÓN</w:t>
      </w:r>
      <w:bookmarkEnd w:id="11"/>
    </w:p>
    <w:p w14:paraId="49B26296" w14:textId="5A5806D0" w:rsidR="00FB6A61" w:rsidRPr="00FB6A61" w:rsidRDefault="00FB6A61" w:rsidP="00FB6A61">
      <w:pPr>
        <w:pStyle w:val="Ttulo2"/>
        <w:rPr>
          <w:lang w:val="es-CO" w:bidi="es-ES"/>
        </w:rPr>
      </w:pPr>
      <w:bookmarkStart w:id="12" w:name="_Toc208216697"/>
      <w:r w:rsidRPr="00FB6A61">
        <w:rPr>
          <w:lang w:val="es-CO" w:bidi="es-ES"/>
        </w:rPr>
        <w:t>Requisitos del Sistema</w:t>
      </w:r>
      <w:bookmarkEnd w:id="12"/>
    </w:p>
    <w:p w14:paraId="5B7CE557" w14:textId="0E7BCB12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Sistema Operativo:</w:t>
      </w:r>
      <w:r w:rsidRPr="00FB6A61">
        <w:rPr>
          <w:lang w:val="es-CO" w:bidi="es-ES"/>
        </w:rPr>
        <w:t> Windows 10/11</w:t>
      </w:r>
    </w:p>
    <w:p w14:paraId="61771411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Python:</w:t>
      </w:r>
      <w:r w:rsidRPr="00FB6A61">
        <w:rPr>
          <w:lang w:val="es-CO" w:bidi="es-ES"/>
        </w:rPr>
        <w:t> Versión 3.8 o superior</w:t>
      </w:r>
    </w:p>
    <w:p w14:paraId="3049CBBC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RAM:</w:t>
      </w:r>
      <w:r w:rsidRPr="00FB6A61">
        <w:rPr>
          <w:lang w:val="es-CO" w:bidi="es-ES"/>
        </w:rPr>
        <w:t> Mínimo 2GB, recomendado 4GB</w:t>
      </w:r>
    </w:p>
    <w:bookmarkStart w:id="13" w:name="_Toc208216698"/>
    <w:p w14:paraId="66F220D0" w14:textId="31E7BA90" w:rsidR="00FB6A61" w:rsidRPr="00FB6A61" w:rsidRDefault="00672C1A" w:rsidP="00FB6A61">
      <w:pPr>
        <w:pStyle w:val="Ttulo2"/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97AC57" wp14:editId="53152A99">
                <wp:simplePos x="0" y="0"/>
                <wp:positionH relativeFrom="margin">
                  <wp:align>right</wp:align>
                </wp:positionH>
                <wp:positionV relativeFrom="page">
                  <wp:posOffset>3347085</wp:posOffset>
                </wp:positionV>
                <wp:extent cx="6067425" cy="1609725"/>
                <wp:effectExtent l="95250" t="38100" r="47625" b="104775"/>
                <wp:wrapTopAndBottom/>
                <wp:docPr id="15016217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60983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7AF7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requirements.txt</w:t>
                            </w:r>
                          </w:p>
                          <w:p w14:paraId="7E500B9A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PyQt5&gt;=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5.15.0</w:t>
                            </w:r>
                          </w:p>
                          <w:p w14:paraId="5FDA03C9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matplotlib&gt;=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3.5.0</w:t>
                            </w:r>
                          </w:p>
                          <w:p w14:paraId="49D02523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numpy&gt;=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1.21.0</w:t>
                            </w:r>
                          </w:p>
                          <w:p w14:paraId="512D97DD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scipy&gt;=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1.7.0</w:t>
                            </w:r>
                          </w:p>
                          <w:p w14:paraId="5D27E58E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openpyxl&gt;=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3.0.9</w:t>
                            </w:r>
                          </w:p>
                          <w:p w14:paraId="5E9E647B" w14:textId="77777777" w:rsid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pyserial&gt;=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3.5</w:t>
                            </w:r>
                          </w:p>
                          <w:p w14:paraId="099C0CC4" w14:textId="05B12730" w:rsidR="00AC6AA2" w:rsidRPr="00FB6A61" w:rsidRDefault="00AC6AA2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C6AA2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pandas&gt;=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1.3.0</w:t>
                            </w:r>
                          </w:p>
                          <w:p w14:paraId="759CE20E" w14:textId="77777777" w:rsidR="00FB6A61" w:rsidRDefault="00FB6A61" w:rsidP="00FB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AC57" id="_x0000_s1030" style="position:absolute;margin-left:426.55pt;margin-top:263.55pt;width:477.75pt;height:126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1ACE7AF7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requirements.txt</w:t>
                      </w:r>
                    </w:p>
                    <w:p w14:paraId="7E500B9A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PyQt5&gt;=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5.15.0</w:t>
                      </w:r>
                    </w:p>
                    <w:p w14:paraId="5FDA03C9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matplotlib&gt;=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3.5.0</w:t>
                      </w:r>
                    </w:p>
                    <w:p w14:paraId="49D02523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numpy&gt;=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1.21.0</w:t>
                      </w:r>
                    </w:p>
                    <w:p w14:paraId="512D97DD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scipy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1.7.0</w:t>
                      </w:r>
                    </w:p>
                    <w:p w14:paraId="5D27E58E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openpyxl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3.0.9</w:t>
                      </w:r>
                    </w:p>
                    <w:p w14:paraId="5E9E647B" w14:textId="77777777" w:rsid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pyserial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3.5</w:t>
                      </w:r>
                    </w:p>
                    <w:p w14:paraId="099C0CC4" w14:textId="05B12730" w:rsidR="00AC6AA2" w:rsidRPr="00FB6A61" w:rsidRDefault="00AC6AA2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C6AA2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pandas&gt;=</w:t>
                      </w:r>
                      <w:r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1.3.0</w:t>
                      </w:r>
                    </w:p>
                    <w:p w14:paraId="759CE20E" w14:textId="77777777" w:rsidR="00FB6A61" w:rsidRDefault="00FB6A61" w:rsidP="00FB6A61">
                      <w:pPr>
                        <w:jc w:val="center"/>
                      </w:pP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="00FB6A61" w:rsidRPr="00FB6A61">
        <w:rPr>
          <w:lang w:val="es-CO" w:bidi="es-ES"/>
        </w:rPr>
        <w:t>Dependencias de Software</w:t>
      </w:r>
      <w:bookmarkEnd w:id="13"/>
    </w:p>
    <w:p w14:paraId="51432C45" w14:textId="0921EF1F" w:rsidR="00672C1A" w:rsidRPr="00672C1A" w:rsidRDefault="00672C1A" w:rsidP="00672C1A">
      <w:pPr>
        <w:pStyle w:val="Ttulo2"/>
        <w:rPr>
          <w:lang w:val="es-CO" w:bidi="es-ES"/>
        </w:rPr>
      </w:pPr>
      <w:bookmarkStart w:id="14" w:name="_Toc208216699"/>
      <w:r w:rsidRPr="00672C1A">
        <w:rPr>
          <w:lang w:val="es-CO" w:bidi="es-ES"/>
        </w:rPr>
        <w:t>Proceso de Instalación</w:t>
      </w:r>
      <w:bookmarkEnd w:id="14"/>
    </w:p>
    <w:p w14:paraId="19062F4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Clonar Repositorio:</w:t>
      </w:r>
      <w:r w:rsidRPr="00672C1A">
        <w:rPr>
          <w:lang w:val="es-CO" w:bidi="es-ES"/>
        </w:rPr>
        <w:t> Descargar código fuente</w:t>
      </w:r>
    </w:p>
    <w:p w14:paraId="1D518DD1" w14:textId="77777777" w:rsidR="00672C1A" w:rsidRPr="00672C1A" w:rsidRDefault="00672C1A">
      <w:pPr>
        <w:pStyle w:val="Prrafodelista"/>
        <w:numPr>
          <w:ilvl w:val="0"/>
          <w:numId w:val="11"/>
        </w:numPr>
        <w:rPr>
          <w:rFonts w:ascii="Consolas" w:hAnsi="Consolas"/>
          <w:color w:val="ECBD17" w:themeColor="accent3" w:themeShade="BF"/>
          <w:lang w:val="es-CO" w:bidi="es-ES"/>
        </w:rPr>
      </w:pPr>
      <w:r w:rsidRPr="00672C1A">
        <w:rPr>
          <w:b/>
          <w:bCs/>
          <w:lang w:val="es-CO" w:bidi="es-ES"/>
        </w:rPr>
        <w:t>Instalar Dependencias: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pip install -r requirements.txt</w:t>
      </w:r>
    </w:p>
    <w:p w14:paraId="5CBA5388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Configurar ESP32:</w:t>
      </w:r>
      <w:r w:rsidRPr="00672C1A">
        <w:rPr>
          <w:lang w:val="es-CO" w:bidi="es-ES"/>
        </w:rPr>
        <w:t> Flashear firmware compatible</w:t>
      </w:r>
    </w:p>
    <w:p w14:paraId="7323629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Ejecutar Software: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python main.py</w:t>
      </w:r>
    </w:p>
    <w:p w14:paraId="7DD2A099" w14:textId="7A3E6E3F" w:rsidR="00FB6A61" w:rsidRDefault="0004761A" w:rsidP="00672C1A">
      <w:pPr>
        <w:pStyle w:val="Ttulo1"/>
        <w:rPr>
          <w:lang w:bidi="es-ES"/>
        </w:rPr>
      </w:pPr>
      <w:bookmarkStart w:id="15" w:name="_Toc208216700"/>
      <w:r>
        <w:rPr>
          <w:caps w:val="0"/>
          <w:lang w:bidi="es-ES"/>
        </w:rPr>
        <w:lastRenderedPageBreak/>
        <w:t>INICIO RÁPIDO</w:t>
      </w:r>
      <w:bookmarkEnd w:id="15"/>
    </w:p>
    <w:p w14:paraId="455BA818" w14:textId="69407B52" w:rsidR="00FF6BB7" w:rsidRPr="00FF6BB7" w:rsidRDefault="00FF6BB7" w:rsidP="00FF6BB7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FF6BB7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Inicio del Sistema</w:t>
      </w:r>
    </w:p>
    <w:p w14:paraId="684C8439" w14:textId="77777777" w:rsidR="00FF6BB7" w:rsidRPr="00FF6BB7" w:rsidRDefault="00FF6BB7" w:rsidP="00FF6BB7">
      <w:pPr>
        <w:numPr>
          <w:ilvl w:val="0"/>
          <w:numId w:val="101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Verificación de Hardware</w:t>
      </w:r>
      <w:r w:rsidRPr="00FF6BB7">
        <w:rPr>
          <w:rFonts w:eastAsia="Times New Roman" w:cstheme="minorHAnsi"/>
          <w:szCs w:val="24"/>
          <w:lang w:val="es-CO" w:eastAsia="es-CO"/>
        </w:rPr>
        <w:t>:</w:t>
      </w:r>
    </w:p>
    <w:p w14:paraId="5A7960F0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Confirmar todas las conexiones según diagrama</w:t>
      </w:r>
    </w:p>
    <w:p w14:paraId="7D88B60B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Verificar alimentación 5V al sensor E18 D80NK</w:t>
      </w:r>
    </w:p>
    <w:p w14:paraId="00BCC28E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Asegurar que ESP32 esté energizado y conectado a WiFi</w:t>
      </w:r>
    </w:p>
    <w:p w14:paraId="64806D1E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Observar LED de estado en el sensor (debe estar encendido)</w:t>
      </w:r>
    </w:p>
    <w:p w14:paraId="5D644FC2" w14:textId="77777777" w:rsidR="00FF6BB7" w:rsidRPr="00FF6BB7" w:rsidRDefault="00FF6BB7" w:rsidP="00FF6BB7">
      <w:pPr>
        <w:numPr>
          <w:ilvl w:val="0"/>
          <w:numId w:val="101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Inicio de Monitoreo</w:t>
      </w:r>
      <w:r w:rsidRPr="00FF6BB7">
        <w:rPr>
          <w:rFonts w:eastAsia="Times New Roman" w:cstheme="minorHAnsi"/>
          <w:szCs w:val="24"/>
          <w:lang w:val="es-CO" w:eastAsia="es-CO"/>
        </w:rPr>
        <w:t>:</w:t>
      </w:r>
    </w:p>
    <w:p w14:paraId="6C549DE4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Hacer clic en "Iniciar Monitoreo"</w:t>
      </w:r>
    </w:p>
    <w:p w14:paraId="053A1A8F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Observar cambio de estado del botón a "Pausar"</w:t>
      </w:r>
    </w:p>
    <w:p w14:paraId="211994A0" w14:textId="77777777" w:rsidR="00FF6BB7" w:rsidRPr="00FF6BB7" w:rsidRDefault="00FF6BB7" w:rsidP="00FF6BB7">
      <w:pPr>
        <w:numPr>
          <w:ilvl w:val="1"/>
          <w:numId w:val="10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Confirmar conexión exitosa en mensajes de estado</w:t>
      </w:r>
    </w:p>
    <w:p w14:paraId="6D678C33" w14:textId="77777777" w:rsidR="00FF6BB7" w:rsidRPr="00FF6BB7" w:rsidRDefault="00FF6BB7" w:rsidP="00FF6BB7">
      <w:pPr>
        <w:spacing w:before="360" w:after="240"/>
        <w:contextualSpacing w:val="0"/>
        <w:outlineLvl w:val="2"/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bookmarkStart w:id="16" w:name="_Toc208216701"/>
      <w:r w:rsidRPr="00FF6BB7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Operación Paso a Paso</w:t>
      </w:r>
      <w:bookmarkEnd w:id="16"/>
    </w:p>
    <w:p w14:paraId="387A64B5" w14:textId="77777777" w:rsidR="00FF6BB7" w:rsidRPr="00FF6BB7" w:rsidRDefault="00FF6BB7" w:rsidP="00FF6BB7">
      <w:pPr>
        <w:numPr>
          <w:ilvl w:val="0"/>
          <w:numId w:val="102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Interpretación de Estados</w:t>
      </w:r>
      <w:r w:rsidRPr="00FF6BB7">
        <w:rPr>
          <w:rFonts w:eastAsia="Times New Roman" w:cstheme="minorHAnsi"/>
          <w:szCs w:val="24"/>
          <w:lang w:val="es-CO" w:eastAsia="es-CO"/>
        </w:rPr>
        <w:t>:</w:t>
      </w:r>
    </w:p>
    <w:p w14:paraId="4A76480C" w14:textId="77777777" w:rsidR="00FF6BB7" w:rsidRPr="00FF6BB7" w:rsidRDefault="00FF6BB7" w:rsidP="00FF6BB7">
      <w:pPr>
        <w:numPr>
          <w:ilvl w:val="1"/>
          <w:numId w:val="102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Estado ON</w:t>
      </w:r>
      <w:r w:rsidRPr="00FF6BB7">
        <w:rPr>
          <w:rFonts w:eastAsia="Times New Roman" w:cstheme="minorHAnsi"/>
          <w:szCs w:val="24"/>
          <w:lang w:val="es-CO" w:eastAsia="es-CO"/>
        </w:rPr>
        <w:t>: Objeto detectado dentro del rango configurado</w:t>
      </w:r>
    </w:p>
    <w:p w14:paraId="36B6DB76" w14:textId="77777777" w:rsidR="00FF6BB7" w:rsidRPr="00FF6BB7" w:rsidRDefault="00FF6BB7" w:rsidP="00FF6BB7">
      <w:pPr>
        <w:numPr>
          <w:ilvl w:val="2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Indicador visual: Fondo verde con texto "ON"</w:t>
      </w:r>
    </w:p>
    <w:p w14:paraId="200E1550" w14:textId="77777777" w:rsidR="00FF6BB7" w:rsidRPr="00FF6BB7" w:rsidRDefault="00FF6BB7" w:rsidP="00FF6BB7">
      <w:pPr>
        <w:numPr>
          <w:ilvl w:val="2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Color: Verde claro (#d4edda) con texto verde oscuro (#155724)</w:t>
      </w:r>
    </w:p>
    <w:p w14:paraId="57545090" w14:textId="77777777" w:rsidR="00FF6BB7" w:rsidRPr="00FF6BB7" w:rsidRDefault="00FF6BB7" w:rsidP="00FF6BB7">
      <w:pPr>
        <w:numPr>
          <w:ilvl w:val="1"/>
          <w:numId w:val="102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Estado OFF</w:t>
      </w:r>
      <w:r w:rsidRPr="00FF6BB7">
        <w:rPr>
          <w:rFonts w:eastAsia="Times New Roman" w:cstheme="minorHAnsi"/>
          <w:szCs w:val="24"/>
          <w:lang w:val="es-CO" w:eastAsia="es-CO"/>
        </w:rPr>
        <w:t>: No hay objeto en rango de detección</w:t>
      </w:r>
    </w:p>
    <w:p w14:paraId="58A38E7C" w14:textId="77777777" w:rsidR="00FF6BB7" w:rsidRPr="00FF6BB7" w:rsidRDefault="00FF6BB7" w:rsidP="00FF6BB7">
      <w:pPr>
        <w:numPr>
          <w:ilvl w:val="2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Indicador visual: Fondo rojo con texto "OFF"</w:t>
      </w:r>
    </w:p>
    <w:p w14:paraId="159E13A6" w14:textId="77777777" w:rsidR="00FF6BB7" w:rsidRPr="00FF6BB7" w:rsidRDefault="00FF6BB7" w:rsidP="00FF6BB7">
      <w:pPr>
        <w:numPr>
          <w:ilvl w:val="2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Color: Rojo claro (#f8d7da) con texto rojo oscuro (#721c24)</w:t>
      </w:r>
    </w:p>
    <w:p w14:paraId="6C6490A8" w14:textId="77777777" w:rsidR="00FF6BB7" w:rsidRPr="00FF6BB7" w:rsidRDefault="00FF6BB7" w:rsidP="00FF6BB7">
      <w:pPr>
        <w:numPr>
          <w:ilvl w:val="0"/>
          <w:numId w:val="102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Pruebas de Funcionamiento</w:t>
      </w:r>
      <w:r w:rsidRPr="00FF6BB7">
        <w:rPr>
          <w:rFonts w:eastAsia="Times New Roman" w:cstheme="minorHAnsi"/>
          <w:szCs w:val="24"/>
          <w:lang w:val="es-CO" w:eastAsia="es-CO"/>
        </w:rPr>
        <w:t>:</w:t>
      </w:r>
    </w:p>
    <w:p w14:paraId="690E7690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Posicionar objeto sólido frente al sensor</w:t>
      </w:r>
    </w:p>
    <w:p w14:paraId="6AE76420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Observar cambio inmediato de estado OFF a ON</w:t>
      </w:r>
    </w:p>
    <w:p w14:paraId="49F91C75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Retirar objeto y verificar retorno a estado OFF</w:t>
      </w:r>
    </w:p>
    <w:p w14:paraId="74C57FA7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Probar diferentes distancias dentro del rango configurado</w:t>
      </w:r>
    </w:p>
    <w:p w14:paraId="57BF30FD" w14:textId="77777777" w:rsidR="00FF6BB7" w:rsidRPr="00FF6BB7" w:rsidRDefault="00FF6BB7" w:rsidP="00FF6BB7">
      <w:pPr>
        <w:numPr>
          <w:ilvl w:val="0"/>
          <w:numId w:val="102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b/>
          <w:bCs/>
          <w:szCs w:val="24"/>
          <w:lang w:val="es-CO" w:eastAsia="es-CO"/>
        </w:rPr>
        <w:t>Ajuste de Sensibilidad</w:t>
      </w:r>
      <w:r w:rsidRPr="00FF6BB7">
        <w:rPr>
          <w:rFonts w:eastAsia="Times New Roman" w:cstheme="minorHAnsi"/>
          <w:szCs w:val="24"/>
          <w:lang w:val="es-CO" w:eastAsia="es-CO"/>
        </w:rPr>
        <w:t>:</w:t>
      </w:r>
    </w:p>
    <w:p w14:paraId="5CC7358C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Localizar tornillo de ajuste en el sensor E18 D80NK</w:t>
      </w:r>
    </w:p>
    <w:p w14:paraId="615E1B51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Girar en sentido horario para reducir distancia de detección</w:t>
      </w:r>
    </w:p>
    <w:p w14:paraId="724ADBFF" w14:textId="77777777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Girar en sentido antihorario para aumentar distancia</w:t>
      </w:r>
    </w:p>
    <w:p w14:paraId="0DE67CD0" w14:textId="549CC9AF" w:rsidR="00FF6BB7" w:rsidRPr="00FF6BB7" w:rsidRDefault="00FF6BB7" w:rsidP="00FF6BB7">
      <w:pPr>
        <w:numPr>
          <w:ilvl w:val="1"/>
          <w:numId w:val="10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FF6BB7">
        <w:rPr>
          <w:rFonts w:eastAsia="Times New Roman" w:cstheme="minorHAnsi"/>
          <w:szCs w:val="24"/>
          <w:lang w:val="es-CO" w:eastAsia="es-CO"/>
        </w:rPr>
        <w:t>Realizar pruebas graduales para encontrar configuración óptima</w:t>
      </w:r>
    </w:p>
    <w:p w14:paraId="33D3FEA6" w14:textId="35185BC6" w:rsidR="002063EE" w:rsidRPr="004C0AD1" w:rsidRDefault="00FC4AC4" w:rsidP="00FC4AC4">
      <w:pPr>
        <w:pStyle w:val="Ttulo1"/>
      </w:pPr>
      <w:bookmarkStart w:id="17" w:name="_Toc208216702"/>
      <w:r>
        <w:rPr>
          <w:caps w:val="0"/>
          <w:lang w:bidi="es-ES"/>
        </w:rPr>
        <w:lastRenderedPageBreak/>
        <w:t>ALGORITMOS IMPLEMENTADOS</w:t>
      </w:r>
      <w:bookmarkEnd w:id="17"/>
    </w:p>
    <w:p w14:paraId="30298E16" w14:textId="1AA6FED3" w:rsidR="001852BE" w:rsidRDefault="00FF6BB7" w:rsidP="008D264A">
      <w:pPr>
        <w:rPr>
          <w:lang w:val="es-CO"/>
        </w:rPr>
      </w:pPr>
      <w:r>
        <w:rPr>
          <w:lang w:val="es-CO"/>
        </w:rPr>
        <w:t>Comunicación TCP</w:t>
      </w:r>
    </w:p>
    <w:p w14:paraId="765FB0E8" w14:textId="1A7C0075" w:rsidR="007808DC" w:rsidRDefault="007808DC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55F660" wp14:editId="00BD3E8D">
                <wp:simplePos x="0" y="0"/>
                <wp:positionH relativeFrom="margin">
                  <wp:align>right</wp:align>
                </wp:positionH>
                <wp:positionV relativeFrom="paragraph">
                  <wp:posOffset>248285</wp:posOffset>
                </wp:positionV>
                <wp:extent cx="6119495" cy="4810125"/>
                <wp:effectExtent l="95250" t="38100" r="33655" b="104775"/>
                <wp:wrapTopAndBottom/>
                <wp:docPr id="2060034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810125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FCCE2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Establecimiento de conexión con protocolo específico</w:t>
                            </w:r>
                          </w:p>
                          <w:p w14:paraId="03E3B513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run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self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51A64B81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self.sock = socket.socket(socket.AF_INET, socket.SOCK_STREAM)</w:t>
                            </w:r>
                          </w:p>
                          <w:p w14:paraId="73AB7724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self.sock.connect((self.esp32_ip, self.port))</w:t>
                            </w:r>
                          </w:p>
                          <w:p w14:paraId="5B5FB16D" w14:textId="7A0EE15E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self.sock.sendall(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b"MODO:DISTANCIA_IR"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012679AB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Verificación de handshake</w:t>
                            </w:r>
                          </w:p>
                          <w:p w14:paraId="3C164B25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resp = self.sock.recv(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64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).decode(errors=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"ignore"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).strip()</w:t>
                            </w:r>
                          </w:p>
                          <w:p w14:paraId="3E4DA2DC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"DISTANCIA_IR_OK"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not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resp:</w:t>
                            </w:r>
                          </w:p>
                          <w:p w14:paraId="436D9DC0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self.status.emit(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"ESP32 no aceptó modo DISTANCIA_IR"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26CD066D" w14:textId="465C8926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</w:p>
                          <w:p w14:paraId="227C587E" w14:textId="2993BA5C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Lo</w:t>
                            </w:r>
                            <w:r w:rsidR="002C4851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o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p de recepción de estados</w:t>
                            </w:r>
                          </w:p>
                          <w:p w14:paraId="175BABE6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while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self._running:</w:t>
                            </w:r>
                          </w:p>
                          <w:p w14:paraId="32DE4D07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chunk = self.sock.recv(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128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153DE168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buffer += chunk.decode(errors=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"ignore"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01FD20C9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Procesamiento línea por línea</w:t>
                            </w:r>
                          </w:p>
                          <w:p w14:paraId="66DF75DD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while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"\n"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in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buffer:</w:t>
                            </w:r>
                          </w:p>
                          <w:p w14:paraId="25B99DFE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line, buffer = buffer.split(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"\n"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5CEEE9AC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Parseo: IR_DIGITAL:True/False</w:t>
                            </w:r>
                          </w:p>
                          <w:p w14:paraId="54874180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"IR_DIGITAL:"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line:</w:t>
                            </w:r>
                          </w:p>
                          <w:p w14:paraId="63E8B96B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estado = line.split(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":"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)[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].strip().lower()</w:t>
                            </w:r>
                          </w:p>
                          <w:p w14:paraId="721E299E" w14:textId="77777777" w:rsidR="00FF6BB7" w:rsidRPr="00FF6BB7" w:rsidRDefault="00FF6BB7" w:rsidP="00FF6BB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on = estado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(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"true"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"1"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"on"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19770792" w14:textId="5CFB3544" w:rsidR="007808DC" w:rsidRPr="00FF6BB7" w:rsidRDefault="00FF6BB7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</w:t>
                            </w:r>
                            <w:r w:rsidRPr="00FF6BB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self.state.emit(on)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5F660" id="_x0000_s1031" style="position:absolute;margin-left:430.65pt;margin-top:19.55pt;width:481.85pt;height:378.7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" fillcolor="#23394c" stroked="f" strokeweight="2pt">
                <v:shadow on="t" color="black" opacity="26214f" origin=".5,-.5" offset="-.74836mm,.74836mm"/>
                <v:textbox>
                  <w:txbxContent>
                    <w:p w14:paraId="2A7FCCE2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Establecimiento de conexión con protocolo específico</w:t>
                      </w:r>
                    </w:p>
                    <w:p w14:paraId="03E3B513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run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self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51A64B81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self.sock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socket.socket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socket.AF_INET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socket.SOCK_STREAM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73AB7724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self.sock.connect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((self.esp32_ip,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self.port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))</w:t>
                      </w:r>
                    </w:p>
                    <w:p w14:paraId="5B5FB16D" w14:textId="7A0EE15E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self.sock.sendall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b"MODO:DISTANCIA_IR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012679AB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Verificación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de handshake</w:t>
                      </w:r>
                    </w:p>
                    <w:p w14:paraId="3C164B25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resp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self.sock.recv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64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).decode(errors=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"ignore"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).strip()</w:t>
                      </w:r>
                    </w:p>
                    <w:p w14:paraId="3E4DA2DC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"DISTANCIA_IR_OK"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not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resp:</w:t>
                      </w:r>
                    </w:p>
                    <w:p w14:paraId="436D9DC0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self.status.emit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"ESP32 no aceptó modo DISTANCIA_IR"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26CD066D" w14:textId="465C8926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proofErr w:type="spellEnd"/>
                    </w:p>
                    <w:p w14:paraId="227C587E" w14:textId="2993BA5C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Lo</w:t>
                      </w:r>
                      <w:r w:rsidR="002C4851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o</w:t>
                      </w: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p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de recepción de estados</w:t>
                      </w:r>
                    </w:p>
                    <w:p w14:paraId="175BABE6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while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self._running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32DE4D07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chunk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self.sock.recv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128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153DE168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buffer +=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chunk.decode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(errors=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"ignore"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01FD20C9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Procesamiento línea por línea</w:t>
                      </w:r>
                    </w:p>
                    <w:p w14:paraId="66DF75DD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while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"\n"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in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buffer:</w:t>
                      </w:r>
                    </w:p>
                    <w:p w14:paraId="25B99DFE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 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line, buffer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buffer.split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"\n"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5CEEE9AC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</w:t>
                      </w:r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Parseo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: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IR_DIGITAL:True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/False</w:t>
                      </w:r>
                    </w:p>
                    <w:p w14:paraId="54874180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"IR_DIGITAL:"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line:</w:t>
                      </w:r>
                    </w:p>
                    <w:p w14:paraId="63E8B96B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estado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line.split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":"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)[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].strip().lower()</w:t>
                      </w:r>
                    </w:p>
                    <w:p w14:paraId="721E299E" w14:textId="77777777" w:rsidR="00FF6BB7" w:rsidRPr="00FF6BB7" w:rsidRDefault="00FF6BB7" w:rsidP="00FF6BB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on =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estado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(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"true"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"1"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"on"</w:t>
                      </w: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19770792" w14:textId="5CFB3544" w:rsidR="007808DC" w:rsidRPr="00FF6BB7" w:rsidRDefault="00FF6BB7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self.state.emit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proofErr w:type="spellStart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on</w:t>
                      </w:r>
                      <w:proofErr w:type="spellEnd"/>
                      <w:r w:rsidRPr="00FF6BB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ABAC450" w14:textId="0D81F227" w:rsidR="00FC4AC4" w:rsidRPr="00FC4AC4" w:rsidRDefault="00FC4AC4" w:rsidP="00FC4AC4">
      <w:pPr>
        <w:pStyle w:val="Ttulo1"/>
        <w:rPr>
          <w:lang w:val="es-CO"/>
        </w:rPr>
      </w:pPr>
      <w:bookmarkStart w:id="18" w:name="_Toc208216703"/>
      <w:r w:rsidRPr="00FC4AC4">
        <w:rPr>
          <w:lang w:val="es-CO"/>
        </w:rPr>
        <w:lastRenderedPageBreak/>
        <w:t>APLICACIONES EDUCATIVAS</w:t>
      </w:r>
      <w:bookmarkEnd w:id="18"/>
    </w:p>
    <w:p w14:paraId="49AC7054" w14:textId="73BBDDFC" w:rsidR="00260473" w:rsidRPr="00260473" w:rsidRDefault="00260473" w:rsidP="00260473">
      <w:pPr>
        <w:rPr>
          <w:rFonts w:asciiTheme="majorHAnsi" w:hAnsiTheme="majorHAnsi"/>
          <w:b/>
          <w:bCs/>
          <w:sz w:val="28"/>
          <w:szCs w:val="22"/>
          <w:lang w:val="es-CO" w:eastAsia="es-CO"/>
        </w:rPr>
      </w:pPr>
      <w:r w:rsidRPr="00260473">
        <w:rPr>
          <w:rFonts w:asciiTheme="majorHAnsi" w:hAnsiTheme="majorHAnsi"/>
          <w:b/>
          <w:bCs/>
          <w:sz w:val="28"/>
          <w:szCs w:val="22"/>
          <w:lang w:val="es-CO" w:eastAsia="es-CO"/>
        </w:rPr>
        <w:t>Nivel Básico</w:t>
      </w:r>
    </w:p>
    <w:p w14:paraId="775E2DFD" w14:textId="77777777" w:rsidR="00260473" w:rsidRPr="00260473" w:rsidRDefault="00260473" w:rsidP="00260473">
      <w:pPr>
        <w:numPr>
          <w:ilvl w:val="0"/>
          <w:numId w:val="103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Conceptos Físicos</w:t>
      </w:r>
      <w:r w:rsidRPr="00260473">
        <w:rPr>
          <w:rFonts w:eastAsia="Times New Roman" w:cstheme="minorHAnsi"/>
          <w:szCs w:val="24"/>
          <w:lang w:val="es-CO" w:eastAsia="es-CO"/>
        </w:rPr>
        <w:t>:</w:t>
      </w:r>
    </w:p>
    <w:p w14:paraId="73173D31" w14:textId="77777777" w:rsidR="00260473" w:rsidRPr="00260473" w:rsidRDefault="00260473" w:rsidP="00260473">
      <w:pPr>
        <w:pStyle w:val="Prrafodelista"/>
        <w:numPr>
          <w:ilvl w:val="1"/>
          <w:numId w:val="10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Propiedades de la luz infrarroja</w:t>
      </w:r>
    </w:p>
    <w:p w14:paraId="5D936B6C" w14:textId="77777777" w:rsidR="00260473" w:rsidRPr="00260473" w:rsidRDefault="00260473" w:rsidP="00260473">
      <w:pPr>
        <w:pStyle w:val="Prrafodelista"/>
        <w:numPr>
          <w:ilvl w:val="1"/>
          <w:numId w:val="10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Reflexión y absorción de radiación electromagnética</w:t>
      </w:r>
    </w:p>
    <w:p w14:paraId="7B8CFA5A" w14:textId="77777777" w:rsidR="00260473" w:rsidRPr="00260473" w:rsidRDefault="00260473" w:rsidP="00260473">
      <w:pPr>
        <w:pStyle w:val="Prrafodelista"/>
        <w:numPr>
          <w:ilvl w:val="1"/>
          <w:numId w:val="10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Principios básicos de detección sin contacto</w:t>
      </w:r>
    </w:p>
    <w:p w14:paraId="513CE7EA" w14:textId="34386FAD" w:rsidR="00260473" w:rsidRPr="00260473" w:rsidRDefault="00260473" w:rsidP="00260473">
      <w:pPr>
        <w:rPr>
          <w:rFonts w:asciiTheme="majorHAnsi" w:hAnsiTheme="majorHAnsi"/>
          <w:b/>
          <w:bCs/>
          <w:sz w:val="28"/>
          <w:szCs w:val="22"/>
          <w:lang w:val="es-CO" w:eastAsia="es-CO"/>
        </w:rPr>
      </w:pPr>
      <w:r w:rsidRPr="00260473">
        <w:rPr>
          <w:rFonts w:asciiTheme="majorHAnsi" w:hAnsiTheme="majorHAnsi"/>
          <w:b/>
          <w:bCs/>
          <w:sz w:val="28"/>
          <w:szCs w:val="22"/>
          <w:lang w:val="es-CO" w:eastAsia="es-CO"/>
        </w:rPr>
        <w:t xml:space="preserve">Nivel Intermedio </w:t>
      </w:r>
    </w:p>
    <w:p w14:paraId="2899CA4F" w14:textId="77777777" w:rsidR="00260473" w:rsidRPr="00260473" w:rsidRDefault="00260473" w:rsidP="00260473">
      <w:pPr>
        <w:numPr>
          <w:ilvl w:val="0"/>
          <w:numId w:val="104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Conceptos Tecnológicos</w:t>
      </w:r>
      <w:r w:rsidRPr="00260473">
        <w:rPr>
          <w:rFonts w:eastAsia="Times New Roman" w:cstheme="minorHAnsi"/>
          <w:szCs w:val="24"/>
          <w:lang w:val="es-CO" w:eastAsia="es-CO"/>
        </w:rPr>
        <w:t>:</w:t>
      </w:r>
    </w:p>
    <w:p w14:paraId="2EF30B6C" w14:textId="77777777" w:rsidR="00260473" w:rsidRPr="00260473" w:rsidRDefault="00260473" w:rsidP="00260473">
      <w:pPr>
        <w:numPr>
          <w:ilvl w:val="1"/>
          <w:numId w:val="10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Sensores fotoeléctricos y su clasificación</w:t>
      </w:r>
    </w:p>
    <w:p w14:paraId="3D09F617" w14:textId="77777777" w:rsidR="00260473" w:rsidRPr="00260473" w:rsidRDefault="00260473" w:rsidP="00260473">
      <w:pPr>
        <w:numPr>
          <w:ilvl w:val="1"/>
          <w:numId w:val="10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Sistemas digitales y lógica booleana</w:t>
      </w:r>
    </w:p>
    <w:p w14:paraId="4232B19D" w14:textId="77777777" w:rsidR="00260473" w:rsidRPr="00260473" w:rsidRDefault="00260473" w:rsidP="00260473">
      <w:pPr>
        <w:numPr>
          <w:ilvl w:val="1"/>
          <w:numId w:val="10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Aplicaciones en automatización industrial</w:t>
      </w:r>
    </w:p>
    <w:p w14:paraId="2A0E966C" w14:textId="77777777" w:rsidR="00260473" w:rsidRPr="00260473" w:rsidRDefault="00260473" w:rsidP="00260473">
      <w:pPr>
        <w:numPr>
          <w:ilvl w:val="0"/>
          <w:numId w:val="105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Conceptos Especializados</w:t>
      </w:r>
      <w:r w:rsidRPr="00260473">
        <w:rPr>
          <w:rFonts w:eastAsia="Times New Roman" w:cstheme="minorHAnsi"/>
          <w:szCs w:val="24"/>
          <w:lang w:val="es-CO" w:eastAsia="es-CO"/>
        </w:rPr>
        <w:t>:</w:t>
      </w:r>
    </w:p>
    <w:p w14:paraId="0CAD70E6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Optoelectrónica y fotodetectores</w:t>
      </w:r>
    </w:p>
    <w:p w14:paraId="74D0DBDA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Procesamiento de señales digitales</w:t>
      </w:r>
    </w:p>
    <w:p w14:paraId="0B8F3229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Sistemas embebidos y comunicación IoT</w:t>
      </w:r>
    </w:p>
    <w:p w14:paraId="0F83FB08" w14:textId="77777777" w:rsidR="00260473" w:rsidRPr="00260473" w:rsidRDefault="00260473" w:rsidP="00260473">
      <w:pPr>
        <w:numPr>
          <w:ilvl w:val="0"/>
          <w:numId w:val="105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Investigaciones Sugeridas</w:t>
      </w:r>
      <w:r w:rsidRPr="00260473">
        <w:rPr>
          <w:rFonts w:eastAsia="Times New Roman" w:cstheme="minorHAnsi"/>
          <w:szCs w:val="24"/>
          <w:lang w:val="es-CO" w:eastAsia="es-CO"/>
        </w:rPr>
        <w:t>:</w:t>
      </w:r>
    </w:p>
    <w:p w14:paraId="554214DB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Caracterización completa del sensor E18 D80NK</w:t>
      </w:r>
    </w:p>
    <w:p w14:paraId="6327032D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Desarrollo de algoritmos de filtrado digital</w:t>
      </w:r>
    </w:p>
    <w:p w14:paraId="6AB1CB95" w14:textId="77777777" w:rsidR="00260473" w:rsidRPr="00260473" w:rsidRDefault="00260473" w:rsidP="00260473">
      <w:pPr>
        <w:numPr>
          <w:ilvl w:val="1"/>
          <w:numId w:val="105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szCs w:val="24"/>
          <w:lang w:val="es-CO" w:eastAsia="es-CO"/>
        </w:rPr>
        <w:t>Integración con sistemas de control automático</w:t>
      </w:r>
    </w:p>
    <w:p w14:paraId="41DC0518" w14:textId="77777777" w:rsidR="00260473" w:rsidRPr="00260473" w:rsidRDefault="00260473" w:rsidP="00260473">
      <w:pPr>
        <w:rPr>
          <w:rFonts w:asciiTheme="majorHAnsi" w:hAnsiTheme="majorHAnsi"/>
          <w:b/>
          <w:bCs/>
          <w:sz w:val="28"/>
          <w:szCs w:val="22"/>
          <w:lang w:val="es-CO" w:eastAsia="es-CO"/>
        </w:rPr>
      </w:pPr>
      <w:r w:rsidRPr="00260473">
        <w:rPr>
          <w:rFonts w:asciiTheme="majorHAnsi" w:hAnsiTheme="majorHAnsi"/>
          <w:b/>
          <w:bCs/>
          <w:sz w:val="28"/>
          <w:szCs w:val="22"/>
          <w:lang w:val="es-CO" w:eastAsia="es-CO"/>
        </w:rPr>
        <w:t>Aplicaciones Interdisciplinarias</w:t>
      </w:r>
    </w:p>
    <w:p w14:paraId="30BC4E20" w14:textId="77777777" w:rsidR="00260473" w:rsidRPr="00260473" w:rsidRDefault="00260473" w:rsidP="00260473">
      <w:pPr>
        <w:numPr>
          <w:ilvl w:val="0"/>
          <w:numId w:val="10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Física</w:t>
      </w:r>
      <w:r w:rsidRPr="00260473">
        <w:rPr>
          <w:rFonts w:eastAsia="Times New Roman" w:cstheme="minorHAnsi"/>
          <w:szCs w:val="24"/>
          <w:lang w:val="es-CO" w:eastAsia="es-CO"/>
        </w:rPr>
        <w:t>: Estudio de radiación electromagnética infrarroja</w:t>
      </w:r>
    </w:p>
    <w:p w14:paraId="430DE463" w14:textId="77777777" w:rsidR="00260473" w:rsidRPr="00260473" w:rsidRDefault="00260473" w:rsidP="00260473">
      <w:pPr>
        <w:numPr>
          <w:ilvl w:val="0"/>
          <w:numId w:val="10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Electrónica</w:t>
      </w:r>
      <w:r w:rsidRPr="00260473">
        <w:rPr>
          <w:rFonts w:eastAsia="Times New Roman" w:cstheme="minorHAnsi"/>
          <w:szCs w:val="24"/>
          <w:lang w:val="es-CO" w:eastAsia="es-CO"/>
        </w:rPr>
        <w:t>: Circuitos digitales y acondicionamiento de señales</w:t>
      </w:r>
    </w:p>
    <w:p w14:paraId="06FF7DBD" w14:textId="77777777" w:rsidR="00260473" w:rsidRPr="00260473" w:rsidRDefault="00260473" w:rsidP="00260473">
      <w:pPr>
        <w:numPr>
          <w:ilvl w:val="0"/>
          <w:numId w:val="10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Informática</w:t>
      </w:r>
      <w:r w:rsidRPr="00260473">
        <w:rPr>
          <w:rFonts w:eastAsia="Times New Roman" w:cstheme="minorHAnsi"/>
          <w:szCs w:val="24"/>
          <w:lang w:val="es-CO" w:eastAsia="es-CO"/>
        </w:rPr>
        <w:t>: Programación de sistemas en tiempo real</w:t>
      </w:r>
    </w:p>
    <w:p w14:paraId="128771FC" w14:textId="77777777" w:rsidR="00260473" w:rsidRPr="00260473" w:rsidRDefault="00260473" w:rsidP="00260473">
      <w:pPr>
        <w:numPr>
          <w:ilvl w:val="0"/>
          <w:numId w:val="10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60473">
        <w:rPr>
          <w:rFonts w:eastAsia="Times New Roman" w:cstheme="minorHAnsi"/>
          <w:b/>
          <w:bCs/>
          <w:szCs w:val="24"/>
          <w:lang w:val="es-CO" w:eastAsia="es-CO"/>
        </w:rPr>
        <w:t>Ingeniería</w:t>
      </w:r>
      <w:r w:rsidRPr="00260473">
        <w:rPr>
          <w:rFonts w:eastAsia="Times New Roman" w:cstheme="minorHAnsi"/>
          <w:szCs w:val="24"/>
          <w:lang w:val="es-CO" w:eastAsia="es-CO"/>
        </w:rPr>
        <w:t>: Aplicaciones en automatización y robótica</w:t>
      </w:r>
    </w:p>
    <w:p w14:paraId="4A2E0A43" w14:textId="5EB13B95" w:rsidR="003E35F6" w:rsidRDefault="003E35F6">
      <w:pPr>
        <w:spacing w:after="180" w:line="336" w:lineRule="auto"/>
        <w:contextualSpacing w:val="0"/>
      </w:pPr>
      <w:r>
        <w:br w:type="page"/>
      </w:r>
    </w:p>
    <w:p w14:paraId="4353B416" w14:textId="4EE40E32" w:rsidR="003E35F6" w:rsidRDefault="007E7A2D" w:rsidP="007E7A2D">
      <w:pPr>
        <w:pStyle w:val="Ttulo1"/>
        <w:rPr>
          <w:lang w:val="es-CO"/>
        </w:rPr>
      </w:pPr>
      <w:bookmarkStart w:id="19" w:name="_Toc208139764"/>
      <w:bookmarkStart w:id="20" w:name="_Toc208216704"/>
      <w:r>
        <w:rPr>
          <w:caps w:val="0"/>
          <w:lang w:val="es-CO"/>
        </w:rPr>
        <w:lastRenderedPageBreak/>
        <w:t>APÉNDICES</w:t>
      </w:r>
      <w:bookmarkEnd w:id="19"/>
      <w:bookmarkEnd w:id="20"/>
    </w:p>
    <w:p w14:paraId="7D309A3D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4C9A1CB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ADC (Analog-to-Digital Converter)</w:t>
      </w:r>
      <w:r w:rsidRPr="00C778A1">
        <w:rPr>
          <w:lang w:val="es-CO"/>
        </w:rPr>
        <w:t>: Convertidor analógico-digital que transforma señales analógicas en valores digitales.</w:t>
      </w:r>
    </w:p>
    <w:p w14:paraId="4F4D1477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API (Application Programming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5B16ED9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>: Microcontrolador de Espressif Systems con WiFi y Bluetooth integrados, base del sistema de instrumentación.</w:t>
      </w:r>
    </w:p>
    <w:p w14:paraId="19A5F4A8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GPIO (General Purpose Input/Output)</w:t>
      </w:r>
      <w:r w:rsidRPr="00C778A1">
        <w:rPr>
          <w:lang w:val="es-CO"/>
        </w:rPr>
        <w:t>: Pines de propósito general configurables como entrada o salida digital.</w:t>
      </w:r>
    </w:p>
    <w:p w14:paraId="0EA77DF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GUI (Graphical User Interface)</w:t>
      </w:r>
      <w:r w:rsidRPr="00C778A1">
        <w:rPr>
          <w:lang w:val="es-CO"/>
        </w:rPr>
        <w:t>: Interfaz gráfica de usuario que permite interacción visual con la aplicación.</w:t>
      </w:r>
    </w:p>
    <w:p w14:paraId="4A992C2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713F947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I2C (Inter-Integrated Circuit)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2F2F2080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IoT (Internet of Things)</w:t>
      </w:r>
      <w:r w:rsidRPr="00C778A1">
        <w:rPr>
          <w:lang w:val="es-CO"/>
        </w:rPr>
        <w:t>: Red de dispositivos físicos conectados que pueden intercambiar datos.</w:t>
      </w:r>
    </w:p>
    <w:p w14:paraId="3DFE99C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6B5F3C5D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3F9BB56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PID (Proportional-Integral-Derivative)</w:t>
      </w:r>
      <w:r w:rsidRPr="00C778A1">
        <w:rPr>
          <w:lang w:val="es-CO"/>
        </w:rPr>
        <w:t>: Algoritmo de control automático usado en sistemas de regulación.</w:t>
      </w:r>
    </w:p>
    <w:p w14:paraId="538AB60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PWM (Pulse Width Modulation)</w:t>
      </w:r>
      <w:r w:rsidRPr="00C778A1">
        <w:rPr>
          <w:lang w:val="es-CO"/>
        </w:rPr>
        <w:t>: Modulación por ancho de pulso, técnica para controlar potencia de salida.</w:t>
      </w:r>
    </w:p>
    <w:p w14:paraId="0B76690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8A7679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293DDAF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TCP/IP (Transmission Control Protocol/Internet Protocol)</w:t>
      </w:r>
      <w:r w:rsidRPr="00C778A1">
        <w:rPr>
          <w:lang w:val="es-CO"/>
        </w:rPr>
        <w:t>: Conjunto de protocolos de comunicación para redes.</w:t>
      </w:r>
    </w:p>
    <w:p w14:paraId="4506A1D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2A7B294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UART (Universal Asynchronous Receiver-Transmitter)</w:t>
      </w:r>
      <w:r w:rsidRPr="00C778A1">
        <w:rPr>
          <w:lang w:val="es-CO"/>
        </w:rPr>
        <w:t>: Protocolo de comunicación serie asíncrono.</w:t>
      </w:r>
    </w:p>
    <w:p w14:paraId="51EAFB1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UI (User Interface)</w:t>
      </w:r>
      <w:r w:rsidRPr="00C778A1">
        <w:rPr>
          <w:lang w:val="es-CO"/>
        </w:rPr>
        <w:t>: Interfaz de usuario, punto de interacción entre humano y máquina.</w:t>
      </w:r>
    </w:p>
    <w:p w14:paraId="3EAF2541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034F32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B: Referencias y Documentación Adicional</w:t>
      </w:r>
    </w:p>
    <w:p w14:paraId="6A61C08A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43245B01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lastRenderedPageBreak/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64C40C4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5017F49B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420FBEF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711DEFB5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2481D4C3" w14:textId="77777777" w:rsidR="003E35F6" w:rsidRPr="00C778A1" w:rsidRDefault="003E35F6" w:rsidP="003E35F6">
      <w:pPr>
        <w:numPr>
          <w:ilvl w:val="0"/>
          <w:numId w:val="27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23CC06C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652D7E4C" w14:textId="77777777" w:rsidR="003E35F6" w:rsidRPr="00C778A1" w:rsidRDefault="003E35F6" w:rsidP="003E35F6">
      <w:pPr>
        <w:numPr>
          <w:ilvl w:val="0"/>
          <w:numId w:val="28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1D5320AC" w14:textId="77777777" w:rsidR="003E35F6" w:rsidRPr="00C778A1" w:rsidRDefault="00000000" w:rsidP="003E35F6">
      <w:pPr>
        <w:rPr>
          <w:lang w:val="es-CO"/>
        </w:rPr>
      </w:pPr>
      <w:r>
        <w:rPr>
          <w:lang w:val="es-CO"/>
        </w:rPr>
        <w:pict w14:anchorId="0252F37D">
          <v:rect id="_x0000_i1025" style="width:0;height:.75pt" o:hralign="center" o:hrstd="t" o:hrnoshade="t" o:hr="t" fillcolor="#dadada" stroked="f"/>
        </w:pict>
      </w:r>
    </w:p>
    <w:p w14:paraId="5047A390" w14:textId="7636A1B2" w:rsidR="00D55CBC" w:rsidRPr="0068418C" w:rsidRDefault="003E35F6" w:rsidP="00D55CBC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sectPr w:rsidR="00D55CBC" w:rsidRPr="0068418C" w:rsidSect="00911CD5">
      <w:headerReference w:type="default" r:id="rId19"/>
      <w:footerReference w:type="default" r:id="rId2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4F55" w14:textId="77777777" w:rsidR="000B46D3" w:rsidRDefault="000B46D3" w:rsidP="00A91D75">
      <w:r>
        <w:separator/>
      </w:r>
    </w:p>
  </w:endnote>
  <w:endnote w:type="continuationSeparator" w:id="0">
    <w:p w14:paraId="327546EF" w14:textId="77777777" w:rsidR="000B46D3" w:rsidRDefault="000B46D3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8527628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4D058" w14:textId="77777777" w:rsidR="000B46D3" w:rsidRDefault="000B46D3" w:rsidP="00A91D75">
      <w:r>
        <w:separator/>
      </w:r>
    </w:p>
  </w:footnote>
  <w:footnote w:type="continuationSeparator" w:id="0">
    <w:p w14:paraId="1B5D83AB" w14:textId="77777777" w:rsidR="000B46D3" w:rsidRDefault="000B46D3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185656417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3F37F468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32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33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F18"/>
    <w:multiLevelType w:val="multilevel"/>
    <w:tmpl w:val="7CB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9E9"/>
    <w:multiLevelType w:val="multilevel"/>
    <w:tmpl w:val="D69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2AFF"/>
    <w:multiLevelType w:val="multilevel"/>
    <w:tmpl w:val="47D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72668"/>
    <w:multiLevelType w:val="multilevel"/>
    <w:tmpl w:val="20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3DDA"/>
    <w:multiLevelType w:val="multilevel"/>
    <w:tmpl w:val="0D3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75314"/>
    <w:multiLevelType w:val="multilevel"/>
    <w:tmpl w:val="D0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40665"/>
    <w:multiLevelType w:val="multilevel"/>
    <w:tmpl w:val="1C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9356E"/>
    <w:multiLevelType w:val="multilevel"/>
    <w:tmpl w:val="D88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E594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74939"/>
    <w:multiLevelType w:val="multilevel"/>
    <w:tmpl w:val="8DF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00D48"/>
    <w:multiLevelType w:val="multilevel"/>
    <w:tmpl w:val="86B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E70C7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240D1"/>
    <w:multiLevelType w:val="multilevel"/>
    <w:tmpl w:val="BAB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23145"/>
    <w:multiLevelType w:val="multilevel"/>
    <w:tmpl w:val="D0D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92969"/>
    <w:multiLevelType w:val="multilevel"/>
    <w:tmpl w:val="C75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14693"/>
    <w:multiLevelType w:val="multilevel"/>
    <w:tmpl w:val="4E1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B828B6"/>
    <w:multiLevelType w:val="multilevel"/>
    <w:tmpl w:val="23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D50BF"/>
    <w:multiLevelType w:val="multilevel"/>
    <w:tmpl w:val="E0BA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D34F0"/>
    <w:multiLevelType w:val="multilevel"/>
    <w:tmpl w:val="1ED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C7410"/>
    <w:multiLevelType w:val="multilevel"/>
    <w:tmpl w:val="AE7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F68C3"/>
    <w:multiLevelType w:val="multilevel"/>
    <w:tmpl w:val="AE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76463"/>
    <w:multiLevelType w:val="multilevel"/>
    <w:tmpl w:val="A9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CD7A3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C108A6"/>
    <w:multiLevelType w:val="multilevel"/>
    <w:tmpl w:val="F7A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B3EA2"/>
    <w:multiLevelType w:val="multilevel"/>
    <w:tmpl w:val="FC866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4C31CA"/>
    <w:multiLevelType w:val="multilevel"/>
    <w:tmpl w:val="AE6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5B602C8"/>
    <w:multiLevelType w:val="multilevel"/>
    <w:tmpl w:val="CFE4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BC4408"/>
    <w:multiLevelType w:val="multilevel"/>
    <w:tmpl w:val="372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34522"/>
    <w:multiLevelType w:val="multilevel"/>
    <w:tmpl w:val="DE4E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DB7CD1"/>
    <w:multiLevelType w:val="multilevel"/>
    <w:tmpl w:val="421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630A7"/>
    <w:multiLevelType w:val="multilevel"/>
    <w:tmpl w:val="5A2C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92C20"/>
    <w:multiLevelType w:val="multilevel"/>
    <w:tmpl w:val="0AF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F1832"/>
    <w:multiLevelType w:val="multilevel"/>
    <w:tmpl w:val="BEB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52BEE"/>
    <w:multiLevelType w:val="multilevel"/>
    <w:tmpl w:val="0E1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3145D"/>
    <w:multiLevelType w:val="multilevel"/>
    <w:tmpl w:val="DD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D2785"/>
    <w:multiLevelType w:val="multilevel"/>
    <w:tmpl w:val="8CC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86606"/>
    <w:multiLevelType w:val="multilevel"/>
    <w:tmpl w:val="95B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52E22"/>
    <w:multiLevelType w:val="multilevel"/>
    <w:tmpl w:val="2AF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C4F4D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2B0D3C"/>
    <w:multiLevelType w:val="multilevel"/>
    <w:tmpl w:val="C422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A07DF5"/>
    <w:multiLevelType w:val="multilevel"/>
    <w:tmpl w:val="E5022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17343F"/>
    <w:multiLevelType w:val="multilevel"/>
    <w:tmpl w:val="16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21113C"/>
    <w:multiLevelType w:val="multilevel"/>
    <w:tmpl w:val="D29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BC3422"/>
    <w:multiLevelType w:val="multilevel"/>
    <w:tmpl w:val="929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E30793"/>
    <w:multiLevelType w:val="multilevel"/>
    <w:tmpl w:val="8DA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93091"/>
    <w:multiLevelType w:val="multilevel"/>
    <w:tmpl w:val="AB8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2634C2"/>
    <w:multiLevelType w:val="multilevel"/>
    <w:tmpl w:val="768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32AFE"/>
    <w:multiLevelType w:val="multilevel"/>
    <w:tmpl w:val="0F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68255C"/>
    <w:multiLevelType w:val="multilevel"/>
    <w:tmpl w:val="C31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975761"/>
    <w:multiLevelType w:val="multilevel"/>
    <w:tmpl w:val="FA0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2762D2"/>
    <w:multiLevelType w:val="multilevel"/>
    <w:tmpl w:val="DA0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29729E"/>
    <w:multiLevelType w:val="multilevel"/>
    <w:tmpl w:val="C5C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9E7C78"/>
    <w:multiLevelType w:val="multilevel"/>
    <w:tmpl w:val="D1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70DD2"/>
    <w:multiLevelType w:val="multilevel"/>
    <w:tmpl w:val="C79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1A715B"/>
    <w:multiLevelType w:val="multilevel"/>
    <w:tmpl w:val="097E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4F06DF"/>
    <w:multiLevelType w:val="multilevel"/>
    <w:tmpl w:val="78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E43E43"/>
    <w:multiLevelType w:val="multilevel"/>
    <w:tmpl w:val="B68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7696A"/>
    <w:multiLevelType w:val="multilevel"/>
    <w:tmpl w:val="8C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601BC"/>
    <w:multiLevelType w:val="multilevel"/>
    <w:tmpl w:val="80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7D1604"/>
    <w:multiLevelType w:val="multilevel"/>
    <w:tmpl w:val="96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66" w15:restartNumberingAfterBreak="0">
    <w:nsid w:val="62094011"/>
    <w:multiLevelType w:val="multilevel"/>
    <w:tmpl w:val="058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830A6B"/>
    <w:multiLevelType w:val="multilevel"/>
    <w:tmpl w:val="B84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A234A3"/>
    <w:multiLevelType w:val="multilevel"/>
    <w:tmpl w:val="296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F879EB"/>
    <w:multiLevelType w:val="multilevel"/>
    <w:tmpl w:val="0AB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251BF6"/>
    <w:multiLevelType w:val="multilevel"/>
    <w:tmpl w:val="DF2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024FE"/>
    <w:multiLevelType w:val="multilevel"/>
    <w:tmpl w:val="9AD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A87092"/>
    <w:multiLevelType w:val="multilevel"/>
    <w:tmpl w:val="CF1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E09AD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1E3F97"/>
    <w:multiLevelType w:val="multilevel"/>
    <w:tmpl w:val="A5F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1E0504"/>
    <w:multiLevelType w:val="multilevel"/>
    <w:tmpl w:val="407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E528A"/>
    <w:multiLevelType w:val="multilevel"/>
    <w:tmpl w:val="A0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8C005E"/>
    <w:multiLevelType w:val="multilevel"/>
    <w:tmpl w:val="7F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D815BB"/>
    <w:multiLevelType w:val="multilevel"/>
    <w:tmpl w:val="925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275F74"/>
    <w:multiLevelType w:val="multilevel"/>
    <w:tmpl w:val="57F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234FE"/>
    <w:multiLevelType w:val="multilevel"/>
    <w:tmpl w:val="4B58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0C1AC8"/>
    <w:multiLevelType w:val="multilevel"/>
    <w:tmpl w:val="4F5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DA5FA7"/>
    <w:multiLevelType w:val="multilevel"/>
    <w:tmpl w:val="9B2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9283">
    <w:abstractNumId w:val="65"/>
  </w:num>
  <w:num w:numId="2" w16cid:durableId="754209211">
    <w:abstractNumId w:val="26"/>
  </w:num>
  <w:num w:numId="3" w16cid:durableId="885070658">
    <w:abstractNumId w:val="14"/>
  </w:num>
  <w:num w:numId="4" w16cid:durableId="2011440795">
    <w:abstractNumId w:val="64"/>
  </w:num>
  <w:num w:numId="5" w16cid:durableId="596790971">
    <w:abstractNumId w:val="52"/>
  </w:num>
  <w:num w:numId="6" w16cid:durableId="1417364867">
    <w:abstractNumId w:val="13"/>
  </w:num>
  <w:num w:numId="7" w16cid:durableId="1273048071">
    <w:abstractNumId w:val="3"/>
  </w:num>
  <w:num w:numId="8" w16cid:durableId="2053918431">
    <w:abstractNumId w:val="9"/>
  </w:num>
  <w:num w:numId="9" w16cid:durableId="1068840030">
    <w:abstractNumId w:val="77"/>
  </w:num>
  <w:num w:numId="10" w16cid:durableId="1791241132">
    <w:abstractNumId w:val="30"/>
  </w:num>
  <w:num w:numId="11" w16cid:durableId="2102874112">
    <w:abstractNumId w:val="21"/>
  </w:num>
  <w:num w:numId="12" w16cid:durableId="975791888">
    <w:abstractNumId w:val="8"/>
  </w:num>
  <w:num w:numId="13" w16cid:durableId="1310284379">
    <w:abstractNumId w:val="11"/>
  </w:num>
  <w:num w:numId="14" w16cid:durableId="1218664088">
    <w:abstractNumId w:val="22"/>
  </w:num>
  <w:num w:numId="15" w16cid:durableId="241986800">
    <w:abstractNumId w:val="41"/>
  </w:num>
  <w:num w:numId="16" w16cid:durableId="1826193204">
    <w:abstractNumId w:val="51"/>
  </w:num>
  <w:num w:numId="17" w16cid:durableId="413939245">
    <w:abstractNumId w:val="36"/>
  </w:num>
  <w:num w:numId="18" w16cid:durableId="2085225372">
    <w:abstractNumId w:val="7"/>
  </w:num>
  <w:num w:numId="19" w16cid:durableId="40371328">
    <w:abstractNumId w:val="28"/>
  </w:num>
  <w:num w:numId="20" w16cid:durableId="1257715626">
    <w:abstractNumId w:val="48"/>
  </w:num>
  <w:num w:numId="21" w16cid:durableId="1495560788">
    <w:abstractNumId w:val="37"/>
  </w:num>
  <w:num w:numId="22" w16cid:durableId="1087381851">
    <w:abstractNumId w:val="53"/>
  </w:num>
  <w:num w:numId="23" w16cid:durableId="1459715910">
    <w:abstractNumId w:val="47"/>
  </w:num>
  <w:num w:numId="24" w16cid:durableId="891234164">
    <w:abstractNumId w:val="73"/>
  </w:num>
  <w:num w:numId="25" w16cid:durableId="1712732354">
    <w:abstractNumId w:val="44"/>
  </w:num>
  <w:num w:numId="26" w16cid:durableId="178159469">
    <w:abstractNumId w:val="50"/>
  </w:num>
  <w:num w:numId="27" w16cid:durableId="1060598522">
    <w:abstractNumId w:val="46"/>
  </w:num>
  <w:num w:numId="28" w16cid:durableId="125054051">
    <w:abstractNumId w:val="33"/>
  </w:num>
  <w:num w:numId="29" w16cid:durableId="1928608845">
    <w:abstractNumId w:val="57"/>
  </w:num>
  <w:num w:numId="30" w16cid:durableId="435171806">
    <w:abstractNumId w:val="26"/>
  </w:num>
  <w:num w:numId="31" w16cid:durableId="67652974">
    <w:abstractNumId w:val="38"/>
  </w:num>
  <w:num w:numId="32" w16cid:durableId="1251354462">
    <w:abstractNumId w:val="26"/>
  </w:num>
  <w:num w:numId="33" w16cid:durableId="1662267377">
    <w:abstractNumId w:val="61"/>
  </w:num>
  <w:num w:numId="34" w16cid:durableId="24641872">
    <w:abstractNumId w:val="26"/>
  </w:num>
  <w:num w:numId="35" w16cid:durableId="1017120274">
    <w:abstractNumId w:val="70"/>
  </w:num>
  <w:num w:numId="36" w16cid:durableId="346714804">
    <w:abstractNumId w:val="6"/>
  </w:num>
  <w:num w:numId="37" w16cid:durableId="1667631836">
    <w:abstractNumId w:val="26"/>
  </w:num>
  <w:num w:numId="38" w16cid:durableId="896548387">
    <w:abstractNumId w:val="56"/>
  </w:num>
  <w:num w:numId="39" w16cid:durableId="333609233">
    <w:abstractNumId w:val="16"/>
  </w:num>
  <w:num w:numId="40" w16cid:durableId="601568313">
    <w:abstractNumId w:val="32"/>
  </w:num>
  <w:num w:numId="41" w16cid:durableId="1882277920">
    <w:abstractNumId w:val="26"/>
  </w:num>
  <w:num w:numId="42" w16cid:durableId="1162501491">
    <w:abstractNumId w:val="26"/>
  </w:num>
  <w:num w:numId="43" w16cid:durableId="369494495">
    <w:abstractNumId w:val="2"/>
  </w:num>
  <w:num w:numId="44" w16cid:durableId="779568973">
    <w:abstractNumId w:val="26"/>
  </w:num>
  <w:num w:numId="45" w16cid:durableId="899099006">
    <w:abstractNumId w:val="76"/>
  </w:num>
  <w:num w:numId="46" w16cid:durableId="1943998078">
    <w:abstractNumId w:val="26"/>
  </w:num>
  <w:num w:numId="47" w16cid:durableId="135608767">
    <w:abstractNumId w:val="49"/>
  </w:num>
  <w:num w:numId="48" w16cid:durableId="298343572">
    <w:abstractNumId w:val="26"/>
  </w:num>
  <w:num w:numId="49" w16cid:durableId="2088527931">
    <w:abstractNumId w:val="78"/>
  </w:num>
  <w:num w:numId="50" w16cid:durableId="1810588553">
    <w:abstractNumId w:val="26"/>
  </w:num>
  <w:num w:numId="51" w16cid:durableId="1663970649">
    <w:abstractNumId w:val="4"/>
  </w:num>
  <w:num w:numId="52" w16cid:durableId="683704038">
    <w:abstractNumId w:val="26"/>
  </w:num>
  <w:num w:numId="53" w16cid:durableId="1981182815">
    <w:abstractNumId w:val="42"/>
  </w:num>
  <w:num w:numId="54" w16cid:durableId="1617524285">
    <w:abstractNumId w:val="55"/>
  </w:num>
  <w:num w:numId="55" w16cid:durableId="1350183022">
    <w:abstractNumId w:val="43"/>
  </w:num>
  <w:num w:numId="56" w16cid:durableId="247613525">
    <w:abstractNumId w:val="35"/>
  </w:num>
  <w:num w:numId="57" w16cid:durableId="2035182729">
    <w:abstractNumId w:val="24"/>
  </w:num>
  <w:num w:numId="58" w16cid:durableId="1119714494">
    <w:abstractNumId w:val="12"/>
  </w:num>
  <w:num w:numId="59" w16cid:durableId="1810246356">
    <w:abstractNumId w:val="26"/>
  </w:num>
  <w:num w:numId="60" w16cid:durableId="1501433738">
    <w:abstractNumId w:val="26"/>
  </w:num>
  <w:num w:numId="61" w16cid:durableId="1347824397">
    <w:abstractNumId w:val="68"/>
  </w:num>
  <w:num w:numId="62" w16cid:durableId="1253733128">
    <w:abstractNumId w:val="26"/>
  </w:num>
  <w:num w:numId="63" w16cid:durableId="854005374">
    <w:abstractNumId w:val="26"/>
  </w:num>
  <w:num w:numId="64" w16cid:durableId="987780587">
    <w:abstractNumId w:val="23"/>
  </w:num>
  <w:num w:numId="65" w16cid:durableId="949818344">
    <w:abstractNumId w:val="26"/>
  </w:num>
  <w:num w:numId="66" w16cid:durableId="1417822164">
    <w:abstractNumId w:val="81"/>
  </w:num>
  <w:num w:numId="67" w16cid:durableId="1898006426">
    <w:abstractNumId w:val="79"/>
  </w:num>
  <w:num w:numId="68" w16cid:durableId="2033453942">
    <w:abstractNumId w:val="18"/>
  </w:num>
  <w:num w:numId="69" w16cid:durableId="181600730">
    <w:abstractNumId w:val="66"/>
  </w:num>
  <w:num w:numId="70" w16cid:durableId="127938607">
    <w:abstractNumId w:val="26"/>
  </w:num>
  <w:num w:numId="71" w16cid:durableId="1549103895">
    <w:abstractNumId w:val="58"/>
  </w:num>
  <w:num w:numId="72" w16cid:durableId="2047942734">
    <w:abstractNumId w:val="80"/>
  </w:num>
  <w:num w:numId="73" w16cid:durableId="2013485492">
    <w:abstractNumId w:val="17"/>
  </w:num>
  <w:num w:numId="74" w16cid:durableId="584802811">
    <w:abstractNumId w:val="15"/>
  </w:num>
  <w:num w:numId="75" w16cid:durableId="618339781">
    <w:abstractNumId w:val="34"/>
  </w:num>
  <w:num w:numId="76" w16cid:durableId="1351686027">
    <w:abstractNumId w:val="26"/>
  </w:num>
  <w:num w:numId="77" w16cid:durableId="872426845">
    <w:abstractNumId w:val="26"/>
  </w:num>
  <w:num w:numId="78" w16cid:durableId="1809207381">
    <w:abstractNumId w:val="62"/>
  </w:num>
  <w:num w:numId="79" w16cid:durableId="1008287527">
    <w:abstractNumId w:val="26"/>
  </w:num>
  <w:num w:numId="80" w16cid:durableId="533621566">
    <w:abstractNumId w:val="71"/>
  </w:num>
  <w:num w:numId="81" w16cid:durableId="1803576052">
    <w:abstractNumId w:val="45"/>
  </w:num>
  <w:num w:numId="82" w16cid:durableId="1082096696">
    <w:abstractNumId w:val="0"/>
  </w:num>
  <w:num w:numId="83" w16cid:durableId="2119401020">
    <w:abstractNumId w:val="39"/>
  </w:num>
  <w:num w:numId="84" w16cid:durableId="806361584">
    <w:abstractNumId w:val="10"/>
  </w:num>
  <w:num w:numId="85" w16cid:durableId="653607424">
    <w:abstractNumId w:val="1"/>
  </w:num>
  <w:num w:numId="86" w16cid:durableId="1492522598">
    <w:abstractNumId w:val="63"/>
  </w:num>
  <w:num w:numId="87" w16cid:durableId="1326781920">
    <w:abstractNumId w:val="82"/>
  </w:num>
  <w:num w:numId="88" w16cid:durableId="1200044913">
    <w:abstractNumId w:val="69"/>
  </w:num>
  <w:num w:numId="89" w16cid:durableId="218517694">
    <w:abstractNumId w:val="27"/>
  </w:num>
  <w:num w:numId="90" w16cid:durableId="1873304445">
    <w:abstractNumId w:val="59"/>
  </w:num>
  <w:num w:numId="91" w16cid:durableId="1923373798">
    <w:abstractNumId w:val="60"/>
  </w:num>
  <w:num w:numId="92" w16cid:durableId="224528678">
    <w:abstractNumId w:val="74"/>
  </w:num>
  <w:num w:numId="93" w16cid:durableId="866870213">
    <w:abstractNumId w:val="19"/>
  </w:num>
  <w:num w:numId="94" w16cid:durableId="1130057626">
    <w:abstractNumId w:val="54"/>
  </w:num>
  <w:num w:numId="95" w16cid:durableId="918950770">
    <w:abstractNumId w:val="5"/>
  </w:num>
  <w:num w:numId="96" w16cid:durableId="899825024">
    <w:abstractNumId w:val="26"/>
  </w:num>
  <w:num w:numId="97" w16cid:durableId="1927229512">
    <w:abstractNumId w:val="26"/>
  </w:num>
  <w:num w:numId="98" w16cid:durableId="121116398">
    <w:abstractNumId w:val="26"/>
  </w:num>
  <w:num w:numId="99" w16cid:durableId="145978686">
    <w:abstractNumId w:val="75"/>
  </w:num>
  <w:num w:numId="100" w16cid:durableId="1604268773">
    <w:abstractNumId w:val="31"/>
  </w:num>
  <w:num w:numId="101" w16cid:durableId="1347756411">
    <w:abstractNumId w:val="29"/>
  </w:num>
  <w:num w:numId="102" w16cid:durableId="1877739676">
    <w:abstractNumId w:val="25"/>
  </w:num>
  <w:num w:numId="103" w16cid:durableId="1768424528">
    <w:abstractNumId w:val="72"/>
  </w:num>
  <w:num w:numId="104" w16cid:durableId="1496874123">
    <w:abstractNumId w:val="20"/>
  </w:num>
  <w:num w:numId="105" w16cid:durableId="38945128">
    <w:abstractNumId w:val="40"/>
  </w:num>
  <w:num w:numId="106" w16cid:durableId="431052762">
    <w:abstractNumId w:val="6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2111D"/>
    <w:rsid w:val="0004761A"/>
    <w:rsid w:val="00055EA4"/>
    <w:rsid w:val="000A4A8A"/>
    <w:rsid w:val="000B46D3"/>
    <w:rsid w:val="000B6854"/>
    <w:rsid w:val="000D417F"/>
    <w:rsid w:val="00120248"/>
    <w:rsid w:val="001319DE"/>
    <w:rsid w:val="00172A2B"/>
    <w:rsid w:val="00184B35"/>
    <w:rsid w:val="001852BE"/>
    <w:rsid w:val="001865F2"/>
    <w:rsid w:val="001A3CCC"/>
    <w:rsid w:val="001E4AE7"/>
    <w:rsid w:val="001E59F3"/>
    <w:rsid w:val="002063EE"/>
    <w:rsid w:val="00213509"/>
    <w:rsid w:val="00226FF2"/>
    <w:rsid w:val="00260473"/>
    <w:rsid w:val="00282B04"/>
    <w:rsid w:val="002B67D3"/>
    <w:rsid w:val="002C4851"/>
    <w:rsid w:val="002C7F27"/>
    <w:rsid w:val="00325590"/>
    <w:rsid w:val="003338A9"/>
    <w:rsid w:val="00342438"/>
    <w:rsid w:val="003767B2"/>
    <w:rsid w:val="003A3B16"/>
    <w:rsid w:val="003B047C"/>
    <w:rsid w:val="003E35F6"/>
    <w:rsid w:val="003F429C"/>
    <w:rsid w:val="00437ABB"/>
    <w:rsid w:val="004437F5"/>
    <w:rsid w:val="0049036D"/>
    <w:rsid w:val="00495FDB"/>
    <w:rsid w:val="004A3529"/>
    <w:rsid w:val="004B4E46"/>
    <w:rsid w:val="004C0AD1"/>
    <w:rsid w:val="005343E2"/>
    <w:rsid w:val="00577305"/>
    <w:rsid w:val="00580A2C"/>
    <w:rsid w:val="00581F2B"/>
    <w:rsid w:val="0059701D"/>
    <w:rsid w:val="005C2E0B"/>
    <w:rsid w:val="005E2678"/>
    <w:rsid w:val="005E3F23"/>
    <w:rsid w:val="006003D5"/>
    <w:rsid w:val="00633384"/>
    <w:rsid w:val="0064466C"/>
    <w:rsid w:val="00672C1A"/>
    <w:rsid w:val="0068418C"/>
    <w:rsid w:val="006D0FA5"/>
    <w:rsid w:val="006D71FE"/>
    <w:rsid w:val="007069D8"/>
    <w:rsid w:val="00751E57"/>
    <w:rsid w:val="00760843"/>
    <w:rsid w:val="00772E0E"/>
    <w:rsid w:val="007808DC"/>
    <w:rsid w:val="00785195"/>
    <w:rsid w:val="00785259"/>
    <w:rsid w:val="007A01DC"/>
    <w:rsid w:val="007B0DFA"/>
    <w:rsid w:val="007B241B"/>
    <w:rsid w:val="007E5E59"/>
    <w:rsid w:val="007E7A2D"/>
    <w:rsid w:val="008034BE"/>
    <w:rsid w:val="00823D33"/>
    <w:rsid w:val="0085384B"/>
    <w:rsid w:val="008759A8"/>
    <w:rsid w:val="00890409"/>
    <w:rsid w:val="00895034"/>
    <w:rsid w:val="008B46AB"/>
    <w:rsid w:val="008D264A"/>
    <w:rsid w:val="008E707B"/>
    <w:rsid w:val="00911CD5"/>
    <w:rsid w:val="009210A6"/>
    <w:rsid w:val="00924378"/>
    <w:rsid w:val="00930B96"/>
    <w:rsid w:val="009443C8"/>
    <w:rsid w:val="00944D7A"/>
    <w:rsid w:val="00955659"/>
    <w:rsid w:val="009654DB"/>
    <w:rsid w:val="009A0F76"/>
    <w:rsid w:val="009B078F"/>
    <w:rsid w:val="009C3D0C"/>
    <w:rsid w:val="00A03BCD"/>
    <w:rsid w:val="00A16F22"/>
    <w:rsid w:val="00A21C07"/>
    <w:rsid w:val="00A302FC"/>
    <w:rsid w:val="00A57F79"/>
    <w:rsid w:val="00A7217A"/>
    <w:rsid w:val="00A86068"/>
    <w:rsid w:val="00A91D75"/>
    <w:rsid w:val="00AC343A"/>
    <w:rsid w:val="00AC4217"/>
    <w:rsid w:val="00AC4BF7"/>
    <w:rsid w:val="00AC6AA2"/>
    <w:rsid w:val="00B06DBC"/>
    <w:rsid w:val="00B7738F"/>
    <w:rsid w:val="00B77DC7"/>
    <w:rsid w:val="00B809AD"/>
    <w:rsid w:val="00B91972"/>
    <w:rsid w:val="00BC2075"/>
    <w:rsid w:val="00BD47EC"/>
    <w:rsid w:val="00C12634"/>
    <w:rsid w:val="00C50FEA"/>
    <w:rsid w:val="00C6323A"/>
    <w:rsid w:val="00C77121"/>
    <w:rsid w:val="00C862F8"/>
    <w:rsid w:val="00C87193"/>
    <w:rsid w:val="00CB27A1"/>
    <w:rsid w:val="00CC2363"/>
    <w:rsid w:val="00CD49BE"/>
    <w:rsid w:val="00D301BB"/>
    <w:rsid w:val="00D476F7"/>
    <w:rsid w:val="00D55CBC"/>
    <w:rsid w:val="00D64C73"/>
    <w:rsid w:val="00D83520"/>
    <w:rsid w:val="00D8631A"/>
    <w:rsid w:val="00D87CD8"/>
    <w:rsid w:val="00D911A2"/>
    <w:rsid w:val="00DF1CFA"/>
    <w:rsid w:val="00E2282E"/>
    <w:rsid w:val="00E37495"/>
    <w:rsid w:val="00E523C3"/>
    <w:rsid w:val="00E5388E"/>
    <w:rsid w:val="00E540BF"/>
    <w:rsid w:val="00E6016B"/>
    <w:rsid w:val="00E81698"/>
    <w:rsid w:val="00E86141"/>
    <w:rsid w:val="00E94B95"/>
    <w:rsid w:val="00EA03F0"/>
    <w:rsid w:val="00EC0D1D"/>
    <w:rsid w:val="00ED6905"/>
    <w:rsid w:val="00EF64C7"/>
    <w:rsid w:val="00F15904"/>
    <w:rsid w:val="00F479DB"/>
    <w:rsid w:val="00F5644A"/>
    <w:rsid w:val="00FB6A61"/>
    <w:rsid w:val="00FC4AC4"/>
    <w:rsid w:val="00FE0D74"/>
    <w:rsid w:val="00FE3D2C"/>
    <w:rsid w:val="00FF3C5B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E540BF"/>
    <w:pPr>
      <w:keepNext/>
      <w:keepLines/>
      <w:spacing w:after="60" w:line="480" w:lineRule="auto"/>
      <w:ind w:left="29" w:right="29"/>
      <w:outlineLvl w:val="2"/>
    </w:pPr>
    <w:rPr>
      <w:rFonts w:eastAsia="Times New Roman" w:cstheme="minorHAnsi"/>
      <w:i/>
      <w:szCs w:val="24"/>
      <w:lang w:val="es-CO" w:eastAsia="es-CO" w:bidi="es-ES"/>
    </w:rPr>
  </w:style>
  <w:style w:type="paragraph" w:styleId="Ttulo4">
    <w:name w:val="heading 4"/>
    <w:basedOn w:val="Normal"/>
    <w:next w:val="Normal"/>
    <w:link w:val="Ttulo4Car"/>
    <w:autoRedefine/>
    <w:uiPriority w:val="7"/>
    <w:unhideWhenUsed/>
    <w:qFormat/>
    <w:rsid w:val="00E861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E540BF"/>
    <w:rPr>
      <w:rFonts w:eastAsia="Times New Roman" w:cstheme="minorHAnsi"/>
      <w:i/>
      <w:color w:val="262140" w:themeColor="text1"/>
      <w:sz w:val="24"/>
      <w:szCs w:val="24"/>
      <w:lang w:val="es-CO" w:eastAsia="es-CO" w:bidi="es-ES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rsid w:val="00E8614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C862F8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1473</TotalTime>
  <Pages>11</Pages>
  <Words>1477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23</cp:revision>
  <dcterms:created xsi:type="dcterms:W3CDTF">2025-06-30T04:50:00Z</dcterms:created>
  <dcterms:modified xsi:type="dcterms:W3CDTF">2025-09-08T15:51:00Z</dcterms:modified>
  <cp:contentStatus/>
  <cp:version/>
</cp:coreProperties>
</file>