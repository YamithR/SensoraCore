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3887021C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rcRect/>
                          <a:stretch>
                            <a:fillRect l="-4108" t="-4108" r="-4408" b="-440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4D9C5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9B61E4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BF71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" fillcolor="#7dc6f3 [3205]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Content>
        <w:p w14:paraId="36DB59E5" w14:textId="58C8DE4D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2ECFA45B" w14:textId="2D4C4150" w:rsidR="00055EA4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170319" w:history="1">
            <w:r w:rsidR="00055EA4" w:rsidRPr="00242AD3">
              <w:rPr>
                <w:rStyle w:val="Hipervnculo"/>
                <w:lang w:bidi="es-ES"/>
              </w:rPr>
              <w:t>INTRODUCCIÓN</w:t>
            </w:r>
            <w:r w:rsidR="00055EA4">
              <w:rPr>
                <w:webHidden/>
              </w:rPr>
              <w:tab/>
            </w:r>
            <w:r w:rsidR="00055EA4">
              <w:rPr>
                <w:webHidden/>
              </w:rPr>
              <w:fldChar w:fldCharType="begin"/>
            </w:r>
            <w:r w:rsidR="00055EA4">
              <w:rPr>
                <w:webHidden/>
              </w:rPr>
              <w:instrText xml:space="preserve"> PAGEREF _Toc208170319 \h </w:instrText>
            </w:r>
            <w:r w:rsidR="00055EA4">
              <w:rPr>
                <w:webHidden/>
              </w:rPr>
            </w:r>
            <w:r w:rsidR="00055EA4">
              <w:rPr>
                <w:webHidden/>
              </w:rPr>
              <w:fldChar w:fldCharType="separate"/>
            </w:r>
            <w:r w:rsidR="00055EA4">
              <w:rPr>
                <w:webHidden/>
              </w:rPr>
              <w:t>3</w:t>
            </w:r>
            <w:r w:rsidR="00055EA4">
              <w:rPr>
                <w:webHidden/>
              </w:rPr>
              <w:fldChar w:fldCharType="end"/>
            </w:r>
          </w:hyperlink>
        </w:p>
        <w:p w14:paraId="6EE0FA1E" w14:textId="7ADBA45E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0" w:history="1">
            <w:r w:rsidRPr="00242AD3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408B" w14:textId="73D40F68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1" w:history="1">
            <w:r w:rsidRPr="00242AD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E0D9" w14:textId="604ECB05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2" w:history="1">
            <w:r w:rsidRPr="00242AD3">
              <w:rPr>
                <w:rStyle w:val="Hipervnculo"/>
                <w:lang w:bidi="es-ES"/>
              </w:rPr>
              <w:t>CARACTERISTICAS TECNICAS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BEC232" w14:textId="341884BA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3" w:history="1">
            <w:r w:rsidRPr="00242AD3">
              <w:rPr>
                <w:rStyle w:val="Hipervnculo"/>
                <w:noProof/>
              </w:rPr>
              <w:t>Arquitectura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B814" w14:textId="0164C312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4" w:history="1">
            <w:r w:rsidRPr="00242AD3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EAEC8" w14:textId="3122BC89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5" w:history="1">
            <w:r w:rsidRPr="00242AD3">
              <w:rPr>
                <w:rStyle w:val="Hipervnculo"/>
                <w:noProof/>
                <w:lang w:bidi="es-ES"/>
              </w:rPr>
              <w:t>Funcionalidades Especificas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0E7D" w14:textId="638A6BA5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6" w:history="1">
            <w:r w:rsidRPr="00242AD3">
              <w:rPr>
                <w:rStyle w:val="Hipervnculo"/>
                <w:lang w:val="es-CO" w:bidi="es-ES"/>
              </w:rPr>
              <w:t>HARDWARE COMPATIBLE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DCCB777" w14:textId="3CD27BE0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7" w:history="1">
            <w:r w:rsidRPr="00242AD3">
              <w:rPr>
                <w:rStyle w:val="Hipervnculo"/>
                <w:noProof/>
                <w:lang w:val="es-CO" w:bidi="es-ES"/>
              </w:rPr>
              <w:t>Microcontrolador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12D7" w14:textId="4BC86BED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8" w:history="1">
            <w:r w:rsidRPr="00242AD3">
              <w:rPr>
                <w:rStyle w:val="Hipervnculo"/>
                <w:noProof/>
                <w:lang w:val="es-CO" w:bidi="es-ES"/>
              </w:rPr>
              <w:t>Sensor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AE4E" w14:textId="759B187A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29" w:history="1">
            <w:r w:rsidRPr="00242AD3">
              <w:rPr>
                <w:rStyle w:val="Hipervnculo"/>
                <w:noProof/>
                <w:lang w:val="es-CO" w:bidi="es-ES"/>
              </w:rPr>
              <w:t>Diagrama de 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A4E8" w14:textId="59A626AF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0" w:history="1">
            <w:r w:rsidRPr="00242AD3">
              <w:rPr>
                <w:rStyle w:val="Hipervnculo"/>
                <w:lang w:bidi="es-ES"/>
              </w:rPr>
              <w:t>REQUERIMIENTOS DE 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BBFF19" w14:textId="2ED8B7B4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1" w:history="1">
            <w:r w:rsidRPr="00242AD3">
              <w:rPr>
                <w:rStyle w:val="Hipervnculo"/>
                <w:noProof/>
                <w:lang w:val="es-CO" w:bidi="es-ES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1902" w14:textId="31222A9E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2" w:history="1">
            <w:r w:rsidRPr="00242AD3">
              <w:rPr>
                <w:rStyle w:val="Hipervnculo"/>
                <w:noProof/>
                <w:lang w:val="es-CO" w:bidi="es-ES"/>
              </w:rPr>
              <w:t>Dependencias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1AAC" w14:textId="03A1F8B6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3" w:history="1">
            <w:r w:rsidRPr="00242AD3">
              <w:rPr>
                <w:rStyle w:val="Hipervnculo"/>
                <w:noProof/>
                <w:lang w:val="es-CO" w:bidi="es-ES"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1420" w14:textId="5CC072F3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4" w:history="1">
            <w:r w:rsidRPr="00242AD3">
              <w:rPr>
                <w:rStyle w:val="Hipervnculo"/>
                <w:lang w:bidi="es-ES"/>
              </w:rPr>
              <w:t>INICIO RÁPIDO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A6D71C" w14:textId="46268EF6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5" w:history="1">
            <w:r w:rsidRPr="00242AD3">
              <w:rPr>
                <w:rStyle w:val="Hipervnculo"/>
                <w:lang w:bidi="es-ES"/>
              </w:rPr>
              <w:t>ALGORITMOS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3970B97" w14:textId="593EC960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6" w:history="1">
            <w:r w:rsidRPr="00242AD3">
              <w:rPr>
                <w:rStyle w:val="Hipervnculo"/>
                <w:lang w:val="es-CO"/>
              </w:rPr>
              <w:t>APLICACIONES EDUCATIVAS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A45F18" w14:textId="6391908C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7" w:history="1">
            <w:r w:rsidRPr="00242AD3">
              <w:rPr>
                <w:rStyle w:val="Hipervnculo"/>
                <w:noProof/>
                <w:lang w:val="es-CO"/>
              </w:rPr>
              <w:t>Niveles Académicos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013F" w14:textId="118C2CCE" w:rsidR="00055EA4" w:rsidRDefault="00055EA4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8" w:history="1">
            <w:r w:rsidRPr="00242AD3">
              <w:rPr>
                <w:rStyle w:val="Hipervnculo"/>
                <w:noProof/>
                <w:lang w:val="es-CO"/>
              </w:rPr>
              <w:t>Conceptos Didácticos Cubiertos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_Toc208170338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AC86" w14:textId="09BE9DC1" w:rsidR="00055EA4" w:rsidRDefault="00055EA4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70339" w:history="1">
            <w:r w:rsidRPr="00242AD3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_Toc208170339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0B300C" w14:textId="2F5C53F7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E523C3">
      <w:pPr>
        <w:pStyle w:val="Ttulo1"/>
        <w:rPr>
          <w:caps w:val="0"/>
          <w:lang w:bidi="es-ES"/>
        </w:rPr>
      </w:pPr>
      <w:bookmarkStart w:id="0" w:name="_Toc208170319"/>
      <w:bookmarkStart w:id="1" w:name="_Hlk501114800"/>
      <w:r>
        <w:rPr>
          <w:caps w:val="0"/>
          <w:lang w:bidi="es-ES"/>
        </w:rPr>
        <w:lastRenderedPageBreak/>
        <w:t>INTRODUCCIÓN</w:t>
      </w:r>
      <w:bookmarkEnd w:id="0"/>
    </w:p>
    <w:p w14:paraId="7D1E7676" w14:textId="46B39446" w:rsidR="000B6854" w:rsidRDefault="000B6854" w:rsidP="000B6854">
      <w:pPr>
        <w:pStyle w:val="Ttulo2"/>
        <w:rPr>
          <w:lang w:bidi="es-ES"/>
        </w:rPr>
      </w:pPr>
      <w:bookmarkStart w:id="2" w:name="_Toc208170320"/>
      <w:r>
        <w:rPr>
          <w:lang w:bidi="es-ES"/>
        </w:rPr>
        <w:t>Información General</w:t>
      </w:r>
      <w:bookmarkEnd w:id="2"/>
    </w:p>
    <w:bookmarkEnd w:id="1"/>
    <w:p w14:paraId="34FA2EAB" w14:textId="34AB2107" w:rsidR="00C862F8" w:rsidRDefault="000B6854" w:rsidP="000B6854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Pr="000B6854">
        <w:rPr>
          <w:lang w:bidi="es-ES"/>
        </w:rPr>
        <w:t>SENSORA_</w:t>
      </w:r>
      <w:r w:rsidR="00C862F8">
        <w:rPr>
          <w:lang w:bidi="es-ES"/>
        </w:rPr>
        <w:t>ANGLE_ARM</w:t>
      </w:r>
    </w:p>
    <w:p w14:paraId="678D6889" w14:textId="79FB33AB" w:rsidR="000B6854" w:rsidRPr="000B6854" w:rsidRDefault="000B6854" w:rsidP="000B6854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Python 3.x con PySide6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Software Educativo/Módulo Didáctico</w:t>
      </w:r>
    </w:p>
    <w:p w14:paraId="22E72143" w14:textId="20F163C6" w:rsidR="00E523C3" w:rsidRPr="004C0AD1" w:rsidRDefault="00BD47EC" w:rsidP="00E523C3">
      <w:pPr>
        <w:pStyle w:val="Ttulo2"/>
      </w:pPr>
      <w:bookmarkStart w:id="3" w:name="_Toc208170321"/>
      <w:r>
        <w:t>Descripción General</w:t>
      </w:r>
      <w:bookmarkEnd w:id="3"/>
    </w:p>
    <w:p w14:paraId="579C7624" w14:textId="3B7AB321" w:rsidR="00581F2B" w:rsidRDefault="00581F2B" w:rsidP="00BD47EC">
      <w:pPr>
        <w:jc w:val="both"/>
      </w:pPr>
      <w:r w:rsidRPr="00581F2B">
        <w:t>El módulo SENSORA_ULTRASONIC es un sistema de medición de distancia por ultrasonido que utiliza el sensor HC-SR04 para realizar mediciones precisas de distancia sin contacto. El sistema implementa una arquitectura cliente-servidor basada en TCP que permite la comunicación entre un microcontrolador ESP32 y una aplicación de escritorio desarrollada en PySide6.</w:t>
      </w:r>
    </w:p>
    <w:p w14:paraId="1EA0B9FF" w14:textId="6EFAD35B" w:rsidR="00D476F7" w:rsidRPr="004C0AD1" w:rsidRDefault="00BD47EC" w:rsidP="00D476F7">
      <w:pPr>
        <w:pStyle w:val="Ttulo1"/>
      </w:pPr>
      <w:bookmarkStart w:id="4" w:name="_Toc208170322"/>
      <w:r>
        <w:rPr>
          <w:lang w:bidi="es-ES"/>
        </w:rPr>
        <w:lastRenderedPageBreak/>
        <w:t>CARACTERISTICAS TECNICAS</w:t>
      </w:r>
      <w:bookmarkEnd w:id="4"/>
    </w:p>
    <w:p w14:paraId="1A6D0421" w14:textId="63266265" w:rsidR="00D476F7" w:rsidRPr="00055EA4" w:rsidRDefault="00BD47EC" w:rsidP="00BD47EC">
      <w:pPr>
        <w:pStyle w:val="Ttulo2"/>
        <w:spacing w:before="500"/>
      </w:pPr>
      <w:bookmarkStart w:id="5" w:name="_Toc208170323"/>
      <w:r w:rsidRPr="00055EA4">
        <w:t>Arquitectura del Software</w:t>
      </w:r>
      <w:bookmarkEnd w:id="5"/>
    </w:p>
    <w:p w14:paraId="230B30D6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Patrón Cliente-Servidor TCP</w:t>
      </w:r>
      <w:r w:rsidRPr="004B4E46">
        <w:t>: Comunicación robusta entre ESP32 y aplicación desktop</w:t>
      </w:r>
    </w:p>
    <w:p w14:paraId="7F5D519D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Threading Asíncrono</w:t>
      </w:r>
      <w:r w:rsidRPr="004B4E46">
        <w:t>: QThread para operaciones de red sin bloqueo de UI</w:t>
      </w:r>
    </w:p>
    <w:p w14:paraId="3A10E600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Visualización Matplotlib</w:t>
      </w:r>
      <w:r w:rsidRPr="004B4E46">
        <w:t>: Gráficas integradas con canvas Qt para análisis visual</w:t>
      </w:r>
    </w:p>
    <w:p w14:paraId="3554727B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Persistencia JSON</w:t>
      </w:r>
      <w:r w:rsidRPr="004B4E46">
        <w:t>: Almacenamiento de configuraciones de calibración</w:t>
      </w:r>
    </w:p>
    <w:p w14:paraId="510BC691" w14:textId="026A5805" w:rsidR="005343E2" w:rsidRPr="00055EA4" w:rsidRDefault="005343E2" w:rsidP="00172A2B">
      <w:pPr>
        <w:pStyle w:val="Listaconnmeros"/>
        <w:numPr>
          <w:ilvl w:val="0"/>
          <w:numId w:val="0"/>
        </w:numPr>
        <w:outlineLvl w:val="1"/>
        <w:rPr>
          <w:rFonts w:asciiTheme="majorHAnsi" w:eastAsiaTheme="majorEastAsia" w:hAnsiTheme="majorHAnsi" w:cstheme="majorBidi"/>
          <w:b/>
          <w:bCs/>
          <w:sz w:val="28"/>
        </w:rPr>
      </w:pPr>
      <w:bookmarkStart w:id="6" w:name="_Toc208170324"/>
      <w:r w:rsidRPr="00055EA4">
        <w:rPr>
          <w:rFonts w:asciiTheme="majorHAnsi" w:eastAsiaTheme="majorEastAsia" w:hAnsiTheme="majorHAnsi" w:cstheme="majorBidi"/>
          <w:b/>
          <w:bCs/>
          <w:sz w:val="28"/>
        </w:rPr>
        <w:t>Componentes Principales</w:t>
      </w:r>
      <w:bookmarkEnd w:id="6"/>
    </w:p>
    <w:p w14:paraId="708FBAA3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UltrasonicThread</w:t>
      </w:r>
      <w:r w:rsidRPr="004B4E46">
        <w:t>: Hilo de comunicación TCP para recepción de datos</w:t>
      </w:r>
    </w:p>
    <w:p w14:paraId="54F7EFD5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UltrasonicLogic</w:t>
      </w:r>
      <w:r w:rsidRPr="004B4E46">
        <w:t>: Controlador principal de lógica de aplicación</w:t>
      </w:r>
    </w:p>
    <w:p w14:paraId="46B89884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Sistema de Calibración</w:t>
      </w:r>
      <w:r w:rsidRPr="004B4E46">
        <w:t>: Regresión lineal para corrección de mediciones</w:t>
      </w:r>
    </w:p>
    <w:p w14:paraId="32BFED80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Exportador de Datos</w:t>
      </w:r>
      <w:r w:rsidRPr="004B4E46">
        <w:t>: Generación de reportes Excel/CSV con metadatos</w:t>
      </w:r>
    </w:p>
    <w:p w14:paraId="4CC02712" w14:textId="1F8B103A" w:rsidR="00EA03F0" w:rsidRPr="001A3CCC" w:rsidRDefault="00EA03F0" w:rsidP="001A3CCC">
      <w:pPr>
        <w:pStyle w:val="Ttulo2"/>
      </w:pPr>
      <w:bookmarkStart w:id="7" w:name="_Toc208170325"/>
      <w:r w:rsidRPr="001A3CCC">
        <w:t>Funcionalidades Especificas</w:t>
      </w:r>
      <w:bookmarkEnd w:id="7"/>
    </w:p>
    <w:p w14:paraId="303179DB" w14:textId="77777777" w:rsidR="004B4E46" w:rsidRPr="004B4E46" w:rsidRDefault="004B4E46" w:rsidP="004B4E46">
      <w:pPr>
        <w:pStyle w:val="Listaconnmeros"/>
      </w:pPr>
      <w:r w:rsidRPr="004B4E46">
        <w:t>Medición continua de distancia (0-400 cm típico)</w:t>
      </w:r>
    </w:p>
    <w:p w14:paraId="751C918F" w14:textId="77777777" w:rsidR="004B4E46" w:rsidRPr="004B4E46" w:rsidRDefault="004B4E46" w:rsidP="004B4E46">
      <w:pPr>
        <w:pStyle w:val="Listaconnmeros"/>
      </w:pPr>
      <w:r w:rsidRPr="004B4E46">
        <w:t>Cálculo automático de tiempo de respuesta del sensor</w:t>
      </w:r>
    </w:p>
    <w:p w14:paraId="64091455" w14:textId="77777777" w:rsidR="004B4E46" w:rsidRPr="004B4E46" w:rsidRDefault="004B4E46" w:rsidP="004B4E46">
      <w:pPr>
        <w:pStyle w:val="Listaconnmeros"/>
      </w:pPr>
      <w:r w:rsidRPr="004B4E46">
        <w:t>Calibración asistida con múltiples puntos de referencia</w:t>
      </w:r>
    </w:p>
    <w:p w14:paraId="4B5DE49C" w14:textId="77777777" w:rsidR="004B4E46" w:rsidRPr="004B4E46" w:rsidRDefault="004B4E46" w:rsidP="004B4E46">
      <w:pPr>
        <w:pStyle w:val="Listaconnmeros"/>
      </w:pPr>
      <w:r w:rsidRPr="004B4E46">
        <w:t>Visualización dual: datos crudos y calibrados</w:t>
      </w:r>
    </w:p>
    <w:p w14:paraId="6C180571" w14:textId="77777777" w:rsidR="004B4E46" w:rsidRPr="004B4E46" w:rsidRDefault="004B4E46" w:rsidP="004B4E46">
      <w:pPr>
        <w:pStyle w:val="Listaconnmeros"/>
      </w:pPr>
      <w:r w:rsidRPr="004B4E46">
        <w:t>Ventana deslizante de 200 muestras para eficiencia</w:t>
      </w:r>
    </w:p>
    <w:p w14:paraId="2A6EABA4" w14:textId="77777777" w:rsidR="00B7738F" w:rsidRPr="00B7738F" w:rsidRDefault="00B7738F" w:rsidP="00B7738F">
      <w:pPr>
        <w:rPr>
          <w:lang w:val="es-CO" w:bidi="es-ES"/>
        </w:rPr>
      </w:pPr>
    </w:p>
    <w:p w14:paraId="132D46AA" w14:textId="55D51293" w:rsidR="00FB6A61" w:rsidRPr="00FB6A61" w:rsidRDefault="00FB6A61" w:rsidP="00FB6A61">
      <w:pPr>
        <w:pStyle w:val="Ttulo1"/>
        <w:rPr>
          <w:b w:val="0"/>
          <w:bCs w:val="0"/>
          <w:lang w:val="es-CO" w:bidi="es-ES"/>
        </w:rPr>
      </w:pPr>
      <w:bookmarkStart w:id="8" w:name="_Toc208170326"/>
      <w:r w:rsidRPr="00FB6A61">
        <w:rPr>
          <w:lang w:val="es-CO" w:bidi="es-ES"/>
        </w:rPr>
        <w:lastRenderedPageBreak/>
        <w:t>HARDWARE COMPATIBLE</w:t>
      </w:r>
      <w:bookmarkEnd w:id="8"/>
    </w:p>
    <w:p w14:paraId="4AFC9D42" w14:textId="01FF20C0" w:rsidR="00FB6A61" w:rsidRPr="00FB6A61" w:rsidRDefault="00FB6A61" w:rsidP="00FB6A61">
      <w:pPr>
        <w:pStyle w:val="Ttulo2"/>
        <w:rPr>
          <w:lang w:val="es-CO" w:bidi="es-ES"/>
        </w:rPr>
      </w:pPr>
      <w:bookmarkStart w:id="9" w:name="_Toc208170327"/>
      <w:r w:rsidRPr="00FB6A61">
        <w:rPr>
          <w:lang w:val="es-CO" w:bidi="es-ES"/>
        </w:rPr>
        <w:t>Microcontrolador Principal</w:t>
      </w:r>
      <w:bookmarkEnd w:id="9"/>
    </w:p>
    <w:p w14:paraId="341DB20A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Modelo</w:t>
      </w:r>
      <w:r w:rsidRPr="004B4E46">
        <w:t>: ESP32 DevKit V1</w:t>
      </w:r>
    </w:p>
    <w:p w14:paraId="7243F48F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Conectividad</w:t>
      </w:r>
      <w:r w:rsidRPr="004B4E46">
        <w:t>: WiFi integrado para comunicación TCP</w:t>
      </w:r>
    </w:p>
    <w:p w14:paraId="340A045E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Alimentación</w:t>
      </w:r>
      <w:r w:rsidRPr="004B4E46">
        <w:t>: 5V/3.3V dual para sensor y lógica</w:t>
      </w:r>
    </w:p>
    <w:p w14:paraId="7F564BB5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GPIO Disponibles</w:t>
      </w:r>
      <w:r w:rsidRPr="004B4E46">
        <w:t>: Pines digitales para TRIG y ECH</w:t>
      </w:r>
    </w:p>
    <w:p w14:paraId="2CC8CA07" w14:textId="07CA56A0" w:rsidR="00FB6A61" w:rsidRPr="00FB6A61" w:rsidRDefault="00FB6A61" w:rsidP="00FB6A61">
      <w:pPr>
        <w:pStyle w:val="Ttulo2"/>
        <w:rPr>
          <w:b w:val="0"/>
          <w:bCs w:val="0"/>
          <w:lang w:val="es-CO" w:bidi="es-ES"/>
        </w:rPr>
      </w:pPr>
      <w:bookmarkStart w:id="10" w:name="_Toc208170328"/>
      <w:r w:rsidRPr="00FB6A61">
        <w:rPr>
          <w:lang w:val="es-CO" w:bidi="es-ES"/>
        </w:rPr>
        <w:t>Sensor Requerido</w:t>
      </w:r>
      <w:bookmarkEnd w:id="10"/>
    </w:p>
    <w:p w14:paraId="3655A65B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Tipo</w:t>
      </w:r>
      <w:r w:rsidRPr="004B4E46">
        <w:t>: HC-SR04 Ultrasonic Distance Sensor</w:t>
      </w:r>
    </w:p>
    <w:p w14:paraId="0EDBAF67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Rango de Medición</w:t>
      </w:r>
      <w:r w:rsidRPr="004B4E46">
        <w:t>: 2cm - 400cm</w:t>
      </w:r>
    </w:p>
    <w:p w14:paraId="1CE4BAB1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Precisión</w:t>
      </w:r>
      <w:r w:rsidRPr="004B4E46">
        <w:t>: ±3mm</w:t>
      </w:r>
    </w:p>
    <w:p w14:paraId="0DDADB97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Frecuencia de Operación</w:t>
      </w:r>
      <w:r w:rsidRPr="004B4E46">
        <w:t>: 40kHz</w:t>
      </w:r>
    </w:p>
    <w:p w14:paraId="2026E7AE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Voltaje de Alimentación</w:t>
      </w:r>
      <w:r w:rsidRPr="004B4E46">
        <w:t>: 5V</w:t>
      </w:r>
    </w:p>
    <w:bookmarkStart w:id="11" w:name="_Toc208170329"/>
    <w:p w14:paraId="08E7FE4D" w14:textId="18E69AAA" w:rsidR="00EA03F0" w:rsidRPr="00EA03F0" w:rsidRDefault="00B7738F" w:rsidP="00B7738F">
      <w:pPr>
        <w:pStyle w:val="Ttulo2"/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39169" wp14:editId="3F9EBA0C">
                <wp:simplePos x="0" y="0"/>
                <wp:positionH relativeFrom="margin">
                  <wp:align>right</wp:align>
                </wp:positionH>
                <wp:positionV relativeFrom="paragraph">
                  <wp:posOffset>549358</wp:posOffset>
                </wp:positionV>
                <wp:extent cx="6119495" cy="2325370"/>
                <wp:effectExtent l="95250" t="38100" r="33655" b="93980"/>
                <wp:wrapTopAndBottom/>
                <wp:docPr id="136562337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325537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F60A2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┌─────────────────────────────────┐</w:t>
                            </w:r>
                          </w:p>
                          <w:p w14:paraId="70AB1285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ESP32 DevKit V1 → Sensor        │</w:t>
                            </w:r>
                          </w:p>
                          <w:p w14:paraId="6DF27931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                               │</w:t>
                            </w:r>
                          </w:p>
                          <w:p w14:paraId="0A2036D4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5V ○ ──→ VCC (HC-SR04)          │</w:t>
                            </w:r>
                          </w:p>
                          <w:p w14:paraId="10E41765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GND ○ ──→ GND (HC-SR04)         │</w:t>
                            </w:r>
                          </w:p>
                          <w:p w14:paraId="19622FE5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D32 ○ ──→ TRIG (HC-SR04)        │</w:t>
                            </w:r>
                          </w:p>
                          <w:p w14:paraId="66D4327D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D33 ○ ──→ ECHO (HC-SR04)        │</w:t>
                            </w:r>
                          </w:p>
                          <w:p w14:paraId="75A1DE7E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                               │</w:t>
                            </w:r>
                          </w:p>
                          <w:p w14:paraId="5DE175FE" w14:textId="77777777" w:rsidR="004B4E46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LED integrado: GPIO 2           │</w:t>
                            </w:r>
                          </w:p>
                          <w:p w14:paraId="098B6D10" w14:textId="4252B335" w:rsidR="00FB6A61" w:rsidRPr="004B4E46" w:rsidRDefault="004B4E46" w:rsidP="004B4E4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4B4E46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39169" id="Rectángulo 3" o:spid="_x0000_s1029" style="position:absolute;margin-left:430.65pt;margin-top:43.25pt;width:481.85pt;height:183.1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4B7F60A2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┌─────────────────────────────────┐</w:t>
                      </w:r>
                    </w:p>
                    <w:p w14:paraId="70AB1285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ESP32 DevKit V1 → Sensor        │</w:t>
                      </w:r>
                    </w:p>
                    <w:p w14:paraId="6DF27931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                               │</w:t>
                      </w:r>
                    </w:p>
                    <w:p w14:paraId="0A2036D4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5V ○ ──→ VCC (HC-SR04)          │</w:t>
                      </w:r>
                    </w:p>
                    <w:p w14:paraId="10E41765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GND ○ ──→ GND (HC-SR04)         │</w:t>
                      </w:r>
                    </w:p>
                    <w:p w14:paraId="19622FE5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D32 ○ ──→ TRIG (HC-SR04)        │</w:t>
                      </w:r>
                    </w:p>
                    <w:p w14:paraId="66D4327D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D33 ○ ──→ ECHO (HC-SR04)        │</w:t>
                      </w:r>
                    </w:p>
                    <w:p w14:paraId="75A1DE7E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                               │</w:t>
                      </w:r>
                    </w:p>
                    <w:p w14:paraId="5DE175FE" w14:textId="77777777" w:rsidR="004B4E46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LED integrado: GPIO 2           │</w:t>
                      </w:r>
                    </w:p>
                    <w:p w14:paraId="098B6D10" w14:textId="4252B335" w:rsidR="00FB6A61" w:rsidRPr="004B4E46" w:rsidRDefault="004B4E46" w:rsidP="004B4E4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4B4E46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└─────────────────────────────────┘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FB6A61" w:rsidRPr="00FB6A61">
        <w:rPr>
          <w:lang w:val="es-CO" w:bidi="es-ES"/>
        </w:rPr>
        <w:t>Diagrama de Conexiones</w:t>
      </w:r>
      <w:bookmarkEnd w:id="11"/>
    </w:p>
    <w:p w14:paraId="7746F500" w14:textId="45F14F49" w:rsidR="00EA03F0" w:rsidRDefault="00FB6A61" w:rsidP="002063EE">
      <w:pPr>
        <w:pStyle w:val="Ttulo1"/>
        <w:rPr>
          <w:lang w:bidi="es-ES"/>
        </w:rPr>
      </w:pPr>
      <w:bookmarkStart w:id="12" w:name="_Toc208170330"/>
      <w:r>
        <w:rPr>
          <w:lang w:bidi="es-ES"/>
        </w:rPr>
        <w:lastRenderedPageBreak/>
        <w:t xml:space="preserve">REQUERIMIENTOS DE </w:t>
      </w:r>
      <w:r w:rsidRPr="00FB6A61">
        <w:rPr>
          <w:lang w:bidi="es-ES"/>
        </w:rPr>
        <w:t>INSTALACIÓN Y CONFIGURACIÓN</w:t>
      </w:r>
      <w:bookmarkEnd w:id="12"/>
    </w:p>
    <w:p w14:paraId="49B26296" w14:textId="5A5806D0" w:rsidR="00FB6A61" w:rsidRPr="00FB6A61" w:rsidRDefault="00FB6A61" w:rsidP="00FB6A61">
      <w:pPr>
        <w:pStyle w:val="Ttulo2"/>
        <w:rPr>
          <w:lang w:val="es-CO" w:bidi="es-ES"/>
        </w:rPr>
      </w:pPr>
      <w:bookmarkStart w:id="13" w:name="_Toc208170331"/>
      <w:r w:rsidRPr="00FB6A61">
        <w:rPr>
          <w:lang w:val="es-CO" w:bidi="es-ES"/>
        </w:rPr>
        <w:t>Requisitos del Sistema</w:t>
      </w:r>
      <w:bookmarkEnd w:id="13"/>
    </w:p>
    <w:p w14:paraId="5B7CE557" w14:textId="0E7BCB12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Sistema Operativo:</w:t>
      </w:r>
      <w:r w:rsidRPr="00FB6A61">
        <w:rPr>
          <w:lang w:val="es-CO" w:bidi="es-ES"/>
        </w:rPr>
        <w:t> Windows 10/11</w:t>
      </w:r>
    </w:p>
    <w:p w14:paraId="61771411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Python:</w:t>
      </w:r>
      <w:r w:rsidRPr="00FB6A61">
        <w:rPr>
          <w:lang w:val="es-CO" w:bidi="es-ES"/>
        </w:rPr>
        <w:t> Versión 3.8 o superior</w:t>
      </w:r>
    </w:p>
    <w:p w14:paraId="3049CBBC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RAM:</w:t>
      </w:r>
      <w:r w:rsidRPr="00FB6A61">
        <w:rPr>
          <w:lang w:val="es-CO" w:bidi="es-ES"/>
        </w:rPr>
        <w:t> Mínimo 2GB, recomendado 4GB</w:t>
      </w:r>
    </w:p>
    <w:bookmarkStart w:id="14" w:name="_Toc208170332"/>
    <w:p w14:paraId="66F220D0" w14:textId="31E7BA90" w:rsidR="00FB6A61" w:rsidRPr="00FB6A61" w:rsidRDefault="00672C1A" w:rsidP="00FB6A61">
      <w:pPr>
        <w:pStyle w:val="Ttulo2"/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97AC57" wp14:editId="53152A99">
                <wp:simplePos x="0" y="0"/>
                <wp:positionH relativeFrom="margin">
                  <wp:align>right</wp:align>
                </wp:positionH>
                <wp:positionV relativeFrom="page">
                  <wp:posOffset>3347085</wp:posOffset>
                </wp:positionV>
                <wp:extent cx="6067425" cy="1609725"/>
                <wp:effectExtent l="95250" t="38100" r="47625" b="104775"/>
                <wp:wrapTopAndBottom/>
                <wp:docPr id="15016217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60983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7AF7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requirements.txt</w:t>
                            </w:r>
                          </w:p>
                          <w:p w14:paraId="7E500B9A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PyQt5&gt;=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5.15.0</w:t>
                            </w:r>
                          </w:p>
                          <w:p w14:paraId="5FDA03C9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matplotlib&gt;=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3.5.0</w:t>
                            </w:r>
                          </w:p>
                          <w:p w14:paraId="49D02523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numpy&gt;=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1.21.0</w:t>
                            </w:r>
                          </w:p>
                          <w:p w14:paraId="512D97DD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scipy&gt;=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1.7.0</w:t>
                            </w:r>
                          </w:p>
                          <w:p w14:paraId="5D27E58E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openpyxl&gt;=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3.0.9</w:t>
                            </w:r>
                          </w:p>
                          <w:p w14:paraId="5E9E647B" w14:textId="77777777" w:rsid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pyserial&gt;=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3.5</w:t>
                            </w:r>
                          </w:p>
                          <w:p w14:paraId="099C0CC4" w14:textId="05B12730" w:rsidR="00AC6AA2" w:rsidRPr="00FB6A61" w:rsidRDefault="00AC6AA2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C6AA2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pandas&gt;=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1.3.0</w:t>
                            </w:r>
                          </w:p>
                          <w:p w14:paraId="759CE20E" w14:textId="77777777" w:rsidR="00FB6A61" w:rsidRDefault="00FB6A61" w:rsidP="00FB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AC57" id="_x0000_s1030" style="position:absolute;margin-left:426.55pt;margin-top:263.55pt;width:477.75pt;height:126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1ACE7AF7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requirements.txt</w:t>
                      </w:r>
                    </w:p>
                    <w:p w14:paraId="7E500B9A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PyQt5&gt;=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5.15.0</w:t>
                      </w:r>
                    </w:p>
                    <w:p w14:paraId="5FDA03C9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matplotlib&gt;=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3.5.0</w:t>
                      </w:r>
                    </w:p>
                    <w:p w14:paraId="49D02523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numpy&gt;=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1.21.0</w:t>
                      </w:r>
                    </w:p>
                    <w:p w14:paraId="512D97DD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scipy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1.7.0</w:t>
                      </w:r>
                    </w:p>
                    <w:p w14:paraId="5D27E58E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openpyxl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3.0.9</w:t>
                      </w:r>
                    </w:p>
                    <w:p w14:paraId="5E9E647B" w14:textId="77777777" w:rsid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pyserial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3.5</w:t>
                      </w:r>
                    </w:p>
                    <w:p w14:paraId="099C0CC4" w14:textId="05B12730" w:rsidR="00AC6AA2" w:rsidRPr="00FB6A61" w:rsidRDefault="00AC6AA2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C6AA2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pandas&gt;=</w:t>
                      </w:r>
                      <w:r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1.3.0</w:t>
                      </w:r>
                    </w:p>
                    <w:p w14:paraId="759CE20E" w14:textId="77777777" w:rsidR="00FB6A61" w:rsidRDefault="00FB6A61" w:rsidP="00FB6A61">
                      <w:pPr>
                        <w:jc w:val="center"/>
                      </w:pP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="00FB6A61" w:rsidRPr="00FB6A61">
        <w:rPr>
          <w:lang w:val="es-CO" w:bidi="es-ES"/>
        </w:rPr>
        <w:t>Dependencias de Software</w:t>
      </w:r>
      <w:bookmarkEnd w:id="14"/>
    </w:p>
    <w:p w14:paraId="51432C45" w14:textId="0921EF1F" w:rsidR="00672C1A" w:rsidRPr="00672C1A" w:rsidRDefault="00672C1A" w:rsidP="00672C1A">
      <w:pPr>
        <w:pStyle w:val="Ttulo2"/>
        <w:rPr>
          <w:lang w:val="es-CO" w:bidi="es-ES"/>
        </w:rPr>
      </w:pPr>
      <w:bookmarkStart w:id="15" w:name="_Toc208170333"/>
      <w:r w:rsidRPr="00672C1A">
        <w:rPr>
          <w:lang w:val="es-CO" w:bidi="es-ES"/>
        </w:rPr>
        <w:t>Proceso de Instalación</w:t>
      </w:r>
      <w:bookmarkEnd w:id="15"/>
    </w:p>
    <w:p w14:paraId="19062F4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Clonar Repositorio:</w:t>
      </w:r>
      <w:r w:rsidRPr="00672C1A">
        <w:rPr>
          <w:lang w:val="es-CO" w:bidi="es-ES"/>
        </w:rPr>
        <w:t> Descargar código fuente</w:t>
      </w:r>
    </w:p>
    <w:p w14:paraId="1D518DD1" w14:textId="77777777" w:rsidR="00672C1A" w:rsidRPr="00672C1A" w:rsidRDefault="00672C1A">
      <w:pPr>
        <w:pStyle w:val="Prrafodelista"/>
        <w:numPr>
          <w:ilvl w:val="0"/>
          <w:numId w:val="11"/>
        </w:numPr>
        <w:rPr>
          <w:rFonts w:ascii="Consolas" w:hAnsi="Consolas"/>
          <w:color w:val="ECBD17" w:themeColor="accent3" w:themeShade="BF"/>
          <w:lang w:val="es-CO" w:bidi="es-ES"/>
        </w:rPr>
      </w:pPr>
      <w:r w:rsidRPr="00672C1A">
        <w:rPr>
          <w:b/>
          <w:bCs/>
          <w:lang w:val="es-CO" w:bidi="es-ES"/>
        </w:rPr>
        <w:t>Instalar Dependencias: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pip install -r requirements.txt</w:t>
      </w:r>
    </w:p>
    <w:p w14:paraId="5CBA5388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Configurar ESP32:</w:t>
      </w:r>
      <w:r w:rsidRPr="00672C1A">
        <w:rPr>
          <w:lang w:val="es-CO" w:bidi="es-ES"/>
        </w:rPr>
        <w:t> Flashear firmware compatible</w:t>
      </w:r>
    </w:p>
    <w:p w14:paraId="7323629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Ejecutar Software: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python main.py</w:t>
      </w:r>
    </w:p>
    <w:p w14:paraId="7DD2A099" w14:textId="7A3E6E3F" w:rsidR="00FB6A61" w:rsidRDefault="0004761A" w:rsidP="00672C1A">
      <w:pPr>
        <w:pStyle w:val="Ttulo1"/>
        <w:rPr>
          <w:lang w:bidi="es-ES"/>
        </w:rPr>
      </w:pPr>
      <w:bookmarkStart w:id="16" w:name="_Toc208170334"/>
      <w:r>
        <w:rPr>
          <w:caps w:val="0"/>
          <w:lang w:bidi="es-ES"/>
        </w:rPr>
        <w:lastRenderedPageBreak/>
        <w:t>INICIO RÁPIDO</w:t>
      </w:r>
      <w:bookmarkEnd w:id="16"/>
    </w:p>
    <w:p w14:paraId="6121E9FF" w14:textId="77777777" w:rsidR="004437F5" w:rsidRPr="004437F5" w:rsidRDefault="004437F5" w:rsidP="004437F5">
      <w:pPr>
        <w:pStyle w:val="Listaconnmeros"/>
        <w:numPr>
          <w:ilvl w:val="0"/>
          <w:numId w:val="0"/>
        </w:numPr>
        <w:ind w:left="360" w:hanging="360"/>
      </w:pPr>
      <w:r w:rsidRPr="004437F5">
        <w:rPr>
          <w:b/>
          <w:bCs/>
        </w:rPr>
        <w:t>Conexión de Hardware</w:t>
      </w:r>
      <w:r w:rsidRPr="004437F5">
        <w:t>:</w:t>
      </w:r>
    </w:p>
    <w:p w14:paraId="6D1AB34D" w14:textId="77777777" w:rsidR="004437F5" w:rsidRPr="004437F5" w:rsidRDefault="004437F5" w:rsidP="004437F5">
      <w:pPr>
        <w:pStyle w:val="Listaconnmeros"/>
      </w:pPr>
      <w:r w:rsidRPr="004437F5">
        <w:t>Verificar todas las conexiones según diagrama</w:t>
      </w:r>
    </w:p>
    <w:p w14:paraId="345D7EBE" w14:textId="77777777" w:rsidR="004437F5" w:rsidRPr="004437F5" w:rsidRDefault="004437F5" w:rsidP="004437F5">
      <w:pPr>
        <w:pStyle w:val="Listaconnmeros"/>
      </w:pPr>
      <w:r w:rsidRPr="004437F5">
        <w:t>Alimentar ESP32 (LED de estado debe encender)</w:t>
      </w:r>
    </w:p>
    <w:p w14:paraId="01D41CEA" w14:textId="77777777" w:rsidR="004437F5" w:rsidRPr="004437F5" w:rsidRDefault="004437F5" w:rsidP="004437F5">
      <w:pPr>
        <w:pStyle w:val="Listaconnmeros"/>
      </w:pPr>
      <w:r w:rsidRPr="004437F5">
        <w:t>Confirmar que HC-SR04 esté firmemente conectado</w:t>
      </w:r>
    </w:p>
    <w:p w14:paraId="4165E0F9" w14:textId="77777777" w:rsidR="004437F5" w:rsidRPr="004437F5" w:rsidRDefault="004437F5" w:rsidP="004437F5">
      <w:pPr>
        <w:pStyle w:val="Listaconnmeros"/>
        <w:numPr>
          <w:ilvl w:val="0"/>
          <w:numId w:val="0"/>
        </w:numPr>
      </w:pPr>
      <w:r w:rsidRPr="004437F5">
        <w:rPr>
          <w:b/>
          <w:bCs/>
        </w:rPr>
        <w:t>Configuración de Red</w:t>
      </w:r>
      <w:r w:rsidRPr="004437F5">
        <w:t>:</w:t>
      </w:r>
    </w:p>
    <w:p w14:paraId="7C74917D" w14:textId="77777777" w:rsidR="004437F5" w:rsidRPr="004437F5" w:rsidRDefault="004437F5" w:rsidP="004437F5">
      <w:pPr>
        <w:pStyle w:val="Listaconnmeros"/>
      </w:pPr>
      <w:r w:rsidRPr="004437F5">
        <w:t>Introducir IP del ESP32 en campo correspondiente</w:t>
      </w:r>
    </w:p>
    <w:p w14:paraId="1EFE61DF" w14:textId="77777777" w:rsidR="004437F5" w:rsidRPr="004437F5" w:rsidRDefault="004437F5" w:rsidP="004437F5">
      <w:pPr>
        <w:pStyle w:val="Listaconnmeros"/>
      </w:pPr>
      <w:r w:rsidRPr="004437F5">
        <w:t>Verificar conectividad de red antes de iniciar</w:t>
      </w:r>
    </w:p>
    <w:p w14:paraId="1FFD6C6C" w14:textId="77777777" w:rsidR="004437F5" w:rsidRPr="004437F5" w:rsidRDefault="004437F5" w:rsidP="004437F5">
      <w:pPr>
        <w:pStyle w:val="Listaconnmeros"/>
        <w:numPr>
          <w:ilvl w:val="0"/>
          <w:numId w:val="0"/>
        </w:numPr>
      </w:pPr>
      <w:r w:rsidRPr="004437F5">
        <w:rPr>
          <w:b/>
          <w:bCs/>
        </w:rPr>
        <w:t>Inicio de Monitoreo</w:t>
      </w:r>
      <w:r w:rsidRPr="004437F5">
        <w:t>:</w:t>
      </w:r>
    </w:p>
    <w:p w14:paraId="58353EDA" w14:textId="77777777" w:rsidR="004437F5" w:rsidRPr="004437F5" w:rsidRDefault="004437F5" w:rsidP="004437F5">
      <w:pPr>
        <w:pStyle w:val="Listaconnmeros"/>
      </w:pPr>
      <w:r w:rsidRPr="004437F5">
        <w:t>Hacer clic en "Iniciar Monitoreo"</w:t>
      </w:r>
    </w:p>
    <w:p w14:paraId="0DB92650" w14:textId="77777777" w:rsidR="004437F5" w:rsidRPr="004437F5" w:rsidRDefault="004437F5" w:rsidP="004437F5">
      <w:pPr>
        <w:pStyle w:val="Listaconnmeros"/>
      </w:pPr>
      <w:r w:rsidRPr="004437F5">
        <w:t>Observar cambio de estado a "Pausar"</w:t>
      </w:r>
    </w:p>
    <w:p w14:paraId="12FF7ADF" w14:textId="77777777" w:rsidR="004437F5" w:rsidRPr="004437F5" w:rsidRDefault="004437F5" w:rsidP="004437F5">
      <w:pPr>
        <w:pStyle w:val="Listaconnmeros"/>
      </w:pPr>
      <w:r w:rsidRPr="004437F5">
        <w:t>Confirmar llegada de datos en tiempo real</w:t>
      </w:r>
    </w:p>
    <w:p w14:paraId="7A63D22D" w14:textId="77777777" w:rsidR="00672C1A" w:rsidRPr="008D264A" w:rsidRDefault="00672C1A" w:rsidP="00672C1A">
      <w:pPr>
        <w:rPr>
          <w:lang w:val="es-CO" w:bidi="es-ES"/>
        </w:rPr>
      </w:pPr>
    </w:p>
    <w:p w14:paraId="33D3FEA6" w14:textId="35185BC6" w:rsidR="002063EE" w:rsidRPr="004C0AD1" w:rsidRDefault="00FC4AC4" w:rsidP="00FC4AC4">
      <w:pPr>
        <w:pStyle w:val="Ttulo1"/>
      </w:pPr>
      <w:bookmarkStart w:id="17" w:name="_Toc208170335"/>
      <w:r>
        <w:rPr>
          <w:caps w:val="0"/>
          <w:lang w:bidi="es-ES"/>
        </w:rPr>
        <w:lastRenderedPageBreak/>
        <w:t>ALGORITMOS IMPLEMENTADOS</w:t>
      </w:r>
      <w:bookmarkEnd w:id="17"/>
    </w:p>
    <w:p w14:paraId="30298E16" w14:textId="12DAE010" w:rsidR="001852BE" w:rsidRDefault="008D264A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55F660" wp14:editId="328C7D2B">
                <wp:simplePos x="0" y="0"/>
                <wp:positionH relativeFrom="margin">
                  <wp:align>right</wp:align>
                </wp:positionH>
                <wp:positionV relativeFrom="paragraph">
                  <wp:posOffset>259188</wp:posOffset>
                </wp:positionV>
                <wp:extent cx="6119495" cy="3696970"/>
                <wp:effectExtent l="95250" t="38100" r="33655" b="93980"/>
                <wp:wrapTopAndBottom/>
                <wp:docPr id="2060034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3696970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7987B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Establecimiento de conexión con ESP32</w:t>
                            </w:r>
                          </w:p>
                          <w:p w14:paraId="66416C71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def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run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self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):</w:t>
                            </w:r>
                          </w:p>
                          <w:p w14:paraId="76EA0902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self.sock = socket.socket(socket.AF_INET, socket.SOCK_STREAM)</w:t>
                            </w:r>
                          </w:p>
                          <w:p w14:paraId="0B688964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self.sock.connect((self.esp32_ip, self.port))</w:t>
                            </w:r>
                          </w:p>
                          <w:p w14:paraId="446B77F3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self.sock.sendall(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b"MODO:DISTANCIA_ULTRA"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69E58F13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26AEB807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Recepción continua de datos</w:t>
                            </w:r>
                          </w:p>
                          <w:p w14:paraId="17D69C24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while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self._running:</w:t>
                            </w:r>
                          </w:p>
                          <w:p w14:paraId="1F30E261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chunk = self.sock.recv(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128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316959CA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buffer += chunk.decode(errors=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"ignore"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31A656DA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Procesamiento de líneas completas</w:t>
                            </w:r>
                          </w:p>
                          <w:p w14:paraId="555EB313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while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"\n"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buffer:</w:t>
                            </w:r>
                          </w:p>
                          <w:p w14:paraId="2D08BD7D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line, buffer = buffer.split(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"\n"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435A393B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Parseo: ULTRA_CM:&lt;valor&gt;</w:t>
                            </w:r>
                          </w:p>
                          <w:p w14:paraId="77525795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"ULTRA_CM:"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line:</w:t>
                            </w:r>
                          </w:p>
                          <w:p w14:paraId="2CF6F673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dist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float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(line.split(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":"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)[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])</w:t>
                            </w:r>
                          </w:p>
                          <w:p w14:paraId="40171F3C" w14:textId="13140F61" w:rsidR="008D264A" w:rsidRPr="001E4AE7" w:rsidRDefault="001E4AE7" w:rsidP="008D264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self.data.emit(dist, dt_ms)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5F660" id="_x0000_s1031" style="position:absolute;margin-left:430.65pt;margin-top:20.4pt;width:481.85pt;height:291.1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" fillcolor="#23394c" stroked="f" strokeweight="2pt">
                <v:shadow on="t" color="black" opacity="26214f" origin=".5,-.5" offset="-.74836mm,.74836mm"/>
                <v:textbox>
                  <w:txbxContent>
                    <w:p w14:paraId="2A17987B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Establecimiento de conexión con ESP32</w:t>
                      </w:r>
                    </w:p>
                    <w:p w14:paraId="66416C71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def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run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self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):</w:t>
                      </w:r>
                    </w:p>
                    <w:p w14:paraId="76EA0902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self.sock = socket.socket(socket.AF_INET, socket.SOCK_STREAM)</w:t>
                      </w:r>
                    </w:p>
                    <w:p w14:paraId="0B688964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self.sock.connect((self.esp32_ip, self.port))</w:t>
                      </w:r>
                    </w:p>
                    <w:p w14:paraId="446B77F3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self.sock.sendall(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b"MODO:DISTANCIA_ULTRA"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69E58F13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26AEB807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Recepción continua de datos</w:t>
                      </w:r>
                    </w:p>
                    <w:p w14:paraId="17D69C24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while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self._running:</w:t>
                      </w:r>
                    </w:p>
                    <w:p w14:paraId="1F30E261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chunk = self.sock.recv(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128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316959CA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buffer += chunk.decode(errors=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"ignore"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31A656DA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Procesamiento de líneas completas</w:t>
                      </w:r>
                    </w:p>
                    <w:p w14:paraId="555EB313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while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"\n"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buffer:</w:t>
                      </w:r>
                    </w:p>
                    <w:p w14:paraId="2D08BD7D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line, buffer = buffer.split(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"\n"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435A393B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Parseo: ULTRA_CM:&lt;valor&gt;</w:t>
                      </w:r>
                    </w:p>
                    <w:p w14:paraId="77525795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"ULTRA_CM:"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line:</w:t>
                      </w:r>
                    </w:p>
                    <w:p w14:paraId="2CF6F673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dist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float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(line.split(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":"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)[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])</w:t>
                      </w:r>
                    </w:p>
                    <w:p w14:paraId="40171F3C" w14:textId="13140F61" w:rsidR="008D264A" w:rsidRPr="001E4AE7" w:rsidRDefault="001E4AE7" w:rsidP="008D264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self.data.emit(dist, dt_ms)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/>
        </w:rPr>
        <w:t>Comunicación TCP</w:t>
      </w:r>
    </w:p>
    <w:p w14:paraId="04A88D01" w14:textId="14BC3BD1" w:rsidR="00FC4AC4" w:rsidRDefault="00B556DE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C9208D3" wp14:editId="7150EB03">
                <wp:simplePos x="0" y="0"/>
                <wp:positionH relativeFrom="margin">
                  <wp:align>right</wp:align>
                </wp:positionH>
                <wp:positionV relativeFrom="paragraph">
                  <wp:posOffset>4060514</wp:posOffset>
                </wp:positionV>
                <wp:extent cx="6119495" cy="4610100"/>
                <wp:effectExtent l="95250" t="38100" r="33655" b="95250"/>
                <wp:wrapTopAndBottom/>
                <wp:docPr id="37089160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610100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6086A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Algoritmo de mínimos cuadrados para calibración</w:t>
                            </w:r>
                          </w:p>
                          <w:p w14:paraId="4A6D724B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def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calibrar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self, puntos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):</w:t>
                            </w:r>
                          </w:p>
                          <w:p w14:paraId="63C69264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xs = [lectura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for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lectura, real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puntos]</w:t>
                            </w:r>
                          </w:p>
                          <w:p w14:paraId="53EAFCCA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ys = [real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for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lectura, real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puntos]</w:t>
                            </w:r>
                          </w:p>
                          <w:p w14:paraId="78F0B1E3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n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s-CO" w:eastAsia="es-CO"/>
                              </w:rPr>
                              <w:t>len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(xs)</w:t>
                            </w:r>
                          </w:p>
                          <w:p w14:paraId="44E54FDE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2C35E1F9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Cálculo de promedios</w:t>
                            </w:r>
                          </w:p>
                          <w:p w14:paraId="2A2ADDA2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mean_x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sum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(xs) / n</w:t>
                            </w:r>
                          </w:p>
                          <w:p w14:paraId="498550F7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mean_y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sum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(ys) / n</w:t>
                            </w:r>
                          </w:p>
                          <w:p w14:paraId="1A7FE7A7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37E6B5EE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Cálculo de pendiente y ordenada</w:t>
                            </w:r>
                          </w:p>
                          <w:p w14:paraId="28DE3125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numerador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sum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((xs[i] - mean_x) * (ys[i] - mean_y)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for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i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range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(n))</w:t>
                            </w:r>
                          </w:p>
                          <w:p w14:paraId="6F102F6E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denominador =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sum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((xs[i] - mean_x) **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2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for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i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range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(n))</w:t>
                            </w:r>
                          </w:p>
                          <w:p w14:paraId="5AF88ABE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0BEF7790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m = numerador / denominador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Pendiente</w:t>
                            </w:r>
                          </w:p>
                          <w:p w14:paraId="7CCA8F4C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b = mean_y - m * mean_x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Ordenada al origen</w:t>
                            </w:r>
                          </w:p>
                          <w:p w14:paraId="01E85B76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4A09734A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Ecuación final: distancia_real = m * lectura + b</w:t>
                            </w:r>
                          </w:p>
                          <w:p w14:paraId="18639391" w14:textId="248CDAC7" w:rsidR="008D264A" w:rsidRPr="001E4AE7" w:rsidRDefault="001E4AE7" w:rsidP="008D264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m,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208D3" id="_x0000_s1032" style="position:absolute;margin-left:430.65pt;margin-top:319.75pt;width:481.85pt;height:363pt;z-index:-251633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" fillcolor="#23394c" stroked="f" strokeweight="2pt">
                <v:shadow on="t" color="black" opacity="26214f" origin=".5,-.5" offset="-.74836mm,.74836mm"/>
                <v:textbox>
                  <w:txbxContent>
                    <w:p w14:paraId="08B6086A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Algoritmo de mínimos cuadrados para calibración</w:t>
                      </w:r>
                    </w:p>
                    <w:p w14:paraId="4A6D724B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def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calibrar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self, puntos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):</w:t>
                      </w:r>
                    </w:p>
                    <w:p w14:paraId="63C69264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xs = [lectura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for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lectura, real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puntos]</w:t>
                      </w:r>
                    </w:p>
                    <w:p w14:paraId="53EAFCCA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ys = [real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for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lectura, real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puntos]</w:t>
                      </w:r>
                    </w:p>
                    <w:p w14:paraId="78F0B1E3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n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s-CO" w:eastAsia="es-CO"/>
                        </w:rPr>
                        <w:t>len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(xs)</w:t>
                      </w:r>
                    </w:p>
                    <w:p w14:paraId="44E54FDE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2C35E1F9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Cálculo de promedios</w:t>
                      </w:r>
                    </w:p>
                    <w:p w14:paraId="2A2ADDA2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mean_x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sum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(xs) / n</w:t>
                      </w:r>
                    </w:p>
                    <w:p w14:paraId="498550F7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mean_y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sum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(ys) / n</w:t>
                      </w:r>
                    </w:p>
                    <w:p w14:paraId="1A7FE7A7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37E6B5EE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Cálculo de pendiente y ordenada</w:t>
                      </w:r>
                    </w:p>
                    <w:p w14:paraId="28DE3125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numerador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sum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((xs[i] - mean_x) * (ys[i] - mean_y)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for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i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range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(n))</w:t>
                      </w:r>
                    </w:p>
                    <w:p w14:paraId="6F102F6E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denominador =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sum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((xs[i] - mean_x) **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2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for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i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range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(n))</w:t>
                      </w:r>
                    </w:p>
                    <w:p w14:paraId="5AF88ABE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0BEF7790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m = numerador / denominador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Pendiente</w:t>
                      </w:r>
                    </w:p>
                    <w:p w14:paraId="7CCA8F4C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b = mean_y - m * mean_x  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Ordenada al origen</w:t>
                      </w:r>
                    </w:p>
                    <w:p w14:paraId="01E85B76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4A09734A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Ecuación final: distancia_real = m * lectura + b</w:t>
                      </w:r>
                    </w:p>
                    <w:p w14:paraId="18639391" w14:textId="248CDAC7" w:rsidR="008D264A" w:rsidRPr="001E4AE7" w:rsidRDefault="001E4AE7" w:rsidP="008D264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m, b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1E4AE7">
        <w:rPr>
          <w:lang w:val="es-CO"/>
        </w:rPr>
        <w:t>A</w:t>
      </w:r>
      <w:r>
        <w:rPr>
          <w:lang w:val="es-CO"/>
        </w:rPr>
        <w:t>lgoritmos</w:t>
      </w:r>
    </w:p>
    <w:p w14:paraId="4E25C478" w14:textId="324457D1" w:rsidR="0068418C" w:rsidRPr="001852BE" w:rsidRDefault="00B556DE" w:rsidP="008D264A">
      <w:pPr>
        <w:rPr>
          <w:lang w:val="es-C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8B7F16A" wp14:editId="28898D21">
                <wp:simplePos x="0" y="0"/>
                <wp:positionH relativeFrom="margin">
                  <wp:align>right</wp:align>
                </wp:positionH>
                <wp:positionV relativeFrom="paragraph">
                  <wp:posOffset>269875</wp:posOffset>
                </wp:positionV>
                <wp:extent cx="6119495" cy="4128135"/>
                <wp:effectExtent l="95250" t="38100" r="33655" b="100965"/>
                <wp:wrapTopAndBottom/>
                <wp:docPr id="153827478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128135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DEDF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Aplicación de calibración y actualización de UI</w:t>
                            </w:r>
                          </w:p>
                          <w:p w14:paraId="3353D26D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_on_data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self, distancia_cm, dt_ms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31BC6908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Aplicar calibración si existe</w:t>
                            </w:r>
                          </w:p>
                          <w:p w14:paraId="241622B0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distancia_calibrada = self.cal[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"m"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] * distancia_cm + self.cal[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"b"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]</w:t>
                            </w:r>
                          </w:p>
                          <w:p w14:paraId="003D780F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51337AD1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Ventana deslizante para eficiencia</w:t>
                            </w:r>
                          </w:p>
                          <w:p w14:paraId="3EFB7394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self.time_idx.append(time_actual)</w:t>
                            </w:r>
                          </w:p>
                          <w:p w14:paraId="4F8DB9D9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self.dist_raw.append(distancia_cm)</w:t>
                            </w:r>
                          </w:p>
                          <w:p w14:paraId="0B1FA5CF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self.dist_cal.append(distancia_calibrada)</w:t>
                            </w:r>
                          </w:p>
                          <w:p w14:paraId="58289FDC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29899476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Mantener solo últimas 200 muestras</w:t>
                            </w:r>
                          </w:p>
                          <w:p w14:paraId="1E114F08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len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(self.time_idx) &gt;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200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:</w:t>
                            </w:r>
                          </w:p>
                          <w:p w14:paraId="1911A96B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for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array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[self.time_idx, self.dist_raw, self.dist_cal]:</w:t>
                            </w:r>
                          </w:p>
                          <w:p w14:paraId="559D3A99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array.pop(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0BDDD96D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58EAD5E8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Actualización de gráfica</w:t>
                            </w:r>
                          </w:p>
                          <w:p w14:paraId="441CFEAC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self.line_raw.set_data(self.time_idx, self.dist_raw)</w:t>
                            </w:r>
                          </w:p>
                          <w:p w14:paraId="2762DAB6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self.line_cal.set_data(self.time_idx, self.dist_cal)</w:t>
                            </w:r>
                          </w:p>
                          <w:p w14:paraId="166D43DF" w14:textId="77777777" w:rsidR="001E4AE7" w:rsidRPr="001E4AE7" w:rsidRDefault="001E4AE7" w:rsidP="001E4AE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E4AE7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self.canvas.draw()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7F16A" id="_x0000_s1033" style="position:absolute;margin-left:430.65pt;margin-top:21.25pt;width:481.85pt;height:325.05pt;z-index:-251631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" fillcolor="#23394c" stroked="f" strokeweight="2pt">
                <v:shadow on="t" color="black" opacity="26214f" origin=".5,-.5" offset="-.74836mm,.74836mm"/>
                <v:textbox>
                  <w:txbxContent>
                    <w:p w14:paraId="0255DEDF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Aplicación de calibración y actualización de UI</w:t>
                      </w:r>
                    </w:p>
                    <w:p w14:paraId="3353D26D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_on_data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self, distancia_cm, dt_ms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31BC6908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Aplicar calibración si existe</w:t>
                      </w:r>
                    </w:p>
                    <w:p w14:paraId="241622B0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distancia_calibrada = self.cal[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"m"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] * distancia_cm + self.cal[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"b"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]</w:t>
                      </w:r>
                    </w:p>
                    <w:p w14:paraId="003D780F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51337AD1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Ventana deslizante para eficiencia</w:t>
                      </w:r>
                    </w:p>
                    <w:p w14:paraId="3EFB7394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self.time_idx.append(time_actual)</w:t>
                      </w:r>
                    </w:p>
                    <w:p w14:paraId="4F8DB9D9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self.dist_raw.append(distancia_cm)</w:t>
                      </w:r>
                    </w:p>
                    <w:p w14:paraId="0B1FA5CF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self.dist_cal.append(distancia_calibrada)</w:t>
                      </w:r>
                    </w:p>
                    <w:p w14:paraId="58289FDC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29899476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Mantener solo últimas 200 muestras</w:t>
                      </w:r>
                    </w:p>
                    <w:p w14:paraId="1E114F08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len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(self.time_idx) &gt;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200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1911A96B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for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array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[self.time_idx, self.dist_raw, self.dist_cal]:</w:t>
                      </w:r>
                    </w:p>
                    <w:p w14:paraId="559D3A99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array.pop(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0BDDD96D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58EAD5E8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Actualización de gráfica</w:t>
                      </w:r>
                    </w:p>
                    <w:p w14:paraId="441CFEAC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self.line_raw.set_data(self.time_idx, self.dist_raw)</w:t>
                      </w:r>
                    </w:p>
                    <w:p w14:paraId="2762DAB6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self.line_cal.set_data(self.time_idx, self.dist_cal)</w:t>
                      </w:r>
                    </w:p>
                    <w:p w14:paraId="166D43DF" w14:textId="77777777" w:rsidR="001E4AE7" w:rsidRPr="001E4AE7" w:rsidRDefault="001E4AE7" w:rsidP="001E4AE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E4AE7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self.canvas.draw()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68418C">
        <w:rPr>
          <w:lang w:val="es-CO"/>
        </w:rPr>
        <w:t>Aplicación de Calibración</w:t>
      </w:r>
    </w:p>
    <w:p w14:paraId="2ABAC450" w14:textId="0D81F227" w:rsidR="00FC4AC4" w:rsidRPr="00FC4AC4" w:rsidRDefault="00FC4AC4" w:rsidP="00FC4AC4">
      <w:pPr>
        <w:pStyle w:val="Ttulo1"/>
        <w:rPr>
          <w:lang w:val="es-CO"/>
        </w:rPr>
      </w:pPr>
      <w:bookmarkStart w:id="18" w:name="_Toc208170336"/>
      <w:r w:rsidRPr="00FC4AC4">
        <w:rPr>
          <w:lang w:val="es-CO"/>
        </w:rPr>
        <w:lastRenderedPageBreak/>
        <w:t>APLICACIONES EDUCATIVAS</w:t>
      </w:r>
      <w:bookmarkEnd w:id="18"/>
    </w:p>
    <w:p w14:paraId="5A09F46C" w14:textId="3C77DA65" w:rsidR="00FC4AC4" w:rsidRPr="00FC4AC4" w:rsidRDefault="00FC4AC4" w:rsidP="00FC4AC4">
      <w:pPr>
        <w:pStyle w:val="Ttulo2"/>
        <w:rPr>
          <w:lang w:val="es-CO"/>
        </w:rPr>
      </w:pPr>
      <w:bookmarkStart w:id="19" w:name="_Toc208170337"/>
      <w:r w:rsidRPr="00FC4AC4">
        <w:rPr>
          <w:lang w:val="es-CO"/>
        </w:rPr>
        <w:t>Niveles Académicos</w:t>
      </w:r>
      <w:bookmarkEnd w:id="19"/>
    </w:p>
    <w:p w14:paraId="2C1D8712" w14:textId="77777777" w:rsidR="003A3B16" w:rsidRPr="003A3B16" w:rsidRDefault="003A3B16" w:rsidP="003A3B16">
      <w:pPr>
        <w:pStyle w:val="Listaconnmeros"/>
      </w:pPr>
      <w:r w:rsidRPr="003A3B16">
        <w:rPr>
          <w:b/>
          <w:bCs/>
        </w:rPr>
        <w:t>Educación Media</w:t>
      </w:r>
      <w:r w:rsidRPr="003A3B16">
        <w:t>: Propagación de ondas sonoras, relación tiempo</w:t>
      </w:r>
      <w:r w:rsidRPr="003A3B16">
        <w:noBreakHyphen/>
        <w:t>distancia, velocidad del sonido y factores ambientales.</w:t>
      </w:r>
    </w:p>
    <w:p w14:paraId="03D3767D" w14:textId="77777777" w:rsidR="003A3B16" w:rsidRPr="003A3B16" w:rsidRDefault="003A3B16" w:rsidP="003A3B16">
      <w:pPr>
        <w:pStyle w:val="Listaconnmeros"/>
      </w:pPr>
      <w:r w:rsidRPr="003A3B16">
        <w:rPr>
          <w:b/>
          <w:bCs/>
        </w:rPr>
        <w:t>Técnico Superior</w:t>
      </w:r>
      <w:r w:rsidRPr="003A3B16">
        <w:t>: Sistemas y aplicaciones prácticas</w:t>
      </w:r>
    </w:p>
    <w:p w14:paraId="62754EAF" w14:textId="77777777" w:rsidR="003A3B16" w:rsidRPr="003A3B16" w:rsidRDefault="003A3B16" w:rsidP="003A3B16">
      <w:pPr>
        <w:pStyle w:val="Listaconnmeros"/>
      </w:pPr>
      <w:r w:rsidRPr="003A3B16">
        <w:rPr>
          <w:b/>
          <w:bCs/>
        </w:rPr>
        <w:t>Universitario</w:t>
      </w:r>
      <w:r w:rsidRPr="003A3B16">
        <w:t>: Instrumentación y análisis avanzado</w:t>
      </w:r>
    </w:p>
    <w:p w14:paraId="50D548ED" w14:textId="35FDDBD8" w:rsidR="00FC4AC4" w:rsidRPr="00FC4AC4" w:rsidRDefault="00FC4AC4" w:rsidP="00FC4AC4">
      <w:pPr>
        <w:pStyle w:val="Ttulo2"/>
        <w:rPr>
          <w:lang w:val="es-CO"/>
        </w:rPr>
      </w:pPr>
      <w:bookmarkStart w:id="20" w:name="_Toc208170338"/>
      <w:r w:rsidRPr="00FC4AC4">
        <w:rPr>
          <w:lang w:val="es-CO"/>
        </w:rPr>
        <w:t>Conceptos Didácticos Cubiertos</w:t>
      </w:r>
      <w:bookmarkEnd w:id="20"/>
    </w:p>
    <w:p w14:paraId="0D821EBD" w14:textId="77777777" w:rsidR="003A3B16" w:rsidRPr="003A3B16" w:rsidRDefault="003A3B16" w:rsidP="003A3B16">
      <w:pPr>
        <w:pStyle w:val="Listaconnmeros"/>
      </w:pPr>
      <w:r w:rsidRPr="003A3B16">
        <w:t>Física de ondas: eco, tiempo</w:t>
      </w:r>
      <w:r w:rsidRPr="003A3B16">
        <w:noBreakHyphen/>
        <w:t>distancia y efectos ambientales</w:t>
      </w:r>
    </w:p>
    <w:p w14:paraId="66B9CF0A" w14:textId="77777777" w:rsidR="003A3B16" w:rsidRPr="003A3B16" w:rsidRDefault="003A3B16" w:rsidP="003A3B16">
      <w:pPr>
        <w:pStyle w:val="Listaconnmeros"/>
      </w:pPr>
      <w:r w:rsidRPr="003A3B16">
        <w:t>Instrumentación: principios del HC</w:t>
      </w:r>
      <w:r w:rsidRPr="003A3B16">
        <w:noBreakHyphen/>
        <w:t>SR04 y conexión a microcontrolador (GPIO, alimentación)</w:t>
      </w:r>
    </w:p>
    <w:p w14:paraId="6E2BFFF4" w14:textId="77777777" w:rsidR="003A3B16" w:rsidRPr="003A3B16" w:rsidRDefault="003A3B16" w:rsidP="003A3B16">
      <w:pPr>
        <w:pStyle w:val="Listaconnmeros"/>
      </w:pPr>
      <w:r w:rsidRPr="003A3B16">
        <w:t>Calibración y estadística: regresión lineal, evaluación de errores y análisis de incertidumbre</w:t>
      </w:r>
    </w:p>
    <w:p w14:paraId="5845E248" w14:textId="77777777" w:rsidR="003A3B16" w:rsidRPr="003A3B16" w:rsidRDefault="003A3B16" w:rsidP="003A3B16">
      <w:pPr>
        <w:pStyle w:val="Listaconnmeros"/>
      </w:pPr>
      <w:r w:rsidRPr="003A3B16">
        <w:t xml:space="preserve">Programación y UI: hilos (QThread), integración Matplotlib con Qt y manejo de buffers TCP </w:t>
      </w:r>
    </w:p>
    <w:p w14:paraId="0ED67937" w14:textId="7B06E20B" w:rsidR="00FC4AC4" w:rsidRPr="003A3B16" w:rsidRDefault="003A3B16" w:rsidP="003A3B16">
      <w:pPr>
        <w:pStyle w:val="Listaconnmeros"/>
      </w:pPr>
      <w:r w:rsidRPr="003A3B16">
        <w:t>Comunicaciones: socket TCP/IP, parseo seguro y manejo de errores de red</w:t>
      </w:r>
    </w:p>
    <w:p w14:paraId="4A2E0A43" w14:textId="5EB13B95" w:rsidR="003E35F6" w:rsidRDefault="003E35F6">
      <w:pPr>
        <w:spacing w:after="180" w:line="336" w:lineRule="auto"/>
        <w:contextualSpacing w:val="0"/>
      </w:pPr>
      <w:r>
        <w:br w:type="page"/>
      </w:r>
    </w:p>
    <w:p w14:paraId="4353B416" w14:textId="4EE40E32" w:rsidR="003E35F6" w:rsidRDefault="007E7A2D" w:rsidP="007E7A2D">
      <w:pPr>
        <w:pStyle w:val="Ttulo1"/>
        <w:rPr>
          <w:lang w:val="es-CO"/>
        </w:rPr>
      </w:pPr>
      <w:bookmarkStart w:id="21" w:name="_Toc208139764"/>
      <w:bookmarkStart w:id="22" w:name="_Toc208170339"/>
      <w:r>
        <w:rPr>
          <w:caps w:val="0"/>
          <w:lang w:val="es-CO"/>
        </w:rPr>
        <w:lastRenderedPageBreak/>
        <w:t>APÉNDICES</w:t>
      </w:r>
      <w:bookmarkEnd w:id="21"/>
      <w:bookmarkEnd w:id="22"/>
    </w:p>
    <w:p w14:paraId="7D309A3D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4C9A1CB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ADC (Analog-to-Digital Converter)</w:t>
      </w:r>
      <w:r w:rsidRPr="00C778A1">
        <w:rPr>
          <w:lang w:val="es-CO"/>
        </w:rPr>
        <w:t>: Convertidor analógico-digital que transforma señales analógicas en valores digitales.</w:t>
      </w:r>
    </w:p>
    <w:p w14:paraId="4F4D1477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API (Application Programming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5B16ED9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>: Microcontrolador de Espressif Systems con WiFi y Bluetooth integrados, base del sistema de instrumentación.</w:t>
      </w:r>
    </w:p>
    <w:p w14:paraId="19A5F4A8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GPIO (General Purpose Input/Output)</w:t>
      </w:r>
      <w:r w:rsidRPr="00C778A1">
        <w:rPr>
          <w:lang w:val="es-CO"/>
        </w:rPr>
        <w:t>: Pines de propósito general configurables como entrada o salida digital.</w:t>
      </w:r>
    </w:p>
    <w:p w14:paraId="0EA77DF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GUI (Graphical User Interface)</w:t>
      </w:r>
      <w:r w:rsidRPr="00C778A1">
        <w:rPr>
          <w:lang w:val="es-CO"/>
        </w:rPr>
        <w:t>: Interfaz gráfica de usuario que permite interacción visual con la aplicación.</w:t>
      </w:r>
    </w:p>
    <w:p w14:paraId="4A992C2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713F947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I2C (Inter-Integrated Circuit)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2F2F2080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IoT (Internet of Things)</w:t>
      </w:r>
      <w:r w:rsidRPr="00C778A1">
        <w:rPr>
          <w:lang w:val="es-CO"/>
        </w:rPr>
        <w:t>: Red de dispositivos físicos conectados que pueden intercambiar datos.</w:t>
      </w:r>
    </w:p>
    <w:p w14:paraId="3DFE99C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6B5F3C5D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3F9BB56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PID (Proportional-Integral-Derivative)</w:t>
      </w:r>
      <w:r w:rsidRPr="00C778A1">
        <w:rPr>
          <w:lang w:val="es-CO"/>
        </w:rPr>
        <w:t>: Algoritmo de control automático usado en sistemas de regulación.</w:t>
      </w:r>
    </w:p>
    <w:p w14:paraId="538AB60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PWM (Pulse Width Modulation)</w:t>
      </w:r>
      <w:r w:rsidRPr="00C778A1">
        <w:rPr>
          <w:lang w:val="es-CO"/>
        </w:rPr>
        <w:t>: Modulación por ancho de pulso, técnica para controlar potencia de salida.</w:t>
      </w:r>
    </w:p>
    <w:p w14:paraId="0B76690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8A7679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293DDAF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TCP/IP (Transmission Control Protocol/Internet Protocol)</w:t>
      </w:r>
      <w:r w:rsidRPr="00C778A1">
        <w:rPr>
          <w:lang w:val="es-CO"/>
        </w:rPr>
        <w:t>: Conjunto de protocolos de comunicación para redes.</w:t>
      </w:r>
    </w:p>
    <w:p w14:paraId="4506A1D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2A7B294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UART (Universal Asynchronous Receiver-Transmitter)</w:t>
      </w:r>
      <w:r w:rsidRPr="00C778A1">
        <w:rPr>
          <w:lang w:val="es-CO"/>
        </w:rPr>
        <w:t>: Protocolo de comunicación serie asíncrono.</w:t>
      </w:r>
    </w:p>
    <w:p w14:paraId="51EAFB1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UI (User Interface)</w:t>
      </w:r>
      <w:r w:rsidRPr="00C778A1">
        <w:rPr>
          <w:lang w:val="es-CO"/>
        </w:rPr>
        <w:t>: Interfaz de usuario, punto de interacción entre humano y máquina.</w:t>
      </w:r>
    </w:p>
    <w:p w14:paraId="3EAF2541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034F32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B: Referencias y Documentación Adicional</w:t>
      </w:r>
    </w:p>
    <w:p w14:paraId="6A61C08A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43245B01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lastRenderedPageBreak/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64C40C4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5017F49B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420FBEF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711DEFB5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2481D4C3" w14:textId="77777777" w:rsidR="003E35F6" w:rsidRPr="00C778A1" w:rsidRDefault="003E35F6" w:rsidP="003E35F6">
      <w:pPr>
        <w:numPr>
          <w:ilvl w:val="0"/>
          <w:numId w:val="27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23CC06C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652D7E4C" w14:textId="77777777" w:rsidR="003E35F6" w:rsidRPr="00C778A1" w:rsidRDefault="003E35F6" w:rsidP="003E35F6">
      <w:pPr>
        <w:numPr>
          <w:ilvl w:val="0"/>
          <w:numId w:val="28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1D5320AC" w14:textId="77777777" w:rsidR="003E35F6" w:rsidRPr="00C778A1" w:rsidRDefault="00000000" w:rsidP="003E35F6">
      <w:pPr>
        <w:rPr>
          <w:lang w:val="es-CO"/>
        </w:rPr>
      </w:pPr>
      <w:r>
        <w:rPr>
          <w:lang w:val="es-CO"/>
        </w:rPr>
        <w:pict w14:anchorId="0252F37D">
          <v:rect id="_x0000_i1025" style="width:0;height:.75pt" o:hralign="center" o:hrstd="t" o:hrnoshade="t" o:hr="t" fillcolor="#dadada" stroked="f"/>
        </w:pict>
      </w:r>
    </w:p>
    <w:p w14:paraId="5047A390" w14:textId="7636A1B2" w:rsidR="00D55CBC" w:rsidRPr="0068418C" w:rsidRDefault="003E35F6" w:rsidP="00D55CBC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sectPr w:rsidR="00D55CBC" w:rsidRPr="0068418C" w:rsidSect="00911CD5">
      <w:headerReference w:type="default" r:id="rId19"/>
      <w:footerReference w:type="default" r:id="rId2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FC8E" w14:textId="77777777" w:rsidR="00431DEC" w:rsidRDefault="00431DEC" w:rsidP="00A91D75">
      <w:r>
        <w:separator/>
      </w:r>
    </w:p>
  </w:endnote>
  <w:endnote w:type="continuationSeparator" w:id="0">
    <w:p w14:paraId="6D2FD2D2" w14:textId="77777777" w:rsidR="00431DEC" w:rsidRDefault="00431DEC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8527628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8C93" w14:textId="77777777" w:rsidR="00431DEC" w:rsidRDefault="00431DEC" w:rsidP="00A91D75">
      <w:r>
        <w:separator/>
      </w:r>
    </w:p>
  </w:footnote>
  <w:footnote w:type="continuationSeparator" w:id="0">
    <w:p w14:paraId="50FB5A67" w14:textId="77777777" w:rsidR="00431DEC" w:rsidRDefault="00431DEC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185656417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3F37F468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34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35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AFF"/>
    <w:multiLevelType w:val="multilevel"/>
    <w:tmpl w:val="47D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668"/>
    <w:multiLevelType w:val="multilevel"/>
    <w:tmpl w:val="20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DDA"/>
    <w:multiLevelType w:val="multilevel"/>
    <w:tmpl w:val="0D3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40665"/>
    <w:multiLevelType w:val="multilevel"/>
    <w:tmpl w:val="1C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9356E"/>
    <w:multiLevelType w:val="multilevel"/>
    <w:tmpl w:val="D88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594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74939"/>
    <w:multiLevelType w:val="multilevel"/>
    <w:tmpl w:val="8DF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E70C7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240D1"/>
    <w:multiLevelType w:val="multilevel"/>
    <w:tmpl w:val="BAB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3145"/>
    <w:multiLevelType w:val="multilevel"/>
    <w:tmpl w:val="D0D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92969"/>
    <w:multiLevelType w:val="multilevel"/>
    <w:tmpl w:val="C75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828B6"/>
    <w:multiLevelType w:val="multilevel"/>
    <w:tmpl w:val="23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76463"/>
    <w:multiLevelType w:val="multilevel"/>
    <w:tmpl w:val="A9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D7A3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EB3EA2"/>
    <w:multiLevelType w:val="multilevel"/>
    <w:tmpl w:val="FC866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BC4408"/>
    <w:multiLevelType w:val="multilevel"/>
    <w:tmpl w:val="372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B7CD1"/>
    <w:multiLevelType w:val="multilevel"/>
    <w:tmpl w:val="421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92C20"/>
    <w:multiLevelType w:val="multilevel"/>
    <w:tmpl w:val="0AF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52BEE"/>
    <w:multiLevelType w:val="multilevel"/>
    <w:tmpl w:val="0E1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3145D"/>
    <w:multiLevelType w:val="multilevel"/>
    <w:tmpl w:val="DD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D2785"/>
    <w:multiLevelType w:val="multilevel"/>
    <w:tmpl w:val="8CC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C4F4D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B0D3C"/>
    <w:multiLevelType w:val="multilevel"/>
    <w:tmpl w:val="C422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07DF5"/>
    <w:multiLevelType w:val="multilevel"/>
    <w:tmpl w:val="E5022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7343F"/>
    <w:multiLevelType w:val="multilevel"/>
    <w:tmpl w:val="16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422"/>
    <w:multiLevelType w:val="multilevel"/>
    <w:tmpl w:val="929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30793"/>
    <w:multiLevelType w:val="multilevel"/>
    <w:tmpl w:val="8DA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93091"/>
    <w:multiLevelType w:val="multilevel"/>
    <w:tmpl w:val="AB8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634C2"/>
    <w:multiLevelType w:val="multilevel"/>
    <w:tmpl w:val="768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32AFE"/>
    <w:multiLevelType w:val="multilevel"/>
    <w:tmpl w:val="0F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8255C"/>
    <w:multiLevelType w:val="multilevel"/>
    <w:tmpl w:val="C31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762D2"/>
    <w:multiLevelType w:val="multilevel"/>
    <w:tmpl w:val="DA0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9729E"/>
    <w:multiLevelType w:val="multilevel"/>
    <w:tmpl w:val="C5C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9E7C78"/>
    <w:multiLevelType w:val="multilevel"/>
    <w:tmpl w:val="D1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E43E43"/>
    <w:multiLevelType w:val="multilevel"/>
    <w:tmpl w:val="B68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1604"/>
    <w:multiLevelType w:val="multilevel"/>
    <w:tmpl w:val="96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42" w15:restartNumberingAfterBreak="0">
    <w:nsid w:val="62A234A3"/>
    <w:multiLevelType w:val="multilevel"/>
    <w:tmpl w:val="296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51BF6"/>
    <w:multiLevelType w:val="multilevel"/>
    <w:tmpl w:val="DF2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E09AD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E528A"/>
    <w:multiLevelType w:val="multilevel"/>
    <w:tmpl w:val="A0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C005E"/>
    <w:multiLevelType w:val="multilevel"/>
    <w:tmpl w:val="7F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815BB"/>
    <w:multiLevelType w:val="multilevel"/>
    <w:tmpl w:val="925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9283">
    <w:abstractNumId w:val="41"/>
  </w:num>
  <w:num w:numId="2" w16cid:durableId="754209211">
    <w:abstractNumId w:val="15"/>
  </w:num>
  <w:num w:numId="3" w16cid:durableId="885070658">
    <w:abstractNumId w:val="10"/>
  </w:num>
  <w:num w:numId="4" w16cid:durableId="2011440795">
    <w:abstractNumId w:val="40"/>
  </w:num>
  <w:num w:numId="5" w16cid:durableId="596790971">
    <w:abstractNumId w:val="34"/>
  </w:num>
  <w:num w:numId="6" w16cid:durableId="1417364867">
    <w:abstractNumId w:val="9"/>
  </w:num>
  <w:num w:numId="7" w16cid:durableId="1273048071">
    <w:abstractNumId w:val="1"/>
  </w:num>
  <w:num w:numId="8" w16cid:durableId="2053918431">
    <w:abstractNumId w:val="6"/>
  </w:num>
  <w:num w:numId="9" w16cid:durableId="1068840030">
    <w:abstractNumId w:val="46"/>
  </w:num>
  <w:num w:numId="10" w16cid:durableId="1791241132">
    <w:abstractNumId w:val="17"/>
  </w:num>
  <w:num w:numId="11" w16cid:durableId="2102874112">
    <w:abstractNumId w:val="12"/>
  </w:num>
  <w:num w:numId="12" w16cid:durableId="975791888">
    <w:abstractNumId w:val="5"/>
  </w:num>
  <w:num w:numId="13" w16cid:durableId="1310284379">
    <w:abstractNumId w:val="7"/>
  </w:num>
  <w:num w:numId="14" w16cid:durableId="1218664088">
    <w:abstractNumId w:val="13"/>
  </w:num>
  <w:num w:numId="15" w16cid:durableId="241986800">
    <w:abstractNumId w:val="24"/>
  </w:num>
  <w:num w:numId="16" w16cid:durableId="1826193204">
    <w:abstractNumId w:val="33"/>
  </w:num>
  <w:num w:numId="17" w16cid:durableId="413939245">
    <w:abstractNumId w:val="21"/>
  </w:num>
  <w:num w:numId="18" w16cid:durableId="2085225372">
    <w:abstractNumId w:val="4"/>
  </w:num>
  <w:num w:numId="19" w16cid:durableId="40371328">
    <w:abstractNumId w:val="16"/>
  </w:num>
  <w:num w:numId="20" w16cid:durableId="1257715626">
    <w:abstractNumId w:val="30"/>
  </w:num>
  <w:num w:numId="21" w16cid:durableId="1495560788">
    <w:abstractNumId w:val="22"/>
  </w:num>
  <w:num w:numId="22" w16cid:durableId="1087381851">
    <w:abstractNumId w:val="35"/>
  </w:num>
  <w:num w:numId="23" w16cid:durableId="1459715910">
    <w:abstractNumId w:val="29"/>
  </w:num>
  <w:num w:numId="24" w16cid:durableId="891234164">
    <w:abstractNumId w:val="44"/>
  </w:num>
  <w:num w:numId="25" w16cid:durableId="1712732354">
    <w:abstractNumId w:val="27"/>
  </w:num>
  <w:num w:numId="26" w16cid:durableId="178159469">
    <w:abstractNumId w:val="32"/>
  </w:num>
  <w:num w:numId="27" w16cid:durableId="1060598522">
    <w:abstractNumId w:val="28"/>
  </w:num>
  <w:num w:numId="28" w16cid:durableId="125054051">
    <w:abstractNumId w:val="19"/>
  </w:num>
  <w:num w:numId="29" w16cid:durableId="1928608845">
    <w:abstractNumId w:val="38"/>
  </w:num>
  <w:num w:numId="30" w16cid:durableId="435171806">
    <w:abstractNumId w:val="15"/>
  </w:num>
  <w:num w:numId="31" w16cid:durableId="67652974">
    <w:abstractNumId w:val="23"/>
  </w:num>
  <w:num w:numId="32" w16cid:durableId="1251354462">
    <w:abstractNumId w:val="15"/>
  </w:num>
  <w:num w:numId="33" w16cid:durableId="1662267377">
    <w:abstractNumId w:val="39"/>
  </w:num>
  <w:num w:numId="34" w16cid:durableId="24641872">
    <w:abstractNumId w:val="15"/>
  </w:num>
  <w:num w:numId="35" w16cid:durableId="1017120274">
    <w:abstractNumId w:val="43"/>
  </w:num>
  <w:num w:numId="36" w16cid:durableId="346714804">
    <w:abstractNumId w:val="3"/>
  </w:num>
  <w:num w:numId="37" w16cid:durableId="1667631836">
    <w:abstractNumId w:val="15"/>
  </w:num>
  <w:num w:numId="38" w16cid:durableId="896548387">
    <w:abstractNumId w:val="37"/>
  </w:num>
  <w:num w:numId="39" w16cid:durableId="333609233">
    <w:abstractNumId w:val="11"/>
  </w:num>
  <w:num w:numId="40" w16cid:durableId="601568313">
    <w:abstractNumId w:val="18"/>
  </w:num>
  <w:num w:numId="41" w16cid:durableId="1882277920">
    <w:abstractNumId w:val="15"/>
  </w:num>
  <w:num w:numId="42" w16cid:durableId="1162501491">
    <w:abstractNumId w:val="15"/>
  </w:num>
  <w:num w:numId="43" w16cid:durableId="369494495">
    <w:abstractNumId w:val="0"/>
  </w:num>
  <w:num w:numId="44" w16cid:durableId="779568973">
    <w:abstractNumId w:val="15"/>
  </w:num>
  <w:num w:numId="45" w16cid:durableId="899099006">
    <w:abstractNumId w:val="45"/>
  </w:num>
  <w:num w:numId="46" w16cid:durableId="1943998078">
    <w:abstractNumId w:val="15"/>
  </w:num>
  <w:num w:numId="47" w16cid:durableId="135608767">
    <w:abstractNumId w:val="31"/>
  </w:num>
  <w:num w:numId="48" w16cid:durableId="298343572">
    <w:abstractNumId w:val="15"/>
  </w:num>
  <w:num w:numId="49" w16cid:durableId="2088527931">
    <w:abstractNumId w:val="47"/>
  </w:num>
  <w:num w:numId="50" w16cid:durableId="1810588553">
    <w:abstractNumId w:val="15"/>
  </w:num>
  <w:num w:numId="51" w16cid:durableId="1663970649">
    <w:abstractNumId w:val="2"/>
  </w:num>
  <w:num w:numId="52" w16cid:durableId="683704038">
    <w:abstractNumId w:val="15"/>
  </w:num>
  <w:num w:numId="53" w16cid:durableId="1981182815">
    <w:abstractNumId w:val="25"/>
  </w:num>
  <w:num w:numId="54" w16cid:durableId="1617524285">
    <w:abstractNumId w:val="36"/>
  </w:num>
  <w:num w:numId="55" w16cid:durableId="1350183022">
    <w:abstractNumId w:val="26"/>
  </w:num>
  <w:num w:numId="56" w16cid:durableId="247613525">
    <w:abstractNumId w:val="20"/>
  </w:num>
  <w:num w:numId="57" w16cid:durableId="2035182729">
    <w:abstractNumId w:val="14"/>
  </w:num>
  <w:num w:numId="58" w16cid:durableId="1119714494">
    <w:abstractNumId w:val="8"/>
  </w:num>
  <w:num w:numId="59" w16cid:durableId="1810246356">
    <w:abstractNumId w:val="15"/>
  </w:num>
  <w:num w:numId="60" w16cid:durableId="1501433738">
    <w:abstractNumId w:val="15"/>
  </w:num>
  <w:num w:numId="61" w16cid:durableId="1347824397">
    <w:abstractNumId w:val="42"/>
  </w:num>
  <w:num w:numId="62" w16cid:durableId="1253733128">
    <w:abstractNumId w:val="15"/>
  </w:num>
  <w:num w:numId="63" w16cid:durableId="854005374">
    <w:abstractNumId w:val="1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2111D"/>
    <w:rsid w:val="0004761A"/>
    <w:rsid w:val="00055EA4"/>
    <w:rsid w:val="000A4A8A"/>
    <w:rsid w:val="000B6854"/>
    <w:rsid w:val="000D417F"/>
    <w:rsid w:val="00120248"/>
    <w:rsid w:val="00172A2B"/>
    <w:rsid w:val="00184B35"/>
    <w:rsid w:val="001852BE"/>
    <w:rsid w:val="001865F2"/>
    <w:rsid w:val="001A3CCC"/>
    <w:rsid w:val="001E4AE7"/>
    <w:rsid w:val="001E59F3"/>
    <w:rsid w:val="002063EE"/>
    <w:rsid w:val="00213509"/>
    <w:rsid w:val="00226FF2"/>
    <w:rsid w:val="00282B04"/>
    <w:rsid w:val="002B67D3"/>
    <w:rsid w:val="00325590"/>
    <w:rsid w:val="003338A9"/>
    <w:rsid w:val="00342438"/>
    <w:rsid w:val="003767B2"/>
    <w:rsid w:val="003A3B16"/>
    <w:rsid w:val="003E35F6"/>
    <w:rsid w:val="003F429C"/>
    <w:rsid w:val="00431DEC"/>
    <w:rsid w:val="00437ABB"/>
    <w:rsid w:val="004437F5"/>
    <w:rsid w:val="0049036D"/>
    <w:rsid w:val="00495FDB"/>
    <w:rsid w:val="004A3529"/>
    <w:rsid w:val="004B4E46"/>
    <w:rsid w:val="004C0AD1"/>
    <w:rsid w:val="005343E2"/>
    <w:rsid w:val="00577305"/>
    <w:rsid w:val="00580A2C"/>
    <w:rsid w:val="00581F2B"/>
    <w:rsid w:val="0059701D"/>
    <w:rsid w:val="005C2E0B"/>
    <w:rsid w:val="005E3F23"/>
    <w:rsid w:val="006003D5"/>
    <w:rsid w:val="00633384"/>
    <w:rsid w:val="0064466C"/>
    <w:rsid w:val="00672C1A"/>
    <w:rsid w:val="0068418C"/>
    <w:rsid w:val="006D0FA5"/>
    <w:rsid w:val="006D71FE"/>
    <w:rsid w:val="007069D8"/>
    <w:rsid w:val="00751E57"/>
    <w:rsid w:val="00760843"/>
    <w:rsid w:val="00772E0E"/>
    <w:rsid w:val="00785195"/>
    <w:rsid w:val="00785259"/>
    <w:rsid w:val="007A01DC"/>
    <w:rsid w:val="007B0DFA"/>
    <w:rsid w:val="007E5E59"/>
    <w:rsid w:val="007E7A2D"/>
    <w:rsid w:val="008034BE"/>
    <w:rsid w:val="00823D33"/>
    <w:rsid w:val="0085384B"/>
    <w:rsid w:val="008759A8"/>
    <w:rsid w:val="00890409"/>
    <w:rsid w:val="00895034"/>
    <w:rsid w:val="008B46AB"/>
    <w:rsid w:val="008D264A"/>
    <w:rsid w:val="008E707B"/>
    <w:rsid w:val="00911CD5"/>
    <w:rsid w:val="009210A6"/>
    <w:rsid w:val="00924378"/>
    <w:rsid w:val="00930B96"/>
    <w:rsid w:val="009443C8"/>
    <w:rsid w:val="00944D7A"/>
    <w:rsid w:val="009654DB"/>
    <w:rsid w:val="009A0F76"/>
    <w:rsid w:val="009B078F"/>
    <w:rsid w:val="00A03BCD"/>
    <w:rsid w:val="00A21C07"/>
    <w:rsid w:val="00A302FC"/>
    <w:rsid w:val="00A7217A"/>
    <w:rsid w:val="00A86068"/>
    <w:rsid w:val="00A91D75"/>
    <w:rsid w:val="00AC343A"/>
    <w:rsid w:val="00AC6AA2"/>
    <w:rsid w:val="00B06DBC"/>
    <w:rsid w:val="00B556DE"/>
    <w:rsid w:val="00B7738F"/>
    <w:rsid w:val="00B77DC7"/>
    <w:rsid w:val="00B809AD"/>
    <w:rsid w:val="00BD47EC"/>
    <w:rsid w:val="00C12634"/>
    <w:rsid w:val="00C50FEA"/>
    <w:rsid w:val="00C6323A"/>
    <w:rsid w:val="00C77121"/>
    <w:rsid w:val="00C862F8"/>
    <w:rsid w:val="00C87193"/>
    <w:rsid w:val="00CB27A1"/>
    <w:rsid w:val="00CD49BE"/>
    <w:rsid w:val="00D301BB"/>
    <w:rsid w:val="00D476F7"/>
    <w:rsid w:val="00D55CBC"/>
    <w:rsid w:val="00D8631A"/>
    <w:rsid w:val="00D87CD8"/>
    <w:rsid w:val="00DF1CFA"/>
    <w:rsid w:val="00E2282E"/>
    <w:rsid w:val="00E523C3"/>
    <w:rsid w:val="00E5388E"/>
    <w:rsid w:val="00E6016B"/>
    <w:rsid w:val="00E94B95"/>
    <w:rsid w:val="00EA03F0"/>
    <w:rsid w:val="00EC0D1D"/>
    <w:rsid w:val="00ED6905"/>
    <w:rsid w:val="00EF64C7"/>
    <w:rsid w:val="00F15904"/>
    <w:rsid w:val="00F5644A"/>
    <w:rsid w:val="00FB6A61"/>
    <w:rsid w:val="00FC4AC4"/>
    <w:rsid w:val="00FE0D74"/>
    <w:rsid w:val="00FE3D2C"/>
    <w:rsid w:val="00FF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1A3CCC"/>
    <w:pPr>
      <w:keepNext/>
      <w:keepLines/>
      <w:spacing w:after="60" w:line="480" w:lineRule="auto"/>
      <w:ind w:left="29" w:right="29"/>
      <w:outlineLvl w:val="2"/>
    </w:pPr>
    <w:rPr>
      <w:rFonts w:asciiTheme="majorHAnsi" w:eastAsiaTheme="majorEastAsia" w:hAnsiTheme="majorHAnsi" w:cstheme="majorBidi"/>
      <w:i/>
      <w:sz w:val="22"/>
      <w:szCs w:val="24"/>
      <w:lang w:val="es-CO" w:bidi="es-ES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FB6A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1A3CCC"/>
    <w:rPr>
      <w:rFonts w:asciiTheme="majorHAnsi" w:eastAsiaTheme="majorEastAsia" w:hAnsiTheme="majorHAnsi" w:cstheme="majorBidi"/>
      <w:i/>
      <w:color w:val="262140" w:themeColor="text1"/>
      <w:sz w:val="22"/>
      <w:szCs w:val="24"/>
      <w:lang w:val="es-CO" w:bidi="es-ES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semiHidden/>
    <w:rsid w:val="00FB6A6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C862F8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1313</TotalTime>
  <Pages>12</Pages>
  <Words>1286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17</cp:revision>
  <dcterms:created xsi:type="dcterms:W3CDTF">2025-06-30T04:50:00Z</dcterms:created>
  <dcterms:modified xsi:type="dcterms:W3CDTF">2025-09-08T12:01:00Z</dcterms:modified>
  <cp:contentStatus/>
  <cp:version/>
</cp:coreProperties>
</file>