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F70FA" w14:textId="57689330" w:rsidR="001E59F3" w:rsidRPr="004C0AD1" w:rsidRDefault="006D0FA5" w:rsidP="00A91D75">
      <w:r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6875EB" wp14:editId="30813909">
                <wp:simplePos x="0" y="0"/>
                <wp:positionH relativeFrom="column">
                  <wp:posOffset>-51036</wp:posOffset>
                </wp:positionH>
                <wp:positionV relativeFrom="paragraph">
                  <wp:posOffset>7623544</wp:posOffset>
                </wp:positionV>
                <wp:extent cx="4051004" cy="309093"/>
                <wp:effectExtent l="0" t="0" r="0" b="1524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004" cy="309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2B6351" w14:textId="062225DB" w:rsidR="00A91D75" w:rsidRPr="006D0FA5" w:rsidRDefault="006D0FA5" w:rsidP="00A91D75">
                            <w:pPr>
                              <w:pStyle w:val="Subttulo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Universidad Autónoma del Caribe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6875EB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-4pt;margin-top:600.3pt;width:319pt;height:24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" filled="f" stroked="f" strokeweight=".5pt">
                <v:textbox inset=",,,0">
                  <w:txbxContent>
                    <w:p w14:paraId="2C2B6351" w14:textId="062225DB" w:rsidR="00A91D75" w:rsidRPr="006D0FA5" w:rsidRDefault="006D0FA5" w:rsidP="00A91D75">
                      <w:pPr>
                        <w:pStyle w:val="Subttulo"/>
                        <w:rPr>
                          <w:lang w:val="es-MX"/>
                        </w:rPr>
                      </w:pPr>
                      <w:r>
                        <w:rPr>
                          <w:lang w:val="es-MX" w:bidi="es-ES"/>
                        </w:rPr>
                        <w:t>Universidad Autónoma del Caribe</w:t>
                      </w:r>
                    </w:p>
                  </w:txbxContent>
                </v:textbox>
              </v:shape>
            </w:pict>
          </mc:Fallback>
        </mc:AlternateContent>
      </w:r>
      <w:r w:rsidR="00EC0D1D" w:rsidRPr="004C0AD1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1F311E2D" wp14:editId="31D94F88">
            <wp:simplePos x="0" y="0"/>
            <wp:positionH relativeFrom="column">
              <wp:posOffset>-8890</wp:posOffset>
            </wp:positionH>
            <wp:positionV relativeFrom="page">
              <wp:posOffset>1447165</wp:posOffset>
            </wp:positionV>
            <wp:extent cx="6219825" cy="62198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4688" b="89844" l="5176" r="93555">
                                  <a14:foregroundMark x1="14063" y1="10449" x2="33203" y2="17090"/>
                                  <a14:foregroundMark x1="6348" y1="18945" x2="7031" y2="35254"/>
                                  <a14:foregroundMark x1="8398" y1="33008" x2="7813" y2="81348"/>
                                  <a14:foregroundMark x1="7813" y1="81348" x2="17383" y2="86914"/>
                                  <a14:foregroundMark x1="17383" y1="86914" x2="61719" y2="87500"/>
                                  <a14:foregroundMark x1="61719" y1="87500" x2="73828" y2="86426"/>
                                  <a14:foregroundMark x1="73828" y1="86426" x2="83887" y2="80957"/>
                                  <a14:foregroundMark x1="83887" y1="80957" x2="93066" y2="36914"/>
                                  <a14:foregroundMark x1="93066" y1="36914" x2="92090" y2="24316"/>
                                  <a14:foregroundMark x1="92090" y1="24316" x2="86426" y2="14844"/>
                                  <a14:foregroundMark x1="86426" y1="14844" x2="15820" y2="12012"/>
                                  <a14:foregroundMark x1="15820" y1="12012" x2="14551" y2="12305"/>
                                  <a14:foregroundMark x1="17969" y1="12109" x2="15723" y2="19629"/>
                                  <a14:foregroundMark x1="31250" y1="10059" x2="31641" y2="19141"/>
                                  <a14:foregroundMark x1="31641" y1="19141" x2="31641" y2="19141"/>
                                  <a14:foregroundMark x1="39844" y1="11328" x2="41016" y2="19336"/>
                                  <a14:foregroundMark x1="41016" y1="19336" x2="41699" y2="18848"/>
                                  <a14:foregroundMark x1="54492" y1="11816" x2="55859" y2="20508"/>
                                  <a14:foregroundMark x1="55859" y1="20508" x2="56055" y2="20313"/>
                                  <a14:foregroundMark x1="65625" y1="12012" x2="66797" y2="20605"/>
                                  <a14:foregroundMark x1="66797" y1="20605" x2="67480" y2="19824"/>
                                  <a14:foregroundMark x1="77734" y1="10645" x2="76953" y2="20215"/>
                                  <a14:foregroundMark x1="86328" y1="7227" x2="9473" y2="7715"/>
                                  <a14:foregroundMark x1="9473" y1="7715" x2="6055" y2="22656"/>
                                  <a14:foregroundMark x1="6055" y1="22656" x2="6543" y2="24414"/>
                                  <a14:foregroundMark x1="7227" y1="12109" x2="19824" y2="6543"/>
                                  <a14:foregroundMark x1="19824" y1="6543" x2="31445" y2="4785"/>
                                  <a14:foregroundMark x1="31445" y1="4785" x2="82227" y2="6641"/>
                                  <a14:foregroundMark x1="35059" y1="12305" x2="85742" y2="10156"/>
                                  <a14:foregroundMark x1="85742" y1="10156" x2="92676" y2="18555"/>
                                  <a14:foregroundMark x1="92676" y1="18555" x2="92676" y2="19629"/>
                                  <a14:foregroundMark x1="93555" y1="17285" x2="91699" y2="88672"/>
                                  <a14:foregroundMark x1="91699" y1="88672" x2="15137" y2="89648"/>
                                  <a14:foregroundMark x1="15137" y1="89648" x2="6348" y2="81738"/>
                                  <a14:foregroundMark x1="6348" y1="81738" x2="7129" y2="33984"/>
                                  <a14:foregroundMark x1="7129" y1="33984" x2="11719" y2="24609"/>
                                  <a14:foregroundMark x1="11719" y1="24609" x2="41992" y2="40918"/>
                                  <a14:foregroundMark x1="41992" y1="40918" x2="59570" y2="61133"/>
                                  <a14:foregroundMark x1="59570" y1="61133" x2="56348" y2="75586"/>
                                  <a14:foregroundMark x1="56348" y1="75586" x2="67969" y2="78809"/>
                                  <a14:foregroundMark x1="67969" y1="78809" x2="12305" y2="74023"/>
                                  <a14:foregroundMark x1="12305" y1="74023" x2="21680" y2="64453"/>
                                  <a14:foregroundMark x1="21680" y1="64453" x2="32227" y2="63672"/>
                                  <a14:foregroundMark x1="32227" y1="63672" x2="43164" y2="64648"/>
                                  <a14:foregroundMark x1="43164" y1="64648" x2="53906" y2="46680"/>
                                  <a14:foregroundMark x1="53906" y1="46680" x2="76758" y2="34082"/>
                                  <a14:foregroundMark x1="76758" y1="34082" x2="82227" y2="25977"/>
                                  <a14:foregroundMark x1="82227" y1="25977" x2="88086" y2="24805"/>
                                  <a14:foregroundMark x1="6543" y1="82422" x2="11328" y2="89063"/>
                                  <a14:foregroundMark x1="11328" y1="89063" x2="11621" y2="89063"/>
                                  <a14:foregroundMark x1="5176" y1="85938" x2="10742" y2="88867"/>
                                  <a14:foregroundMark x1="18652" y1="66504" x2="24316" y2="45801"/>
                                  <a14:foregroundMark x1="24316" y1="45801" x2="34375" y2="57520"/>
                                  <a14:foregroundMark x1="34375" y1="57520" x2="22168" y2="65039"/>
                                  <a14:foregroundMark x1="22168" y1="65039" x2="37598" y2="68750"/>
                                  <a14:foregroundMark x1="37598" y1="68750" x2="60645" y2="67773"/>
                                  <a14:foregroundMark x1="60645" y1="67773" x2="78223" y2="38867"/>
                                  <a14:foregroundMark x1="78223" y1="38867" x2="77930" y2="64844"/>
                                  <a14:foregroundMark x1="77930" y1="64844" x2="69141" y2="68652"/>
                                  <a14:foregroundMark x1="69141" y1="68652" x2="76953" y2="71777"/>
                                </a14:backgroundRemoval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634C7FE2" wp14:editId="08D2EF40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D433F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" fillcolor="#f3d569 [3204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51004067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7687C" w14:textId="278D3772" w:rsidR="00A91D75" w:rsidRPr="004C0AD1" w:rsidRDefault="00C6323A" w:rsidP="00EC0D1D">
            <w:pPr>
              <w:pStyle w:val="Ttulo"/>
              <w:framePr w:hSpace="0" w:wrap="auto" w:vAnchor="margin" w:xAlign="left" w:yAlign="inline"/>
            </w:pPr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7BC3B141" wp14:editId="2EC8F1B5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-97790</wp:posOffset>
                      </wp:positionV>
                      <wp:extent cx="4686935" cy="1570990"/>
                      <wp:effectExtent l="0" t="0" r="0" b="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rgbClr val="062D6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C5748" id="Rectángulo: Una sola esquina cortada 4" o:spid="_x0000_s1026" alt="rectángulo de color" style="position:absolute;margin-left:-56.45pt;margin-top:-7.7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" path="m,l3935703,r751232,751232l4686935,1570990,,1570990,,xe" fillcolor="#062d66" stroked="f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EC0D1D">
              <w:t>MANUAL DE USUARIO</w:t>
            </w:r>
          </w:p>
        </w:tc>
      </w:tr>
    </w:tbl>
    <w:tbl>
      <w:tblPr>
        <w:tblpPr w:leftFromText="180" w:rightFromText="180" w:vertAnchor="text" w:tblpX="-80" w:tblpY="11853"/>
        <w:tblW w:w="9990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0"/>
        <w:gridCol w:w="3013"/>
        <w:gridCol w:w="3417"/>
      </w:tblGrid>
      <w:tr w:rsidR="006D0FA5" w:rsidRPr="004C0AD1" w14:paraId="37414AE3" w14:textId="77777777" w:rsidTr="00C6323A">
        <w:trPr>
          <w:trHeight w:val="358"/>
        </w:trPr>
        <w:tc>
          <w:tcPr>
            <w:tcW w:w="3567" w:type="dxa"/>
          </w:tcPr>
          <w:p w14:paraId="11B383B7" w14:textId="61AA255F" w:rsidR="00A91D75" w:rsidRPr="004C0AD1" w:rsidRDefault="00A91D75" w:rsidP="00A91D75"/>
        </w:tc>
        <w:tc>
          <w:tcPr>
            <w:tcW w:w="2940" w:type="dxa"/>
            <w:vAlign w:val="bottom"/>
          </w:tcPr>
          <w:p w14:paraId="2ED0C438" w14:textId="77777777" w:rsidR="00A91D75" w:rsidRPr="004C0AD1" w:rsidRDefault="00A91D75" w:rsidP="00A91D75"/>
        </w:tc>
        <w:tc>
          <w:tcPr>
            <w:tcW w:w="3483" w:type="dxa"/>
            <w:vAlign w:val="bottom"/>
          </w:tcPr>
          <w:p w14:paraId="1A046FCA" w14:textId="77777777" w:rsidR="00A91D75" w:rsidRPr="004C0AD1" w:rsidRDefault="00A91D75" w:rsidP="00A91D75">
            <w:pPr>
              <w:jc w:val="right"/>
            </w:pPr>
          </w:p>
        </w:tc>
      </w:tr>
      <w:tr w:rsidR="006D0FA5" w:rsidRPr="004C0AD1" w14:paraId="357DD183" w14:textId="77777777" w:rsidTr="00C6323A">
        <w:trPr>
          <w:trHeight w:val="1197"/>
        </w:trPr>
        <w:tc>
          <w:tcPr>
            <w:tcW w:w="3567" w:type="dxa"/>
          </w:tcPr>
          <w:p w14:paraId="5EE2AA46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871641F" wp14:editId="011AB1B0">
                      <wp:extent cx="2028825" cy="1062990"/>
                      <wp:effectExtent l="0" t="0" r="0" b="381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10629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F1B9F1" w14:textId="78F52002" w:rsidR="00A91D75" w:rsidRDefault="006D0FA5" w:rsidP="00A91D75">
                                  <w:pPr>
                                    <w:rPr>
                                      <w:lang w:val="es-MX" w:bidi="es-ES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Yamith J. Romero Aldana</w:t>
                                  </w:r>
                                </w:p>
                                <w:p w14:paraId="36389CAE" w14:textId="5AB59AC2" w:rsidR="006D0FA5" w:rsidRDefault="006D0FA5" w:rsidP="00A91D75">
                                  <w:pPr>
                                    <w:rPr>
                                      <w:lang w:val="es-MX" w:bidi="es-ES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Elian D. Ruidiaz Marino</w:t>
                                  </w:r>
                                </w:p>
                                <w:p w14:paraId="6358DE75" w14:textId="77777777" w:rsidR="006D0FA5" w:rsidRPr="006D0FA5" w:rsidRDefault="006D0FA5" w:rsidP="00A91D75">
                                  <w:pPr>
                                    <w:rPr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71641F" id="Cuadro de texto 7" o:spid="_x0000_s1027" type="#_x0000_t202" style="width:159.75pt;height: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" filled="f" stroked="f" strokeweight=".5pt">
                      <v:textbox>
                        <w:txbxContent>
                          <w:p w14:paraId="2FF1B9F1" w14:textId="78F52002" w:rsidR="00A91D75" w:rsidRDefault="006D0FA5" w:rsidP="00A91D75">
                            <w:pPr>
                              <w:rPr>
                                <w:lang w:val="es-MX" w:bidi="es-ES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Yamith J. Romero Aldana</w:t>
                            </w:r>
                          </w:p>
                          <w:p w14:paraId="36389CAE" w14:textId="5AB59AC2" w:rsidR="006D0FA5" w:rsidRDefault="006D0FA5" w:rsidP="00A91D75">
                            <w:pPr>
                              <w:rPr>
                                <w:lang w:val="es-MX" w:bidi="es-ES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Elian D. Ruidiaz Marino</w:t>
                            </w:r>
                          </w:p>
                          <w:p w14:paraId="6358DE75" w14:textId="77777777" w:rsidR="006D0FA5" w:rsidRPr="006D0FA5" w:rsidRDefault="006D0FA5" w:rsidP="00A91D75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38AB2808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81F57CB" wp14:editId="6578030D">
                      <wp:extent cx="1913861" cy="1063255"/>
                      <wp:effectExtent l="0" t="0" r="0" b="3810"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3861" cy="1063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F48F85" w14:textId="77777777" w:rsidR="006D0FA5" w:rsidRDefault="006D0FA5" w:rsidP="00A91D75">
                                  <w:pPr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Saul A. Pérez Pérez</w:t>
                                  </w:r>
                                </w:p>
                                <w:p w14:paraId="28041FE8" w14:textId="77777777" w:rsidR="006D0FA5" w:rsidRDefault="006D0FA5" w:rsidP="00A91D75">
                                  <w:pPr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Carlos G. Díaz Sáenz</w:t>
                                  </w:r>
                                </w:p>
                                <w:p w14:paraId="24B520A0" w14:textId="6258543C" w:rsidR="00A91D75" w:rsidRPr="00A91D75" w:rsidRDefault="006D0FA5" w:rsidP="00A91D75">
                                  <w:pPr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Pablo D. Bonaveri</w:t>
                                  </w:r>
                                  <w:r w:rsidR="00A91D75"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81F57CB" id="Cuadro de texto 14" o:spid="_x0000_s1028" type="#_x0000_t202" style="width:150.7pt;height: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" filled="f" stroked="f" strokeweight=".5pt">
                      <v:textbox>
                        <w:txbxContent>
                          <w:p w14:paraId="2AF48F85" w14:textId="77777777" w:rsidR="006D0FA5" w:rsidRDefault="006D0FA5" w:rsidP="00A91D75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Saul A. Pérez Pérez</w:t>
                            </w:r>
                          </w:p>
                          <w:p w14:paraId="28041FE8" w14:textId="77777777" w:rsidR="006D0FA5" w:rsidRDefault="006D0FA5" w:rsidP="00A91D75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Carlos G. Díaz Sáenz</w:t>
                            </w:r>
                          </w:p>
                          <w:p w14:paraId="24B520A0" w14:textId="6258543C" w:rsidR="00A91D75" w:rsidRPr="00A91D75" w:rsidRDefault="006D0FA5" w:rsidP="00A91D75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Pablo D. Bonaveri</w:t>
                            </w:r>
                            <w:r w:rsidR="00A91D75">
                              <w:rPr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483" w:type="dxa"/>
            <w:vAlign w:val="bottom"/>
          </w:tcPr>
          <w:p w14:paraId="192B8444" w14:textId="77777777" w:rsidR="00A91D75" w:rsidRPr="004C0AD1" w:rsidRDefault="004C0AD1" w:rsidP="00A91D75">
            <w:pPr>
              <w:jc w:val="right"/>
            </w:pPr>
            <w:r w:rsidRPr="004C0AD1">
              <w:rPr>
                <w:noProof/>
                <w:lang w:bidi="es-ES"/>
              </w:rPr>
              <w:drawing>
                <wp:anchor distT="0" distB="0" distL="114300" distR="114300" simplePos="0" relativeHeight="251660288" behindDoc="0" locked="0" layoutInCell="1" allowOverlap="1" wp14:anchorId="4819FC4A" wp14:editId="23EBAF5E">
                  <wp:simplePos x="0" y="0"/>
                  <wp:positionH relativeFrom="column">
                    <wp:posOffset>330200</wp:posOffset>
                  </wp:positionH>
                  <wp:positionV relativeFrom="paragraph">
                    <wp:posOffset>-880745</wp:posOffset>
                  </wp:positionV>
                  <wp:extent cx="765175" cy="1019810"/>
                  <wp:effectExtent l="0" t="0" r="0" b="0"/>
                  <wp:wrapNone/>
                  <wp:docPr id="12" name="Gráfico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 201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175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Content>
        <w:p w14:paraId="36DB59E5" w14:textId="77777777" w:rsidR="00E523C3" w:rsidRPr="004C0AD1" w:rsidRDefault="00CB27A1" w:rsidP="00E523C3">
          <w:pPr>
            <w:pStyle w:val="TtuloTDC"/>
          </w:pPr>
          <w:r w:rsidRPr="004C0AD1"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6191" behindDoc="1" locked="0" layoutInCell="1" allowOverlap="1" wp14:anchorId="4E5E08DB" wp14:editId="08869054">
                    <wp:simplePos x="0" y="0"/>
                    <wp:positionH relativeFrom="column">
                      <wp:posOffset>-760095</wp:posOffset>
                    </wp:positionH>
                    <wp:positionV relativeFrom="page">
                      <wp:posOffset>0</wp:posOffset>
                    </wp:positionV>
                    <wp:extent cx="7836535" cy="10687050"/>
                    <wp:effectExtent l="0" t="0" r="0" b="0"/>
                    <wp:wrapNone/>
                    <wp:docPr id="31" name="Rectángulo 31" descr="fondo de página contenid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6870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C23876" id="Rectángulo 31" o:spid="_x0000_s1026" alt="fondo de página contenido de color" style="position:absolute;margin-left:-59.85pt;margin-top:0;width:617.05pt;height:841.5pt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" fillcolor="#f3d569 [3204]" stroked="f" strokeweight="2pt">
                    <w10:wrap anchory="page"/>
                  </v:rect>
                </w:pict>
              </mc:Fallback>
            </mc:AlternateContent>
          </w:r>
          <w:r w:rsidR="00D476F7" w:rsidRPr="004C0AD1">
            <w:rPr>
              <w:lang w:bidi="es-ES"/>
            </w:rPr>
            <w:t>TABLA DE CONTENIDO</w:t>
          </w:r>
        </w:p>
        <w:p w14:paraId="56B3F423" w14:textId="5DDCE7A4" w:rsidR="003767B2" w:rsidRDefault="00E523C3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r w:rsidRPr="004C0AD1">
            <w:rPr>
              <w:noProof w:val="0"/>
              <w:lang w:bidi="es-ES"/>
            </w:rPr>
            <w:fldChar w:fldCharType="begin"/>
          </w:r>
          <w:r w:rsidRPr="004C0AD1">
            <w:rPr>
              <w:noProof w:val="0"/>
              <w:lang w:bidi="es-ES"/>
            </w:rPr>
            <w:instrText xml:space="preserve"> TOC \o "1-3" \h \z \u </w:instrText>
          </w:r>
          <w:r w:rsidRPr="004C0AD1">
            <w:rPr>
              <w:noProof w:val="0"/>
              <w:lang w:bidi="es-ES"/>
            </w:rPr>
            <w:fldChar w:fldCharType="separate"/>
          </w:r>
          <w:hyperlink w:anchor="_Toc202139145" w:history="1">
            <w:r w:rsidR="003767B2" w:rsidRPr="008B52A2">
              <w:rPr>
                <w:rStyle w:val="Hipervnculo"/>
                <w:lang w:bidi="es-ES"/>
              </w:rPr>
              <w:t>INTRODUCCIÓN</w:t>
            </w:r>
            <w:r w:rsidR="003767B2">
              <w:rPr>
                <w:webHidden/>
              </w:rPr>
              <w:tab/>
            </w:r>
            <w:r w:rsidR="003767B2">
              <w:rPr>
                <w:webHidden/>
              </w:rPr>
              <w:fldChar w:fldCharType="begin"/>
            </w:r>
            <w:r w:rsidR="003767B2">
              <w:rPr>
                <w:webHidden/>
              </w:rPr>
              <w:instrText xml:space="preserve"> PAGEREF _Toc202139145 \h </w:instrText>
            </w:r>
            <w:r w:rsidR="003767B2">
              <w:rPr>
                <w:webHidden/>
              </w:rPr>
            </w:r>
            <w:r w:rsidR="003767B2">
              <w:rPr>
                <w:webHidden/>
              </w:rPr>
              <w:fldChar w:fldCharType="separate"/>
            </w:r>
            <w:r w:rsidR="003767B2">
              <w:rPr>
                <w:webHidden/>
              </w:rPr>
              <w:t>4</w:t>
            </w:r>
            <w:r w:rsidR="003767B2">
              <w:rPr>
                <w:webHidden/>
              </w:rPr>
              <w:fldChar w:fldCharType="end"/>
            </w:r>
          </w:hyperlink>
        </w:p>
        <w:p w14:paraId="50A9C672" w14:textId="2BDF2481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46" w:history="1">
            <w:r w:rsidRPr="008B52A2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ED430" w14:textId="4703D59E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47" w:history="1">
            <w:r w:rsidRPr="008B52A2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07EF" w14:textId="63270F29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48" w:history="1">
            <w:r w:rsidRPr="008B52A2">
              <w:rPr>
                <w:rStyle w:val="Hipervnculo"/>
                <w:noProof/>
              </w:rPr>
              <w:t>Desarrollar una herramienta software educativa que facilite el aprendizaje de sistemas de adquisición de datos de sensores angulares, proporcionando una experiencia práctica e interactiva en el manejo de hardware y software embebido.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3523" w14:textId="25B4719F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49" w:history="1">
            <w:r w:rsidRPr="008B52A2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36D55" w14:textId="09E27BC2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0" w:history="1">
            <w:r w:rsidRPr="008B52A2">
              <w:rPr>
                <w:rStyle w:val="Hipervnculo"/>
                <w:lang w:bidi="es-ES"/>
              </w:rPr>
              <w:t>CARACTERISTICAS TECNICAS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C364C1E" w14:textId="6BB02A1E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1" w:history="1">
            <w:r w:rsidRPr="008B52A2">
              <w:rPr>
                <w:rStyle w:val="Hipervnculo"/>
                <w:noProof/>
              </w:rPr>
              <w:t>Arquitectura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E681" w14:textId="792070A4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2" w:history="1">
            <w:r w:rsidRPr="008B52A2">
              <w:rPr>
                <w:rStyle w:val="Hipervnculo"/>
                <w:noProof/>
              </w:rPr>
              <w:t>Componentes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1A0E8" w14:textId="27A8CE8B" w:rsidR="003767B2" w:rsidRDefault="003767B2">
          <w:pPr>
            <w:pStyle w:val="TDC3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3" w:history="1">
            <w:r w:rsidRPr="008B52A2">
              <w:rPr>
                <w:rStyle w:val="Hipervnculo"/>
                <w:noProof/>
              </w:rPr>
              <w:t>Interfaz de Usuario (anguloSimple_UI)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6A70B" w14:textId="6734DDAD" w:rsidR="003767B2" w:rsidRDefault="003767B2">
          <w:pPr>
            <w:pStyle w:val="TDC3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4" w:history="1">
            <w:r w:rsidRPr="008B52A2">
              <w:rPr>
                <w:rStyle w:val="Hipervnculo"/>
                <w:noProof/>
              </w:rPr>
              <w:t>Sistema de Calibración (CalibrationDialog)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324C3" w14:textId="30FD2E8D" w:rsidR="003767B2" w:rsidRDefault="003767B2">
          <w:pPr>
            <w:pStyle w:val="TDC3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5" w:history="1">
            <w:r w:rsidRPr="008B52A2">
              <w:rPr>
                <w:rStyle w:val="Hipervnculo"/>
                <w:noProof/>
              </w:rPr>
              <w:t>Hilo de Comunicación (AnguloSimpleThread)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64FE4" w14:textId="35E6FECC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6" w:history="1">
            <w:r w:rsidRPr="008B52A2">
              <w:rPr>
                <w:rStyle w:val="Hipervnculo"/>
                <w:noProof/>
                <w:lang w:bidi="es-ES"/>
              </w:rPr>
              <w:t>Funcionalidades Especificas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ABD4" w14:textId="4583B993" w:rsidR="003767B2" w:rsidRDefault="003767B2">
          <w:pPr>
            <w:pStyle w:val="TDC3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7" w:history="1">
            <w:r w:rsidRPr="008B52A2">
              <w:rPr>
                <w:rStyle w:val="Hipervnculo"/>
                <w:noProof/>
              </w:rPr>
              <w:t>Monitoreo en Tiempo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3C139" w14:textId="015C80DA" w:rsidR="003767B2" w:rsidRDefault="003767B2">
          <w:pPr>
            <w:pStyle w:val="TDC3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8" w:history="1">
            <w:r w:rsidRPr="008B52A2">
              <w:rPr>
                <w:rStyle w:val="Hipervnculo"/>
                <w:noProof/>
              </w:rPr>
              <w:t>Sistema de Calibración Avanzado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A669" w14:textId="1254828F" w:rsidR="003767B2" w:rsidRDefault="003767B2">
          <w:pPr>
            <w:pStyle w:val="TDC3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59" w:history="1">
            <w:r w:rsidRPr="008B52A2">
              <w:rPr>
                <w:rStyle w:val="Hipervnculo"/>
                <w:noProof/>
              </w:rPr>
              <w:t>Visualización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4E9FB" w14:textId="4D641A47" w:rsidR="003767B2" w:rsidRDefault="003767B2">
          <w:pPr>
            <w:pStyle w:val="TDC3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0" w:history="1">
            <w:r w:rsidRPr="008B52A2">
              <w:rPr>
                <w:rStyle w:val="Hipervnculo"/>
                <w:noProof/>
              </w:rPr>
              <w:t>Exportación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01DF" w14:textId="01DA7673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1" w:history="1">
            <w:r w:rsidRPr="008B52A2">
              <w:rPr>
                <w:rStyle w:val="Hipervnculo"/>
                <w:lang w:val="es-CO" w:bidi="es-ES"/>
              </w:rPr>
              <w:t>HARDWARE COMPATIBLE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681B0FD" w14:textId="2B158AD2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2" w:history="1">
            <w:r w:rsidRPr="008B52A2">
              <w:rPr>
                <w:rStyle w:val="Hipervnculo"/>
                <w:noProof/>
                <w:lang w:val="es-CO" w:bidi="es-ES"/>
              </w:rPr>
              <w:t>Microcontrolador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F9FD2" w14:textId="3AEFD807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3" w:history="1">
            <w:r w:rsidRPr="008B52A2">
              <w:rPr>
                <w:rStyle w:val="Hipervnculo"/>
                <w:noProof/>
                <w:lang w:val="es-CO" w:bidi="es-ES"/>
              </w:rPr>
              <w:t>Sensor Requerido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300D3" w14:textId="01061C6A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4" w:history="1">
            <w:r w:rsidRPr="008B52A2">
              <w:rPr>
                <w:rStyle w:val="Hipervnculo"/>
                <w:noProof/>
                <w:lang w:val="es-CO" w:bidi="es-ES"/>
              </w:rPr>
              <w:t>Diagrama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367B5" w14:textId="66F6F48C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5" w:history="1">
            <w:r w:rsidRPr="008B52A2">
              <w:rPr>
                <w:rStyle w:val="Hipervnculo"/>
                <w:lang w:bidi="es-ES"/>
              </w:rPr>
              <w:t>REQUERIMIENTOS DE INSTALACIÓN Y 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EBE6869" w14:textId="33380E16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6" w:history="1">
            <w:r w:rsidRPr="008B52A2">
              <w:rPr>
                <w:rStyle w:val="Hipervnculo"/>
                <w:noProof/>
                <w:lang w:val="es-CO" w:bidi="es-ES"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8864C" w14:textId="6003D602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7" w:history="1">
            <w:r w:rsidRPr="008B52A2">
              <w:rPr>
                <w:rStyle w:val="Hipervnculo"/>
                <w:noProof/>
                <w:lang w:val="es-CO" w:bidi="es-ES"/>
              </w:rPr>
              <w:t>Dependencias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4D8B7" w14:textId="460CAF26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8" w:history="1">
            <w:r w:rsidRPr="008B52A2">
              <w:rPr>
                <w:rStyle w:val="Hipervnculo"/>
                <w:noProof/>
                <w:lang w:val="es-CO" w:bidi="es-ES"/>
              </w:rPr>
              <w:t>Proceso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CCC7" w14:textId="1DF4A567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69" w:history="1">
            <w:r w:rsidRPr="008B52A2">
              <w:rPr>
                <w:rStyle w:val="Hipervnculo"/>
                <w:lang w:bidi="es-ES"/>
              </w:rPr>
              <w:t>Manual De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38EE881" w14:textId="61CCADAB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0" w:history="1">
            <w:r w:rsidRPr="008B52A2">
              <w:rPr>
                <w:rStyle w:val="Hipervnculo"/>
                <w:noProof/>
                <w:lang w:val="es-CO" w:bidi="es-ES"/>
              </w:rPr>
              <w:t>Inicio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A5A3B" w14:textId="29D5D347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1" w:history="1">
            <w:r w:rsidRPr="008B52A2">
              <w:rPr>
                <w:rStyle w:val="Hipervnculo"/>
                <w:noProof/>
                <w:lang w:val="es-CO" w:bidi="es-ES"/>
              </w:rPr>
              <w:t>Calibración del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5A35" w14:textId="0FB7859E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2" w:history="1">
            <w:r w:rsidRPr="008B52A2">
              <w:rPr>
                <w:rStyle w:val="Hipervnculo"/>
                <w:noProof/>
                <w:lang w:val="es-CO" w:bidi="es-ES"/>
              </w:rPr>
              <w:t>Monitoreo en Tiempo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575BF" w14:textId="6BF0BB6D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3" w:history="1">
            <w:r w:rsidRPr="008B52A2">
              <w:rPr>
                <w:rStyle w:val="Hipervnculo"/>
                <w:noProof/>
                <w:lang w:val="es-CO" w:bidi="es-ES"/>
              </w:rPr>
              <w:t>Exportación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32010" w14:textId="4B4D2335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4" w:history="1">
            <w:r w:rsidRPr="008B52A2">
              <w:rPr>
                <w:rStyle w:val="Hipervnculo"/>
                <w:lang w:bidi="es-ES"/>
              </w:rPr>
              <w:t>ALGORITMOS IMPLEMENTADOS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FD1F36E" w14:textId="36898B81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5" w:history="1">
            <w:r w:rsidRPr="008B52A2">
              <w:rPr>
                <w:rStyle w:val="Hipervnculo"/>
                <w:noProof/>
                <w:lang w:val="es-CO"/>
              </w:rPr>
              <w:t>Calibración por Regresión Lineal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B947" w14:textId="4EB14AEB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6" w:history="1">
            <w:r w:rsidRPr="008B52A2">
              <w:rPr>
                <w:rStyle w:val="Hipervnculo"/>
                <w:noProof/>
                <w:lang w:val="en-US"/>
              </w:rPr>
              <w:t>Conversión ADC a Ángulo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48500" w14:textId="7F11A55E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7" w:history="1">
            <w:r w:rsidRPr="008B52A2">
              <w:rPr>
                <w:rStyle w:val="Hipervnculo"/>
                <w:noProof/>
                <w:lang w:val="es-CO"/>
              </w:rPr>
              <w:t>Filtrado de Señal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3149" w14:textId="5CFE31AE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8" w:history="1">
            <w:r w:rsidRPr="008B52A2">
              <w:rPr>
                <w:rStyle w:val="Hipervnculo"/>
                <w:lang w:val="es-CO"/>
              </w:rPr>
              <w:t>VALIDACIÓN Y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3280A9" w14:textId="7F3E9291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79" w:history="1">
            <w:r w:rsidRPr="008B52A2">
              <w:rPr>
                <w:rStyle w:val="Hipervnculo"/>
                <w:noProof/>
                <w:lang w:val="es-CO"/>
              </w:rPr>
              <w:t>Pruebas de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E7D47" w14:textId="27A8CE2C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0" w:history="1">
            <w:r w:rsidRPr="008B52A2">
              <w:rPr>
                <w:rStyle w:val="Hipervnculo"/>
                <w:noProof/>
                <w:lang w:val="es-CO"/>
              </w:rPr>
              <w:t>Pruebas de Precisión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FB3E" w14:textId="4726F7E8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1" w:history="1">
            <w:r w:rsidRPr="008B52A2">
              <w:rPr>
                <w:rStyle w:val="Hipervnculo"/>
                <w:noProof/>
                <w:lang w:val="es-CO"/>
              </w:rPr>
              <w:t>Pruebas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B22F5" w14:textId="76353DE8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2" w:history="1">
            <w:r w:rsidRPr="008B52A2">
              <w:rPr>
                <w:rStyle w:val="Hipervnculo"/>
                <w:lang w:val="es-CO"/>
              </w:rPr>
              <w:t>APLICACIONES EDUCATIVAS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AA8FC01" w14:textId="32F1A52C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3" w:history="1">
            <w:r w:rsidRPr="008B52A2">
              <w:rPr>
                <w:rStyle w:val="Hipervnculo"/>
                <w:noProof/>
                <w:lang w:val="es-CO"/>
              </w:rPr>
              <w:t>Niveles Académicos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7487" w14:textId="54299A5C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4" w:history="1">
            <w:r w:rsidRPr="008B52A2">
              <w:rPr>
                <w:rStyle w:val="Hipervnculo"/>
                <w:noProof/>
                <w:lang w:val="es-CO"/>
              </w:rPr>
              <w:t>Conceptos Didácticos Cubiertos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216F" w14:textId="1B1DE852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5" w:history="1">
            <w:r w:rsidRPr="008B52A2">
              <w:rPr>
                <w:rStyle w:val="Hipervnculo"/>
                <w:lang w:val="es-CO"/>
              </w:rPr>
              <w:t>MANTENIMIENTO Y SOPORTE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63E5041" w14:textId="24169E5A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6" w:history="1">
            <w:r w:rsidRPr="008B52A2">
              <w:rPr>
                <w:rStyle w:val="Hipervnculo"/>
                <w:noProof/>
                <w:lang w:val="es-CO"/>
              </w:rPr>
              <w:t>Actualizaciones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9988A" w14:textId="468E2910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7" w:history="1">
            <w:r w:rsidRPr="008B52A2">
              <w:rPr>
                <w:rStyle w:val="Hipervnculo"/>
                <w:noProof/>
                <w:lang w:val="es-CO"/>
              </w:rPr>
              <w:t>Soporte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D88D" w14:textId="23E72C9A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8" w:history="1">
            <w:r w:rsidRPr="008B52A2">
              <w:rPr>
                <w:rStyle w:val="Hipervnculo"/>
                <w:noProof/>
                <w:lang w:val="es-CO"/>
              </w:rPr>
              <w:t>Extensibilidad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5AB6" w14:textId="77CECA74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89" w:history="1">
            <w:r w:rsidRPr="008B52A2">
              <w:rPr>
                <w:rStyle w:val="Hipervnculo"/>
                <w:noProof/>
                <w:lang w:val="es-CO"/>
              </w:rPr>
              <w:t>Consideraciones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C884" w14:textId="6925C19C" w:rsidR="003767B2" w:rsidRDefault="003767B2">
          <w:pPr>
            <w:pStyle w:val="TDC3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90" w:history="1">
            <w:r w:rsidRPr="008B52A2">
              <w:rPr>
                <w:rStyle w:val="Hipervnculo"/>
                <w:noProof/>
              </w:rPr>
              <w:t>Seguridad Eléctrica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E45F8" w14:textId="4B14688E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91" w:history="1">
            <w:r w:rsidRPr="008B52A2">
              <w:rPr>
                <w:rStyle w:val="Hipervnculo"/>
                <w:lang w:val="es-CO"/>
              </w:rPr>
              <w:t>CONCLUSIONES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2EF2904" w14:textId="23B82674" w:rsidR="003767B2" w:rsidRDefault="003767B2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92" w:history="1">
            <w:r w:rsidRPr="008B52A2">
              <w:rPr>
                <w:rStyle w:val="Hipervnculo"/>
                <w:lang w:val="es-CO"/>
              </w:rPr>
              <w:t>REFERENCIAS Y DOCUMENTACIÓN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_Toc202139192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C0543D7" w14:textId="46B70BDA" w:rsidR="003767B2" w:rsidRDefault="003767B2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2139193" w:history="1">
            <w:r w:rsidRPr="008B52A2">
              <w:rPr>
                <w:rStyle w:val="Hipervnculo"/>
                <w:noProof/>
                <w:lang w:val="es-CO"/>
              </w:rPr>
              <w:t>Estándares Aplicados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B300C" w14:textId="11084A3A" w:rsidR="00E523C3" w:rsidRPr="004C0AD1" w:rsidRDefault="00E523C3">
          <w:r w:rsidRPr="004C0AD1">
            <w:rPr>
              <w:b/>
              <w:lang w:bidi="es-ES"/>
            </w:rPr>
            <w:fldChar w:fldCharType="end"/>
          </w:r>
        </w:p>
      </w:sdtContent>
    </w:sdt>
    <w:p w14:paraId="7D3F19A5" w14:textId="131E39D5" w:rsidR="00184B35" w:rsidRPr="004C0AD1" w:rsidRDefault="00BD47EC" w:rsidP="00E523C3">
      <w:pPr>
        <w:pStyle w:val="Ttulo1"/>
      </w:pPr>
      <w:bookmarkStart w:id="0" w:name="_Hlk501114800"/>
      <w:bookmarkStart w:id="1" w:name="_Toc202139145"/>
      <w:r>
        <w:rPr>
          <w:caps w:val="0"/>
          <w:lang w:bidi="es-ES"/>
        </w:rPr>
        <w:lastRenderedPageBreak/>
        <w:t>INTRODUCCIÓN</w:t>
      </w:r>
      <w:bookmarkEnd w:id="1"/>
    </w:p>
    <w:p w14:paraId="22E72143" w14:textId="750E15B7" w:rsidR="00E523C3" w:rsidRPr="004C0AD1" w:rsidRDefault="00BD47EC" w:rsidP="00E523C3">
      <w:pPr>
        <w:pStyle w:val="Ttulo2"/>
      </w:pPr>
      <w:bookmarkStart w:id="2" w:name="_Toc202139146"/>
      <w:bookmarkEnd w:id="0"/>
      <w:r>
        <w:t>Descripción General</w:t>
      </w:r>
      <w:bookmarkEnd w:id="2"/>
    </w:p>
    <w:p w14:paraId="79BCFA99" w14:textId="1D168C97" w:rsidR="00BD47EC" w:rsidRDefault="00BD47EC" w:rsidP="00BD47EC">
      <w:pPr>
        <w:jc w:val="both"/>
      </w:pPr>
      <w:r>
        <w:t>SENSORA_SIMPLE_ANGLE es un módulo software especializado diseñado para la monitorización en tiempo real de sensores de ángulo mediante potenciómetros conectados a microcontroladores ESP32. Este software forma parte del ecosistema SensoraCore, una plataforma integral de módulos didácticos para el aprendizaje de sistemas embebidos y adquisición de datos.</w:t>
      </w:r>
    </w:p>
    <w:p w14:paraId="7E581E51" w14:textId="3D41B702" w:rsidR="00E523C3" w:rsidRPr="004C0AD1" w:rsidRDefault="00BD47EC" w:rsidP="00BD47EC">
      <w:pPr>
        <w:jc w:val="both"/>
      </w:pPr>
      <w:r>
        <w:t>El software proporciona una interfaz gráfica intuitiva que permite a estudiantes y profesionales visualizar, calibrar y analizar lecturas angulares provenientes de sensores analógicos, facilitando el entendimiento práctico de conceptos como conversión analógico-digital, calibración por regresión lineal y comunicación serie con microcontroladores.</w:t>
      </w:r>
    </w:p>
    <w:p w14:paraId="4234389E" w14:textId="6F58E9F8" w:rsidR="00E523C3" w:rsidRPr="004C0AD1" w:rsidRDefault="00BD47EC" w:rsidP="00E523C3">
      <w:pPr>
        <w:pStyle w:val="Ttulo2"/>
      </w:pPr>
      <w:bookmarkStart w:id="3" w:name="_Toc202139147"/>
      <w:r>
        <w:t>Objetivo General</w:t>
      </w:r>
      <w:bookmarkEnd w:id="3"/>
    </w:p>
    <w:p w14:paraId="2043FCBF" w14:textId="77777777" w:rsidR="00BD47EC" w:rsidRDefault="00BD47EC" w:rsidP="00FF3C5B">
      <w:pPr>
        <w:pStyle w:val="Ttulo2"/>
        <w:spacing w:before="500"/>
        <w:jc w:val="both"/>
        <w:rPr>
          <w:rFonts w:asciiTheme="minorHAnsi" w:eastAsiaTheme="minorHAnsi" w:hAnsiTheme="minorHAnsi" w:cstheme="minorBidi"/>
          <w:b w:val="0"/>
          <w:bCs w:val="0"/>
          <w:sz w:val="24"/>
        </w:rPr>
      </w:pPr>
      <w:bookmarkStart w:id="4" w:name="_Toc202139148"/>
      <w:r w:rsidRPr="00BD47EC">
        <w:rPr>
          <w:rFonts w:asciiTheme="minorHAnsi" w:eastAsiaTheme="minorHAnsi" w:hAnsiTheme="minorHAnsi" w:cstheme="minorBidi"/>
          <w:b w:val="0"/>
          <w:bCs w:val="0"/>
          <w:sz w:val="24"/>
        </w:rPr>
        <w:t>Desarrollar una herramienta software educativa que facilite el aprendizaje de sistemas de adquisición de datos de sensores angulares, proporcionando una experiencia práctica e interactiva en el manejo de hardware y software embebido.</w:t>
      </w:r>
      <w:bookmarkEnd w:id="4"/>
    </w:p>
    <w:p w14:paraId="4F547061" w14:textId="784CDDDC" w:rsidR="00E523C3" w:rsidRPr="004C0AD1" w:rsidRDefault="00BD47EC" w:rsidP="00D476F7">
      <w:pPr>
        <w:pStyle w:val="Ttulo2"/>
        <w:spacing w:before="500"/>
      </w:pPr>
      <w:bookmarkStart w:id="5" w:name="_Toc202139149"/>
      <w:r>
        <w:t>Objetivos Específicos</w:t>
      </w:r>
      <w:bookmarkEnd w:id="5"/>
    </w:p>
    <w:p w14:paraId="0CC084E9" w14:textId="5E104C06" w:rsidR="00BD47EC" w:rsidRPr="00BD47EC" w:rsidRDefault="00BD47EC">
      <w:pPr>
        <w:numPr>
          <w:ilvl w:val="0"/>
          <w:numId w:val="3"/>
        </w:numPr>
        <w:rPr>
          <w:lang w:val="es-CO"/>
        </w:rPr>
      </w:pPr>
      <w:r w:rsidRPr="00BD47EC">
        <w:rPr>
          <w:b/>
          <w:bCs/>
          <w:lang w:val="es-CO"/>
        </w:rPr>
        <w:t>Visualización en Tiempo Real:</w:t>
      </w:r>
      <w:r w:rsidRPr="00BD47EC">
        <w:rPr>
          <w:lang w:val="es-CO"/>
        </w:rPr>
        <w:t> Mostrar gráficamente las lecturas del sensor de ángulo con actualización continua</w:t>
      </w:r>
    </w:p>
    <w:p w14:paraId="50B786A8" w14:textId="77777777" w:rsidR="00BD47EC" w:rsidRPr="00BD47EC" w:rsidRDefault="00BD47EC">
      <w:pPr>
        <w:numPr>
          <w:ilvl w:val="0"/>
          <w:numId w:val="3"/>
        </w:numPr>
        <w:rPr>
          <w:lang w:val="es-CO"/>
        </w:rPr>
      </w:pPr>
      <w:r w:rsidRPr="00BD47EC">
        <w:rPr>
          <w:b/>
          <w:bCs/>
          <w:lang w:val="es-CO"/>
        </w:rPr>
        <w:t>Calibración Inteligente:</w:t>
      </w:r>
      <w:r w:rsidRPr="00BD47EC">
        <w:rPr>
          <w:lang w:val="es-CO"/>
        </w:rPr>
        <w:t> Implementar algoritmos de regresión lineal para calibración precisa del sensor</w:t>
      </w:r>
    </w:p>
    <w:p w14:paraId="2BB5B4B9" w14:textId="77777777" w:rsidR="00BD47EC" w:rsidRPr="00BD47EC" w:rsidRDefault="00BD47EC">
      <w:pPr>
        <w:numPr>
          <w:ilvl w:val="0"/>
          <w:numId w:val="3"/>
        </w:numPr>
        <w:rPr>
          <w:lang w:val="es-CO"/>
        </w:rPr>
      </w:pPr>
      <w:r w:rsidRPr="00BD47EC">
        <w:rPr>
          <w:b/>
          <w:bCs/>
          <w:lang w:val="es-CO"/>
        </w:rPr>
        <w:t>Interfaz Educativa:</w:t>
      </w:r>
      <w:r w:rsidRPr="00BD47EC">
        <w:rPr>
          <w:lang w:val="es-CO"/>
        </w:rPr>
        <w:t> Proporcionar diagramas de conexión y documentación integrada</w:t>
      </w:r>
    </w:p>
    <w:p w14:paraId="74E2E0F0" w14:textId="77777777" w:rsidR="00BD47EC" w:rsidRPr="00BD47EC" w:rsidRDefault="00BD47EC">
      <w:pPr>
        <w:numPr>
          <w:ilvl w:val="0"/>
          <w:numId w:val="3"/>
        </w:numPr>
        <w:rPr>
          <w:lang w:val="es-CO"/>
        </w:rPr>
      </w:pPr>
      <w:r w:rsidRPr="00BD47EC">
        <w:rPr>
          <w:b/>
          <w:bCs/>
          <w:lang w:val="es-CO"/>
        </w:rPr>
        <w:t>Exportación de Datos:</w:t>
      </w:r>
      <w:r w:rsidRPr="00BD47EC">
        <w:rPr>
          <w:lang w:val="es-CO"/>
        </w:rPr>
        <w:t> Generar reportes en formato Excel para análisis posterior</w:t>
      </w:r>
    </w:p>
    <w:p w14:paraId="38318F97" w14:textId="35509A0C" w:rsidR="00E523C3" w:rsidRPr="00FB6A61" w:rsidRDefault="00BD47EC">
      <w:pPr>
        <w:numPr>
          <w:ilvl w:val="0"/>
          <w:numId w:val="3"/>
        </w:numPr>
        <w:rPr>
          <w:lang w:val="es-CO"/>
        </w:rPr>
      </w:pPr>
      <w:r w:rsidRPr="00BD47EC">
        <w:rPr>
          <w:b/>
          <w:bCs/>
          <w:lang w:val="es-CO"/>
        </w:rPr>
        <w:t>Comunicación Serie:</w:t>
      </w:r>
      <w:r w:rsidRPr="00BD47EC">
        <w:rPr>
          <w:lang w:val="es-CO"/>
        </w:rPr>
        <w:t> Establecer comunicación robusta con microcontroladores ESP32</w:t>
      </w:r>
    </w:p>
    <w:p w14:paraId="605E599D" w14:textId="77777777" w:rsidR="00D476F7" w:rsidRPr="004C0AD1" w:rsidRDefault="00D476F7">
      <w:pPr>
        <w:spacing w:after="180" w:line="336" w:lineRule="auto"/>
        <w:contextualSpacing w:val="0"/>
        <w:rPr>
          <w:b/>
          <w:kern w:val="20"/>
        </w:rPr>
      </w:pPr>
      <w:r w:rsidRPr="004C0AD1">
        <w:rPr>
          <w:lang w:bidi="es-ES"/>
        </w:rPr>
        <w:br w:type="page"/>
      </w:r>
    </w:p>
    <w:p w14:paraId="1EA0B9FF" w14:textId="6EFAD35B" w:rsidR="00D476F7" w:rsidRPr="004C0AD1" w:rsidRDefault="00BD47EC" w:rsidP="00D476F7">
      <w:pPr>
        <w:pStyle w:val="Ttulo1"/>
      </w:pPr>
      <w:bookmarkStart w:id="6" w:name="_Toc202139150"/>
      <w:r>
        <w:rPr>
          <w:lang w:bidi="es-ES"/>
        </w:rPr>
        <w:lastRenderedPageBreak/>
        <w:t>CARACTERISTICAS TECNICAS</w:t>
      </w:r>
      <w:bookmarkEnd w:id="6"/>
    </w:p>
    <w:p w14:paraId="1A6D0421" w14:textId="63266265" w:rsidR="00D476F7" w:rsidRPr="004C0AD1" w:rsidRDefault="00BD47EC" w:rsidP="00BD47EC">
      <w:pPr>
        <w:pStyle w:val="Ttulo2"/>
        <w:spacing w:before="500"/>
      </w:pPr>
      <w:bookmarkStart w:id="7" w:name="_Toc202139151"/>
      <w:r>
        <w:t>Arquitectura del Software</w:t>
      </w:r>
      <w:bookmarkEnd w:id="7"/>
    </w:p>
    <w:p w14:paraId="6E2CF7A8" w14:textId="77777777" w:rsidR="00BD47EC" w:rsidRDefault="00BD47EC" w:rsidP="00BD47EC">
      <w:pPr>
        <w:pStyle w:val="Listaconnmeros"/>
      </w:pPr>
      <w:r>
        <w:t>Lenguaje de Programación: Python 3.8+</w:t>
      </w:r>
    </w:p>
    <w:p w14:paraId="6EFBCCAC" w14:textId="77777777" w:rsidR="00BD47EC" w:rsidRDefault="00BD47EC" w:rsidP="00BD47EC">
      <w:pPr>
        <w:pStyle w:val="Listaconnmeros"/>
      </w:pPr>
      <w:r>
        <w:t>Framework GUI: PyQt5 con elementos personalizados</w:t>
      </w:r>
    </w:p>
    <w:p w14:paraId="734CF595" w14:textId="77777777" w:rsidR="00BD47EC" w:rsidRDefault="00BD47EC" w:rsidP="00BD47EC">
      <w:pPr>
        <w:pStyle w:val="Listaconnmeros"/>
      </w:pPr>
      <w:r>
        <w:t xml:space="preserve">Visualización: </w:t>
      </w:r>
      <w:proofErr w:type="spellStart"/>
      <w:r>
        <w:t>Matplotlib</w:t>
      </w:r>
      <w:proofErr w:type="spellEnd"/>
      <w:r>
        <w:t xml:space="preserve"> integrado con </w:t>
      </w:r>
      <w:proofErr w:type="spellStart"/>
      <w:r>
        <w:t>FigureCanvasQTAgg</w:t>
      </w:r>
      <w:proofErr w:type="spellEnd"/>
    </w:p>
    <w:p w14:paraId="588F1161" w14:textId="77777777" w:rsidR="00BD47EC" w:rsidRDefault="00BD47EC" w:rsidP="00BD47EC">
      <w:pPr>
        <w:pStyle w:val="Listaconnmeros"/>
      </w:pPr>
      <w:r>
        <w:t>Comunicación: Protocolo serie TCP/UDP para ESP32</w:t>
      </w:r>
    </w:p>
    <w:p w14:paraId="0EA3FBF6" w14:textId="77777777" w:rsidR="00FF3C5B" w:rsidRDefault="00BD47EC" w:rsidP="00BD47EC">
      <w:pPr>
        <w:pStyle w:val="Listaconnmeros"/>
      </w:pPr>
      <w:r>
        <w:t xml:space="preserve">Procesamiento de Datos: NumPy y </w:t>
      </w:r>
      <w:proofErr w:type="spellStart"/>
      <w:r>
        <w:t>SciPy</w:t>
      </w:r>
      <w:proofErr w:type="spellEnd"/>
      <w:r>
        <w:t xml:space="preserve"> para cálculos matemáticos</w:t>
      </w:r>
    </w:p>
    <w:p w14:paraId="49ED353C" w14:textId="26C5F9EA" w:rsidR="00D476F7" w:rsidRPr="004C0AD1" w:rsidRDefault="00BD47EC" w:rsidP="00BD47EC">
      <w:pPr>
        <w:pStyle w:val="Listaconnmeros"/>
      </w:pPr>
      <w:r>
        <w:t xml:space="preserve">Exportación: </w:t>
      </w:r>
      <w:proofErr w:type="spellStart"/>
      <w:r>
        <w:t>OpenPyXL</w:t>
      </w:r>
      <w:proofErr w:type="spellEnd"/>
      <w:r>
        <w:t xml:space="preserve"> para generación de archivos Excel</w:t>
      </w:r>
    </w:p>
    <w:p w14:paraId="2C20139E" w14:textId="4B7550A0" w:rsidR="00D476F7" w:rsidRPr="004C0AD1" w:rsidRDefault="00FF3C5B" w:rsidP="00FF3C5B">
      <w:pPr>
        <w:pStyle w:val="Ttulo2"/>
      </w:pPr>
      <w:bookmarkStart w:id="8" w:name="_Toc202139152"/>
      <w:r>
        <w:t>Componentes principales</w:t>
      </w:r>
      <w:bookmarkEnd w:id="8"/>
    </w:p>
    <w:p w14:paraId="659D5F8D" w14:textId="7931AA3B" w:rsidR="00D476F7" w:rsidRDefault="00FF3C5B" w:rsidP="00FF3C5B">
      <w:pPr>
        <w:pStyle w:val="Listaconnmeros"/>
        <w:numPr>
          <w:ilvl w:val="0"/>
          <w:numId w:val="0"/>
        </w:numPr>
        <w:outlineLvl w:val="2"/>
      </w:pPr>
      <w:bookmarkStart w:id="9" w:name="_Toc202139153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E50F20" wp14:editId="57D53B84">
                <wp:simplePos x="0" y="0"/>
                <wp:positionH relativeFrom="margin">
                  <wp:align>right</wp:align>
                </wp:positionH>
                <wp:positionV relativeFrom="page">
                  <wp:posOffset>4038600</wp:posOffset>
                </wp:positionV>
                <wp:extent cx="6067425" cy="1762125"/>
                <wp:effectExtent l="95250" t="38100" r="47625" b="104775"/>
                <wp:wrapTopAndBottom/>
                <wp:docPr id="1006323308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3425" y="4038600"/>
                          <a:ext cx="6067425" cy="1762125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CB0C1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s-CO" w:eastAsia="es-CO"/>
                              </w:rPr>
                              <w:t>def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anguloSimple_UI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(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self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):</w:t>
                            </w:r>
                          </w:p>
                          <w:p w14:paraId="0B15AAF1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>"""</w:t>
                            </w:r>
                          </w:p>
                          <w:p w14:paraId="594B9652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Interfaz principal del módulo con:</w:t>
                            </w:r>
                          </w:p>
                          <w:p w14:paraId="43D2BF86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Diagrama de conexiones ESP32</w:t>
                            </w:r>
                          </w:p>
                          <w:p w14:paraId="070A5B90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Controles de monitoreo</w:t>
                            </w:r>
                          </w:p>
                          <w:p w14:paraId="33675BA9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Visualización en tiempo real</w:t>
                            </w:r>
                          </w:p>
                          <w:p w14:paraId="1F342CA7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Panel de calibración</w:t>
                            </w:r>
                          </w:p>
                          <w:p w14:paraId="2FA1B65F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"""</w:t>
                            </w:r>
                          </w:p>
                          <w:p w14:paraId="7CD8DC1B" w14:textId="77777777" w:rsidR="00FF3C5B" w:rsidRDefault="00FF3C5B" w:rsidP="00FF3C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50F20" id="Rectángulo 3" o:spid="_x0000_s1029" style="position:absolute;margin-left:426.55pt;margin-top:318pt;width:477.75pt;height:138.7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" fillcolor="#262140 [3213]" stroked="f" strokeweight="2pt">
                <v:shadow on="t" color="black" opacity="26214f" origin=".5,-.5" offset="-.74836mm,.74836mm"/>
                <v:textbox>
                  <w:txbxContent>
                    <w:p w14:paraId="3AFCB0C1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s-CO" w:eastAsia="es-CO"/>
                        </w:rPr>
                        <w:t>def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anguloSimple_UI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(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self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):</w:t>
                      </w:r>
                    </w:p>
                    <w:p w14:paraId="0B15AAF1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   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>"""</w:t>
                      </w:r>
                    </w:p>
                    <w:p w14:paraId="594B9652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Interfaz principal del módulo con:</w:t>
                      </w:r>
                    </w:p>
                    <w:p w14:paraId="43D2BF86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Diagrama de conexiones ESP32</w:t>
                      </w:r>
                    </w:p>
                    <w:p w14:paraId="070A5B90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Controles de monitoreo</w:t>
                      </w:r>
                    </w:p>
                    <w:p w14:paraId="33675BA9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Visualización en tiempo real</w:t>
                      </w:r>
                    </w:p>
                    <w:p w14:paraId="1F342CA7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Panel de calibración</w:t>
                      </w:r>
                    </w:p>
                    <w:p w14:paraId="2FA1B65F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"""</w:t>
                      </w:r>
                    </w:p>
                    <w:p w14:paraId="7CD8DC1B" w14:textId="77777777" w:rsidR="00FF3C5B" w:rsidRDefault="00FF3C5B" w:rsidP="00FF3C5B">
                      <w:pPr>
                        <w:jc w:val="center"/>
                      </w:pP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>
        <w:t>Interfaz de Usuario (</w:t>
      </w:r>
      <w:r w:rsidRPr="00FF3C5B">
        <w:t>anguloSimple_UI</w:t>
      </w:r>
      <w:r>
        <w:t>)</w:t>
      </w:r>
      <w:bookmarkEnd w:id="9"/>
    </w:p>
    <w:p w14:paraId="3C7EA68F" w14:textId="50AF0026" w:rsidR="00FF3C5B" w:rsidRPr="004C0AD1" w:rsidRDefault="00EA03F0" w:rsidP="00EA03F0">
      <w:pPr>
        <w:pStyle w:val="Listaconnmeros"/>
        <w:numPr>
          <w:ilvl w:val="0"/>
          <w:numId w:val="0"/>
        </w:numPr>
        <w:outlineLvl w:val="2"/>
      </w:pPr>
      <w:bookmarkStart w:id="10" w:name="_Toc202139154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E1FA94" wp14:editId="55A9F9E2">
                <wp:simplePos x="0" y="0"/>
                <wp:positionH relativeFrom="margin">
                  <wp:align>right</wp:align>
                </wp:positionH>
                <wp:positionV relativeFrom="page">
                  <wp:posOffset>8220075</wp:posOffset>
                </wp:positionV>
                <wp:extent cx="6067425" cy="1762125"/>
                <wp:effectExtent l="95250" t="38100" r="47625" b="104775"/>
                <wp:wrapTopAndBottom/>
                <wp:docPr id="31981356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1762125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A5215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s-CO" w:eastAsia="es-CO"/>
                              </w:rPr>
                              <w:t>class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AnguloSimpleThread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(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QThread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):</w:t>
                            </w:r>
                          </w:p>
                          <w:p w14:paraId="5AABED48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>"""</w:t>
                            </w:r>
                          </w:p>
                          <w:p w14:paraId="10BAD473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Manejo asíncrono de comunicación con ESP32:</w:t>
                            </w:r>
                          </w:p>
                          <w:p w14:paraId="6A750BD4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Recepción de datos serie en tiempo real</w:t>
                            </w:r>
                          </w:p>
                          <w:p w14:paraId="2753ABDE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Conversión ADC a valores angulares</w:t>
                            </w:r>
                          </w:p>
                          <w:p w14:paraId="4FF5340C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Señales Qt para actualización de interfaz</w:t>
                            </w:r>
                          </w:p>
                          <w:p w14:paraId="0CDA8661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"""</w:t>
                            </w:r>
                          </w:p>
                          <w:p w14:paraId="5674B144" w14:textId="77777777" w:rsidR="00EA03F0" w:rsidRDefault="00EA03F0" w:rsidP="00EA03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1FA94" id="_x0000_s1030" style="position:absolute;margin-left:426.55pt;margin-top:647.25pt;width:477.75pt;height:138.7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" fillcolor="#262140 [3213]" stroked="f" strokeweight="2pt">
                <v:shadow on="t" color="black" opacity="26214f" origin=".5,-.5" offset="-.74836mm,.74836mm"/>
                <v:textbox>
                  <w:txbxContent>
                    <w:p w14:paraId="677A5215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s-CO" w:eastAsia="es-CO"/>
                        </w:rPr>
                        <w:t>class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AnguloSimpleThread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(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QThread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):</w:t>
                      </w:r>
                    </w:p>
                    <w:p w14:paraId="5AABED48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   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>"""</w:t>
                      </w:r>
                    </w:p>
                    <w:p w14:paraId="10BAD473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Manejo asíncrono de comunicación con ESP32:</w:t>
                      </w:r>
                    </w:p>
                    <w:p w14:paraId="6A750BD4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Recepción de datos serie en tiempo real</w:t>
                      </w:r>
                    </w:p>
                    <w:p w14:paraId="2753ABDE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Conversión ADC a valores angulares</w:t>
                      </w:r>
                    </w:p>
                    <w:p w14:paraId="4FF5340C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Señales Qt para actualización de interfaz</w:t>
                      </w:r>
                    </w:p>
                    <w:p w14:paraId="0CDA8661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"""</w:t>
                      </w:r>
                    </w:p>
                    <w:p w14:paraId="5674B144" w14:textId="77777777" w:rsidR="00EA03F0" w:rsidRDefault="00EA03F0" w:rsidP="00EA03F0">
                      <w:pPr>
                        <w:jc w:val="center"/>
                      </w:pP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="00FF3C5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277349" wp14:editId="09E04B6C">
                <wp:simplePos x="0" y="0"/>
                <wp:positionH relativeFrom="margin">
                  <wp:align>right</wp:align>
                </wp:positionH>
                <wp:positionV relativeFrom="page">
                  <wp:posOffset>6134100</wp:posOffset>
                </wp:positionV>
                <wp:extent cx="6067425" cy="1762125"/>
                <wp:effectExtent l="95250" t="38100" r="47625" b="104775"/>
                <wp:wrapTopAndBottom/>
                <wp:docPr id="31319188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1762125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D774C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s-CO" w:eastAsia="es-CO"/>
                              </w:rPr>
                              <w:t>class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CalibrationDialog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(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QDialog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):</w:t>
                            </w:r>
                          </w:p>
                          <w:p w14:paraId="70466C88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</w:t>
                            </w: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>"""</w:t>
                            </w:r>
                          </w:p>
                          <w:p w14:paraId="58BE9A03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Diálogo avanzado para calibración por regresión lineal:</w:t>
                            </w:r>
                          </w:p>
                          <w:p w14:paraId="232741A1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Entrada manual de puntos de referencia</w:t>
                            </w:r>
                          </w:p>
                          <w:p w14:paraId="340D7D7A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Visualización gráfica de la regresión</w:t>
                            </w:r>
                          </w:p>
                          <w:p w14:paraId="04938FCF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Cálculo automático de ecuaciones de calibración</w:t>
                            </w:r>
                          </w:p>
                          <w:p w14:paraId="2C00AD8D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Estadísticas de calidad de ajuste (R²)</w:t>
                            </w:r>
                          </w:p>
                          <w:p w14:paraId="310EBA4A" w14:textId="77777777" w:rsidR="00EA03F0" w:rsidRPr="00EA03F0" w:rsidRDefault="00EA03F0" w:rsidP="00EA03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EA03F0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"""</w:t>
                            </w:r>
                          </w:p>
                          <w:p w14:paraId="7C6E9F30" w14:textId="77777777" w:rsidR="00FF3C5B" w:rsidRDefault="00FF3C5B" w:rsidP="00FF3C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77349" id="_x0000_s1031" style="position:absolute;margin-left:426.55pt;margin-top:483pt;width:477.75pt;height:138.7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" fillcolor="#262140 [3213]" stroked="f" strokeweight="2pt">
                <v:shadow on="t" color="black" opacity="26214f" origin=".5,-.5" offset="-.74836mm,.74836mm"/>
                <v:textbox>
                  <w:txbxContent>
                    <w:p w14:paraId="492D774C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s-CO" w:eastAsia="es-CO"/>
                        </w:rPr>
                        <w:t>class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CalibrationDialog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(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QDialog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):</w:t>
                      </w:r>
                    </w:p>
                    <w:p w14:paraId="70466C88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   </w:t>
                      </w: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>"""</w:t>
                      </w:r>
                    </w:p>
                    <w:p w14:paraId="58BE9A03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Diálogo avanzado para calibración por regresión lineal:</w:t>
                      </w:r>
                    </w:p>
                    <w:p w14:paraId="232741A1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Entrada manual de puntos de referencia</w:t>
                      </w:r>
                    </w:p>
                    <w:p w14:paraId="340D7D7A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Visualización gráfica de la regresión</w:t>
                      </w:r>
                    </w:p>
                    <w:p w14:paraId="04938FCF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Cálculo automático de ecuaciones de calibración</w:t>
                      </w:r>
                    </w:p>
                    <w:p w14:paraId="2C00AD8D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Estadísticas de calidad de ajuste (R²)</w:t>
                      </w:r>
                    </w:p>
                    <w:p w14:paraId="310EBA4A" w14:textId="77777777" w:rsidR="00EA03F0" w:rsidRPr="00EA03F0" w:rsidRDefault="00EA03F0" w:rsidP="00EA03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EA03F0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"""</w:t>
                      </w:r>
                    </w:p>
                    <w:p w14:paraId="7C6E9F30" w14:textId="77777777" w:rsidR="00FF3C5B" w:rsidRDefault="00FF3C5B" w:rsidP="00FF3C5B">
                      <w:pPr>
                        <w:jc w:val="center"/>
                      </w:pP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="00FF3C5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970501" wp14:editId="1C24547D">
                <wp:simplePos x="0" y="0"/>
                <wp:positionH relativeFrom="margin">
                  <wp:align>right</wp:align>
                </wp:positionH>
                <wp:positionV relativeFrom="page">
                  <wp:posOffset>4038600</wp:posOffset>
                </wp:positionV>
                <wp:extent cx="6067425" cy="1762125"/>
                <wp:effectExtent l="95250" t="38100" r="47625" b="104775"/>
                <wp:wrapTopAndBottom/>
                <wp:docPr id="10500405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3425" y="4038600"/>
                          <a:ext cx="6067425" cy="1762125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E8F00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s-CO" w:eastAsia="es-CO"/>
                              </w:rPr>
                              <w:t>def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anguloSimple_UI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(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self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):</w:t>
                            </w:r>
                          </w:p>
                          <w:p w14:paraId="5EF0D8D3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</w:t>
                            </w: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>"""</w:t>
                            </w:r>
                          </w:p>
                          <w:p w14:paraId="58BB1116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Interfaz principal del módulo con:</w:t>
                            </w:r>
                          </w:p>
                          <w:p w14:paraId="1B8B4B31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Diagrama de conexiones ESP32</w:t>
                            </w:r>
                          </w:p>
                          <w:p w14:paraId="49D0543E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Controles de monitoreo</w:t>
                            </w:r>
                          </w:p>
                          <w:p w14:paraId="583CA643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Visualización en tiempo real</w:t>
                            </w:r>
                          </w:p>
                          <w:p w14:paraId="29C34D14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Panel de calibración</w:t>
                            </w:r>
                          </w:p>
                          <w:p w14:paraId="4470D1F4" w14:textId="77777777" w:rsidR="00FF3C5B" w:rsidRPr="00FF3C5B" w:rsidRDefault="00FF3C5B" w:rsidP="00FF3C5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F3C5B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"""</w:t>
                            </w:r>
                          </w:p>
                          <w:p w14:paraId="373367BD" w14:textId="77777777" w:rsidR="00FF3C5B" w:rsidRDefault="00FF3C5B" w:rsidP="00FF3C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970501" id="_x0000_s1032" style="position:absolute;margin-left:426.55pt;margin-top:318pt;width:477.75pt;height:138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" fillcolor="#262140 [3213]" stroked="f" strokeweight="2pt">
                <v:shadow on="t" color="black" opacity="26214f" origin=".5,-.5" offset="-.74836mm,.74836mm"/>
                <v:textbox>
                  <w:txbxContent>
                    <w:p w14:paraId="54EE8F00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s-CO" w:eastAsia="es-CO"/>
                        </w:rPr>
                        <w:t>def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anguloSimple_UI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(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self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):</w:t>
                      </w:r>
                    </w:p>
                    <w:p w14:paraId="5EF0D8D3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   </w:t>
                      </w: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>"""</w:t>
                      </w:r>
                    </w:p>
                    <w:p w14:paraId="58BB1116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Interfaz principal del módulo con:</w:t>
                      </w:r>
                    </w:p>
                    <w:p w14:paraId="1B8B4B31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Diagrama de conexiones ESP32</w:t>
                      </w:r>
                    </w:p>
                    <w:p w14:paraId="49D0543E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Controles de monitoreo</w:t>
                      </w:r>
                    </w:p>
                    <w:p w14:paraId="583CA643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Visualización en tiempo real</w:t>
                      </w:r>
                    </w:p>
                    <w:p w14:paraId="29C34D14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Panel de calibración</w:t>
                      </w:r>
                    </w:p>
                    <w:p w14:paraId="4470D1F4" w14:textId="77777777" w:rsidR="00FF3C5B" w:rsidRPr="00FF3C5B" w:rsidRDefault="00FF3C5B" w:rsidP="00FF3C5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F3C5B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"""</w:t>
                      </w:r>
                    </w:p>
                    <w:p w14:paraId="373367BD" w14:textId="77777777" w:rsidR="00FF3C5B" w:rsidRDefault="00FF3C5B" w:rsidP="00FF3C5B">
                      <w:pPr>
                        <w:jc w:val="center"/>
                      </w:pP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Pr="00EA03F0">
        <w:t>Sistema de Calibración (CalibrationDialog)</w:t>
      </w:r>
      <w:bookmarkEnd w:id="10"/>
    </w:p>
    <w:p w14:paraId="093A95D2" w14:textId="5D957E74" w:rsidR="00D55CBC" w:rsidRPr="004C0AD1" w:rsidRDefault="00EA03F0" w:rsidP="00EA03F0">
      <w:pPr>
        <w:pStyle w:val="Listaconnmeros"/>
        <w:numPr>
          <w:ilvl w:val="0"/>
          <w:numId w:val="0"/>
        </w:numPr>
        <w:outlineLvl w:val="2"/>
      </w:pPr>
      <w:bookmarkStart w:id="11" w:name="_Toc202139155"/>
      <w:r w:rsidRPr="00EA03F0">
        <w:t>Hilo de Comunicación (AnguloSimpleThread)</w:t>
      </w:r>
      <w:bookmarkEnd w:id="11"/>
    </w:p>
    <w:p w14:paraId="4CC02712" w14:textId="3870C855" w:rsidR="00EA03F0" w:rsidRDefault="00EA03F0" w:rsidP="00EA03F0">
      <w:pPr>
        <w:pStyle w:val="Ttulo2"/>
        <w:rPr>
          <w:lang w:bidi="es-ES"/>
        </w:rPr>
      </w:pPr>
      <w:bookmarkStart w:id="12" w:name="_Toc202139156"/>
      <w:r>
        <w:rPr>
          <w:lang w:bidi="es-ES"/>
        </w:rPr>
        <w:lastRenderedPageBreak/>
        <w:t>Funcionalidades Especificas</w:t>
      </w:r>
      <w:bookmarkEnd w:id="12"/>
    </w:p>
    <w:p w14:paraId="17BCBBE3" w14:textId="5B118C4C" w:rsidR="00EA03F0" w:rsidRPr="00EA03F0" w:rsidRDefault="00EA03F0" w:rsidP="00EA03F0">
      <w:pPr>
        <w:pStyle w:val="Listaconnmeros"/>
        <w:numPr>
          <w:ilvl w:val="0"/>
          <w:numId w:val="0"/>
        </w:numPr>
        <w:outlineLvl w:val="2"/>
      </w:pPr>
      <w:bookmarkStart w:id="13" w:name="_Toc202139157"/>
      <w:r w:rsidRPr="00EA03F0">
        <w:t>Monitoreo en Tiempo Real</w:t>
      </w:r>
      <w:bookmarkEnd w:id="13"/>
    </w:p>
    <w:p w14:paraId="3E80B46E" w14:textId="77777777" w:rsidR="00EA03F0" w:rsidRPr="00EA03F0" w:rsidRDefault="00EA03F0">
      <w:pPr>
        <w:numPr>
          <w:ilvl w:val="0"/>
          <w:numId w:val="4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Frecuencia de Muestreo:</w:t>
      </w:r>
      <w:r w:rsidRPr="00EA03F0">
        <w:rPr>
          <w:lang w:val="es-CO" w:bidi="es-ES"/>
        </w:rPr>
        <w:t> Configurable hasta 100 Hz</w:t>
      </w:r>
    </w:p>
    <w:p w14:paraId="6A96A5F1" w14:textId="77777777" w:rsidR="00EA03F0" w:rsidRPr="00EA03F0" w:rsidRDefault="00EA03F0">
      <w:pPr>
        <w:numPr>
          <w:ilvl w:val="0"/>
          <w:numId w:val="4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Rango de Medición:</w:t>
      </w:r>
      <w:r w:rsidRPr="00EA03F0">
        <w:rPr>
          <w:lang w:val="es-CO" w:bidi="es-ES"/>
        </w:rPr>
        <w:t> -135° a +135° (configurable)</w:t>
      </w:r>
    </w:p>
    <w:p w14:paraId="3069016B" w14:textId="77777777" w:rsidR="00EA03F0" w:rsidRPr="00EA03F0" w:rsidRDefault="00EA03F0">
      <w:pPr>
        <w:numPr>
          <w:ilvl w:val="0"/>
          <w:numId w:val="4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Resolución ADC:</w:t>
      </w:r>
      <w:r w:rsidRPr="00EA03F0">
        <w:rPr>
          <w:lang w:val="es-CO" w:bidi="es-ES"/>
        </w:rPr>
        <w:t> 12 bits (0-4095) del ESP32</w:t>
      </w:r>
    </w:p>
    <w:p w14:paraId="47682ACE" w14:textId="77777777" w:rsidR="00EA03F0" w:rsidRPr="00EA03F0" w:rsidRDefault="00EA03F0">
      <w:pPr>
        <w:numPr>
          <w:ilvl w:val="0"/>
          <w:numId w:val="4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Filtrado de Señal:</w:t>
      </w:r>
      <w:r w:rsidRPr="00EA03F0">
        <w:rPr>
          <w:lang w:val="es-CO" w:bidi="es-ES"/>
        </w:rPr>
        <w:t> Promedio móvil para reducir ruido</w:t>
      </w:r>
    </w:p>
    <w:p w14:paraId="023EFEE0" w14:textId="4B401E8B" w:rsidR="00EA03F0" w:rsidRPr="00EA03F0" w:rsidRDefault="00EA03F0" w:rsidP="00EA03F0">
      <w:pPr>
        <w:pStyle w:val="Listaconnmeros"/>
        <w:numPr>
          <w:ilvl w:val="0"/>
          <w:numId w:val="0"/>
        </w:numPr>
        <w:outlineLvl w:val="2"/>
      </w:pPr>
      <w:bookmarkStart w:id="14" w:name="_Toc202139158"/>
      <w:r w:rsidRPr="00EA03F0">
        <w:t>Sistema de Calibración Avanzado</w:t>
      </w:r>
      <w:bookmarkEnd w:id="14"/>
    </w:p>
    <w:p w14:paraId="45C48947" w14:textId="77777777" w:rsidR="00EA03F0" w:rsidRPr="00EA03F0" w:rsidRDefault="00EA03F0">
      <w:pPr>
        <w:numPr>
          <w:ilvl w:val="0"/>
          <w:numId w:val="5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Método:</w:t>
      </w:r>
      <w:r w:rsidRPr="00EA03F0">
        <w:rPr>
          <w:lang w:val="es-CO" w:bidi="es-ES"/>
        </w:rPr>
        <w:t> Regresión lineal por mínimos cuadrados</w:t>
      </w:r>
    </w:p>
    <w:p w14:paraId="1FD34196" w14:textId="77777777" w:rsidR="00EA03F0" w:rsidRPr="00EA03F0" w:rsidRDefault="00EA03F0">
      <w:pPr>
        <w:numPr>
          <w:ilvl w:val="0"/>
          <w:numId w:val="5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Puntos Mínimos:</w:t>
      </w:r>
      <w:r w:rsidRPr="00EA03F0">
        <w:rPr>
          <w:lang w:val="es-CO" w:bidi="es-ES"/>
        </w:rPr>
        <w:t> 2 puntos de referencia</w:t>
      </w:r>
    </w:p>
    <w:p w14:paraId="0687EB57" w14:textId="77777777" w:rsidR="00EA03F0" w:rsidRPr="00EA03F0" w:rsidRDefault="00EA03F0">
      <w:pPr>
        <w:numPr>
          <w:ilvl w:val="0"/>
          <w:numId w:val="5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Puntos Recomendados:</w:t>
      </w:r>
      <w:r w:rsidRPr="00EA03F0">
        <w:rPr>
          <w:lang w:val="es-CO" w:bidi="es-ES"/>
        </w:rPr>
        <w:t> 5-10 para mejor precisión</w:t>
      </w:r>
    </w:p>
    <w:p w14:paraId="275C25E6" w14:textId="77777777" w:rsidR="00EA03F0" w:rsidRPr="00EA03F0" w:rsidRDefault="00EA03F0">
      <w:pPr>
        <w:numPr>
          <w:ilvl w:val="0"/>
          <w:numId w:val="5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Estadísticas:</w:t>
      </w:r>
      <w:r w:rsidRPr="00EA03F0">
        <w:rPr>
          <w:lang w:val="es-CO" w:bidi="es-ES"/>
        </w:rPr>
        <w:t> Coeficiente de determinación R²</w:t>
      </w:r>
    </w:p>
    <w:p w14:paraId="1526B25D" w14:textId="77777777" w:rsidR="00EA03F0" w:rsidRPr="00EA03F0" w:rsidRDefault="00EA03F0">
      <w:pPr>
        <w:numPr>
          <w:ilvl w:val="0"/>
          <w:numId w:val="5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Persistencia:</w:t>
      </w:r>
      <w:r w:rsidRPr="00EA03F0">
        <w:rPr>
          <w:lang w:val="es-CO" w:bidi="es-ES"/>
        </w:rPr>
        <w:t> Guardado/carga de calibraciones en JSON</w:t>
      </w:r>
    </w:p>
    <w:p w14:paraId="08954A0B" w14:textId="75E099A7" w:rsidR="00EA03F0" w:rsidRPr="00EA03F0" w:rsidRDefault="00EA03F0" w:rsidP="00EA03F0">
      <w:pPr>
        <w:pStyle w:val="Listaconnmeros"/>
        <w:numPr>
          <w:ilvl w:val="0"/>
          <w:numId w:val="0"/>
        </w:numPr>
        <w:outlineLvl w:val="2"/>
      </w:pPr>
      <w:bookmarkStart w:id="15" w:name="_Toc202139159"/>
      <w:r w:rsidRPr="00EA03F0">
        <w:t>Visualización Gráfica</w:t>
      </w:r>
      <w:bookmarkEnd w:id="15"/>
    </w:p>
    <w:p w14:paraId="62463A92" w14:textId="77777777" w:rsidR="00EA03F0" w:rsidRPr="00EA03F0" w:rsidRDefault="00EA03F0">
      <w:pPr>
        <w:numPr>
          <w:ilvl w:val="0"/>
          <w:numId w:val="6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Tipo de Gráfico:</w:t>
      </w:r>
      <w:r w:rsidRPr="00EA03F0">
        <w:rPr>
          <w:lang w:val="es-CO" w:bidi="es-ES"/>
        </w:rPr>
        <w:t> Línea continua con marcadores</w:t>
      </w:r>
    </w:p>
    <w:p w14:paraId="3B41E42E" w14:textId="77777777" w:rsidR="00EA03F0" w:rsidRPr="00EA03F0" w:rsidRDefault="00EA03F0">
      <w:pPr>
        <w:numPr>
          <w:ilvl w:val="0"/>
          <w:numId w:val="6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Actualización:</w:t>
      </w:r>
      <w:r w:rsidRPr="00EA03F0">
        <w:rPr>
          <w:lang w:val="es-CO" w:bidi="es-ES"/>
        </w:rPr>
        <w:t> Tiempo real con buffer circular</w:t>
      </w:r>
    </w:p>
    <w:p w14:paraId="69DB9D30" w14:textId="77777777" w:rsidR="00EA03F0" w:rsidRPr="00EA03F0" w:rsidRDefault="00EA03F0">
      <w:pPr>
        <w:numPr>
          <w:ilvl w:val="0"/>
          <w:numId w:val="6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Personalización:</w:t>
      </w:r>
      <w:r w:rsidRPr="00EA03F0">
        <w:rPr>
          <w:lang w:val="es-CO" w:bidi="es-ES"/>
        </w:rPr>
        <w:t> Colores y estilos Bootstrap</w:t>
      </w:r>
    </w:p>
    <w:p w14:paraId="292A2A88" w14:textId="77777777" w:rsidR="00EA03F0" w:rsidRPr="00EA03F0" w:rsidRDefault="00EA03F0">
      <w:pPr>
        <w:numPr>
          <w:ilvl w:val="0"/>
          <w:numId w:val="6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Zoom y Pan:</w:t>
      </w:r>
      <w:r w:rsidRPr="00EA03F0">
        <w:rPr>
          <w:lang w:val="es-CO" w:bidi="es-ES"/>
        </w:rPr>
        <w:t> Navegación interactiva del gráfico</w:t>
      </w:r>
    </w:p>
    <w:p w14:paraId="51AE730E" w14:textId="44738FBB" w:rsidR="00EA03F0" w:rsidRPr="00EA03F0" w:rsidRDefault="00EA03F0" w:rsidP="00EA03F0">
      <w:pPr>
        <w:pStyle w:val="Listaconnmeros"/>
        <w:numPr>
          <w:ilvl w:val="0"/>
          <w:numId w:val="0"/>
        </w:numPr>
        <w:outlineLvl w:val="2"/>
      </w:pPr>
      <w:bookmarkStart w:id="16" w:name="_Toc202139160"/>
      <w:r w:rsidRPr="00EA03F0">
        <w:t>Exportación de Datos</w:t>
      </w:r>
      <w:bookmarkEnd w:id="16"/>
    </w:p>
    <w:p w14:paraId="2C80BD26" w14:textId="77777777" w:rsidR="00EA03F0" w:rsidRPr="00EA03F0" w:rsidRDefault="00EA03F0">
      <w:pPr>
        <w:numPr>
          <w:ilvl w:val="0"/>
          <w:numId w:val="7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Formato:</w:t>
      </w:r>
      <w:r w:rsidRPr="00EA03F0">
        <w:rPr>
          <w:lang w:val="es-CO" w:bidi="es-ES"/>
        </w:rPr>
        <w:t> Excel (.xlsx) con múltiples hojas</w:t>
      </w:r>
    </w:p>
    <w:p w14:paraId="61E52535" w14:textId="77777777" w:rsidR="00EA03F0" w:rsidRPr="00EA03F0" w:rsidRDefault="00EA03F0">
      <w:pPr>
        <w:numPr>
          <w:ilvl w:val="0"/>
          <w:numId w:val="7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Contenido:</w:t>
      </w:r>
      <w:r w:rsidRPr="00EA03F0">
        <w:rPr>
          <w:lang w:val="es-CO" w:bidi="es-ES"/>
        </w:rPr>
        <w:t> Timestamps, lecturas ADC, ángulos calibrados</w:t>
      </w:r>
    </w:p>
    <w:p w14:paraId="2ED14A41" w14:textId="77777777" w:rsidR="00EA03F0" w:rsidRPr="00EA03F0" w:rsidRDefault="00EA03F0">
      <w:pPr>
        <w:numPr>
          <w:ilvl w:val="0"/>
          <w:numId w:val="7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Gráficos:</w:t>
      </w:r>
      <w:r w:rsidRPr="00EA03F0">
        <w:rPr>
          <w:lang w:val="es-CO" w:bidi="es-ES"/>
        </w:rPr>
        <w:t> Gráfico de líneas integrado en Excel</w:t>
      </w:r>
    </w:p>
    <w:p w14:paraId="6A366A0A" w14:textId="77777777" w:rsidR="00FB6A61" w:rsidRDefault="00EA03F0">
      <w:pPr>
        <w:numPr>
          <w:ilvl w:val="0"/>
          <w:numId w:val="7"/>
        </w:numPr>
        <w:rPr>
          <w:lang w:val="es-CO" w:bidi="es-ES"/>
        </w:rPr>
      </w:pPr>
      <w:r w:rsidRPr="00EA03F0">
        <w:rPr>
          <w:b/>
          <w:bCs/>
          <w:lang w:val="es-CO" w:bidi="es-ES"/>
        </w:rPr>
        <w:t>Metadatos:</w:t>
      </w:r>
      <w:r w:rsidRPr="00EA03F0">
        <w:rPr>
          <w:lang w:val="es-CO" w:bidi="es-ES"/>
        </w:rPr>
        <w:t> Información de calibración y sesión</w:t>
      </w:r>
    </w:p>
    <w:p w14:paraId="132D46AA" w14:textId="55D51293" w:rsidR="00FB6A61" w:rsidRPr="00FB6A61" w:rsidRDefault="00FB6A61" w:rsidP="00FB6A61">
      <w:pPr>
        <w:pStyle w:val="Ttulo1"/>
        <w:rPr>
          <w:b w:val="0"/>
          <w:bCs w:val="0"/>
          <w:lang w:val="es-CO" w:bidi="es-ES"/>
        </w:rPr>
      </w:pPr>
      <w:bookmarkStart w:id="17" w:name="_Toc202139161"/>
      <w:r w:rsidRPr="00FB6A61">
        <w:rPr>
          <w:lang w:val="es-CO" w:bidi="es-ES"/>
        </w:rPr>
        <w:lastRenderedPageBreak/>
        <w:t>HARDWARE COMPATIBLE</w:t>
      </w:r>
      <w:bookmarkEnd w:id="17"/>
    </w:p>
    <w:p w14:paraId="4AFC9D42" w14:textId="01FF20C0" w:rsidR="00FB6A61" w:rsidRPr="00FB6A61" w:rsidRDefault="00FB6A61" w:rsidP="00FB6A61">
      <w:pPr>
        <w:pStyle w:val="Ttulo2"/>
        <w:rPr>
          <w:lang w:val="es-CO" w:bidi="es-ES"/>
        </w:rPr>
      </w:pPr>
      <w:bookmarkStart w:id="18" w:name="_Toc202139162"/>
      <w:r w:rsidRPr="00FB6A61">
        <w:rPr>
          <w:lang w:val="es-CO" w:bidi="es-ES"/>
        </w:rPr>
        <w:t>Microcontrolador Principal</w:t>
      </w:r>
      <w:bookmarkEnd w:id="18"/>
    </w:p>
    <w:p w14:paraId="5829BAFA" w14:textId="77777777" w:rsidR="00FB6A61" w:rsidRPr="00FB6A61" w:rsidRDefault="00FB6A61">
      <w:pPr>
        <w:numPr>
          <w:ilvl w:val="0"/>
          <w:numId w:val="8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Modelo:</w:t>
      </w:r>
      <w:r w:rsidRPr="00FB6A61">
        <w:rPr>
          <w:lang w:val="es-CO" w:bidi="es-ES"/>
        </w:rPr>
        <w:t> ESP32 DevKit V1 o compatible</w:t>
      </w:r>
    </w:p>
    <w:p w14:paraId="53F6E608" w14:textId="77777777" w:rsidR="00FB6A61" w:rsidRPr="00FB6A61" w:rsidRDefault="00FB6A61">
      <w:pPr>
        <w:numPr>
          <w:ilvl w:val="0"/>
          <w:numId w:val="8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GPIO Utilizado:</w:t>
      </w:r>
      <w:r w:rsidRPr="00FB6A61">
        <w:rPr>
          <w:lang w:val="es-CO" w:bidi="es-ES"/>
        </w:rPr>
        <w:t> Pin 32 (ADC1_CH4)</w:t>
      </w:r>
    </w:p>
    <w:p w14:paraId="41E3993F" w14:textId="77777777" w:rsidR="00FB6A61" w:rsidRPr="00FB6A61" w:rsidRDefault="00FB6A61">
      <w:pPr>
        <w:numPr>
          <w:ilvl w:val="0"/>
          <w:numId w:val="8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Alimentación:</w:t>
      </w:r>
      <w:r w:rsidRPr="00FB6A61">
        <w:rPr>
          <w:lang w:val="es-CO" w:bidi="es-ES"/>
        </w:rPr>
        <w:t> 3.3V y GND</w:t>
      </w:r>
    </w:p>
    <w:p w14:paraId="7869E800" w14:textId="77777777" w:rsidR="00FB6A61" w:rsidRDefault="00FB6A61">
      <w:pPr>
        <w:numPr>
          <w:ilvl w:val="0"/>
          <w:numId w:val="8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Comunicación:</w:t>
      </w:r>
      <w:r w:rsidRPr="00FB6A61">
        <w:rPr>
          <w:lang w:val="es-CO" w:bidi="es-ES"/>
        </w:rPr>
        <w:t> WiFi 802.11b/g/n</w:t>
      </w:r>
    </w:p>
    <w:p w14:paraId="2CC8CA07" w14:textId="07CA56A0" w:rsidR="00FB6A61" w:rsidRPr="00FB6A61" w:rsidRDefault="00FB6A61" w:rsidP="00FB6A61">
      <w:pPr>
        <w:pStyle w:val="Ttulo2"/>
        <w:rPr>
          <w:b w:val="0"/>
          <w:bCs w:val="0"/>
          <w:lang w:val="es-CO" w:bidi="es-ES"/>
        </w:rPr>
      </w:pPr>
      <w:bookmarkStart w:id="19" w:name="_Toc202139163"/>
      <w:r w:rsidRPr="00FB6A61">
        <w:rPr>
          <w:lang w:val="es-CO" w:bidi="es-ES"/>
        </w:rPr>
        <w:t>Sensor Requerido</w:t>
      </w:r>
      <w:bookmarkEnd w:id="19"/>
    </w:p>
    <w:p w14:paraId="2DFB3547" w14:textId="77777777" w:rsidR="00FB6A61" w:rsidRPr="00FB6A61" w:rsidRDefault="00FB6A61">
      <w:pPr>
        <w:numPr>
          <w:ilvl w:val="0"/>
          <w:numId w:val="9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Tipo:</w:t>
      </w:r>
      <w:r w:rsidRPr="00FB6A61">
        <w:rPr>
          <w:lang w:val="es-CO" w:bidi="es-ES"/>
        </w:rPr>
        <w:t> Potenciómetro rotativo</w:t>
      </w:r>
    </w:p>
    <w:p w14:paraId="1937AA41" w14:textId="77777777" w:rsidR="00FB6A61" w:rsidRPr="00FB6A61" w:rsidRDefault="00FB6A61">
      <w:pPr>
        <w:numPr>
          <w:ilvl w:val="0"/>
          <w:numId w:val="9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Resistencia:</w:t>
      </w:r>
      <w:r w:rsidRPr="00FB6A61">
        <w:rPr>
          <w:lang w:val="es-CO" w:bidi="es-ES"/>
        </w:rPr>
        <w:t> 10kΩ (recomendado)</w:t>
      </w:r>
    </w:p>
    <w:p w14:paraId="078B41B4" w14:textId="77777777" w:rsidR="00FB6A61" w:rsidRPr="00FB6A61" w:rsidRDefault="00FB6A61">
      <w:pPr>
        <w:numPr>
          <w:ilvl w:val="0"/>
          <w:numId w:val="9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Rango Angular:</w:t>
      </w:r>
      <w:r w:rsidRPr="00FB6A61">
        <w:rPr>
          <w:lang w:val="es-CO" w:bidi="es-ES"/>
        </w:rPr>
        <w:t> -135° 135°</w:t>
      </w:r>
    </w:p>
    <w:p w14:paraId="046451D0" w14:textId="77777777" w:rsidR="00FB6A61" w:rsidRPr="00FB6A61" w:rsidRDefault="00FB6A61">
      <w:pPr>
        <w:numPr>
          <w:ilvl w:val="0"/>
          <w:numId w:val="9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Linealidad:</w:t>
      </w:r>
      <w:r w:rsidRPr="00FB6A61">
        <w:rPr>
          <w:lang w:val="es-CO" w:bidi="es-ES"/>
        </w:rPr>
        <w:t> ±1% o mejor</w:t>
      </w:r>
    </w:p>
    <w:p w14:paraId="17A34D9D" w14:textId="2D091B0F" w:rsidR="00FB6A61" w:rsidRPr="00FB6A61" w:rsidRDefault="00FB6A61">
      <w:pPr>
        <w:numPr>
          <w:ilvl w:val="0"/>
          <w:numId w:val="9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Conexión:</w:t>
      </w:r>
      <w:r w:rsidRPr="00FB6A61">
        <w:rPr>
          <w:lang w:val="es-CO" w:bidi="es-ES"/>
        </w:rPr>
        <w:t> 3 pines (VCC, GND, Señal)</w:t>
      </w:r>
    </w:p>
    <w:p w14:paraId="6EE54A96" w14:textId="53F5E350" w:rsidR="00FB6A61" w:rsidRPr="00FB6A61" w:rsidRDefault="00FB6A61" w:rsidP="00FB6A61">
      <w:pPr>
        <w:pStyle w:val="Ttulo2"/>
        <w:rPr>
          <w:lang w:val="es-CO" w:bidi="es-ES"/>
        </w:rPr>
      </w:pPr>
      <w:bookmarkStart w:id="20" w:name="_Toc202139164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239169" wp14:editId="294A3A9B">
                <wp:simplePos x="0" y="0"/>
                <wp:positionH relativeFrom="margin">
                  <wp:align>right</wp:align>
                </wp:positionH>
                <wp:positionV relativeFrom="page">
                  <wp:posOffset>4810125</wp:posOffset>
                </wp:positionV>
                <wp:extent cx="6067425" cy="1857375"/>
                <wp:effectExtent l="95250" t="38100" r="47625" b="104775"/>
                <wp:wrapTopAndBottom/>
                <wp:docPr id="136562337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1857375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DFB4D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┌─────────────────────────────────</w:t>
                            </w:r>
                            <w:r w:rsidRPr="00FB6A61">
                              <w:rPr>
                                <w:rFonts w:ascii="MS Gothic" w:eastAsia="MS Gothic" w:hAnsi="MS Gothic" w:cs="MS Gothic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┐</w:t>
                            </w:r>
                          </w:p>
                          <w:p w14:paraId="3F7EA3BF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│  ESP32 DevKit V1                │</w:t>
                            </w:r>
                          </w:p>
                          <w:p w14:paraId="785CAA01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│                                 │</w:t>
                            </w:r>
                          </w:p>
                          <w:p w14:paraId="15F2DD7B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│  3V3  ○ ←── Potenciómetro (+)   │</w:t>
                            </w:r>
                          </w:p>
                          <w:p w14:paraId="21276791" w14:textId="4F802A13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│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GPIO</w:t>
                            </w: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○ ←── Potenciómetro (S)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</w:t>
                            </w: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│</w:t>
                            </w:r>
                          </w:p>
                          <w:p w14:paraId="7FBCDBC5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│  GND  ○ ←── Potenciómetro (-)   │</w:t>
                            </w:r>
                          </w:p>
                          <w:p w14:paraId="0B481A51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│                                 │</w:t>
                            </w:r>
                          </w:p>
                          <w:p w14:paraId="211AC855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└─────────────────────────────────┘</w:t>
                            </w:r>
                          </w:p>
                          <w:p w14:paraId="098B6D10" w14:textId="77777777" w:rsidR="00FB6A61" w:rsidRDefault="00FB6A61" w:rsidP="00F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39169" id="_x0000_s1033" style="position:absolute;margin-left:426.55pt;margin-top:378.75pt;width:477.75pt;height:146.2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" fillcolor="#262140 [3213]" stroked="f" strokeweight="2pt">
                <v:shadow on="t" color="black" opacity="26214f" origin=".5,-.5" offset="-.74836mm,.74836mm"/>
                <v:textbox>
                  <w:txbxContent>
                    <w:p w14:paraId="5B5DFB4D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┌─────────────────────────────────</w:t>
                      </w:r>
                      <w:r w:rsidRPr="00FB6A61">
                        <w:rPr>
                          <w:rFonts w:ascii="MS Gothic" w:eastAsia="MS Gothic" w:hAnsi="MS Gothic" w:cs="MS Gothic"/>
                          <w:color w:val="DADADA"/>
                          <w:sz w:val="21"/>
                          <w:szCs w:val="21"/>
                          <w:lang w:val="es-CO" w:eastAsia="es-CO"/>
                        </w:rPr>
                        <w:t>┐</w:t>
                      </w:r>
                    </w:p>
                    <w:p w14:paraId="3F7EA3BF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│  ESP32 DevKit V1                │</w:t>
                      </w:r>
                    </w:p>
                    <w:p w14:paraId="785CAA01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│                                 │</w:t>
                      </w:r>
                    </w:p>
                    <w:p w14:paraId="15F2DD7B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│  3V3  ○ ←── Potenciómetro (+)   │</w:t>
                      </w:r>
                    </w:p>
                    <w:p w14:paraId="21276791" w14:textId="4F802A13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│  </w:t>
                      </w:r>
                      <w:r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GPIO</w:t>
                      </w: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○ ←── Potenciómetro (S)</w:t>
                      </w:r>
                      <w:r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</w:t>
                      </w: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 │</w:t>
                      </w:r>
                    </w:p>
                    <w:p w14:paraId="7FBCDBC5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│  GND  ○ ←── Potenciómetro (-)   │</w:t>
                      </w:r>
                    </w:p>
                    <w:p w14:paraId="0B481A51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│                                 │</w:t>
                      </w:r>
                    </w:p>
                    <w:p w14:paraId="211AC855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└─────────────────────────────────┘</w:t>
                      </w:r>
                    </w:p>
                    <w:p w14:paraId="098B6D10" w14:textId="77777777" w:rsidR="00FB6A61" w:rsidRDefault="00FB6A61" w:rsidP="00FB6A61">
                      <w:pPr>
                        <w:jc w:val="center"/>
                      </w:pP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Pr="00FB6A61">
        <w:rPr>
          <w:lang w:val="es-CO" w:bidi="es-ES"/>
        </w:rPr>
        <w:t>Diagrama de Conexiones</w:t>
      </w:r>
      <w:bookmarkEnd w:id="20"/>
    </w:p>
    <w:p w14:paraId="08E7FE4D" w14:textId="25E4C212" w:rsidR="00EA03F0" w:rsidRPr="00EA03F0" w:rsidRDefault="00EA03F0" w:rsidP="00EA03F0">
      <w:pPr>
        <w:rPr>
          <w:lang w:val="es-CO" w:bidi="es-ES"/>
        </w:rPr>
      </w:pPr>
    </w:p>
    <w:p w14:paraId="7746F500" w14:textId="45F14F49" w:rsidR="00EA03F0" w:rsidRDefault="00FB6A61" w:rsidP="002063EE">
      <w:pPr>
        <w:pStyle w:val="Ttulo1"/>
        <w:rPr>
          <w:lang w:bidi="es-ES"/>
        </w:rPr>
      </w:pPr>
      <w:bookmarkStart w:id="21" w:name="_Toc202139165"/>
      <w:r>
        <w:rPr>
          <w:lang w:bidi="es-ES"/>
        </w:rPr>
        <w:lastRenderedPageBreak/>
        <w:t xml:space="preserve">REQUERIMIENTOS DE </w:t>
      </w:r>
      <w:r w:rsidRPr="00FB6A61">
        <w:rPr>
          <w:lang w:bidi="es-ES"/>
        </w:rPr>
        <w:t>INSTALACIÓN Y CONFIGURACIÓN</w:t>
      </w:r>
      <w:bookmarkEnd w:id="21"/>
    </w:p>
    <w:p w14:paraId="49B26296" w14:textId="5A5806D0" w:rsidR="00FB6A61" w:rsidRPr="00FB6A61" w:rsidRDefault="00FB6A61" w:rsidP="00FB6A61">
      <w:pPr>
        <w:pStyle w:val="Ttulo2"/>
        <w:rPr>
          <w:lang w:val="es-CO" w:bidi="es-ES"/>
        </w:rPr>
      </w:pPr>
      <w:bookmarkStart w:id="22" w:name="_Toc202139166"/>
      <w:r w:rsidRPr="00FB6A61">
        <w:rPr>
          <w:lang w:val="es-CO" w:bidi="es-ES"/>
        </w:rPr>
        <w:t>Requisitos del Sistema</w:t>
      </w:r>
      <w:bookmarkEnd w:id="22"/>
    </w:p>
    <w:p w14:paraId="5B7CE557" w14:textId="77777777" w:rsidR="00FB6A61" w:rsidRPr="00FB6A61" w:rsidRDefault="00FB6A61">
      <w:pPr>
        <w:numPr>
          <w:ilvl w:val="0"/>
          <w:numId w:val="10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Sistema Operativo:</w:t>
      </w:r>
      <w:r w:rsidRPr="00FB6A61">
        <w:rPr>
          <w:lang w:val="es-CO" w:bidi="es-ES"/>
        </w:rPr>
        <w:t> Windows 10/11, macOS 10.14+, Ubuntu 18.04+</w:t>
      </w:r>
    </w:p>
    <w:p w14:paraId="61771411" w14:textId="77777777" w:rsidR="00FB6A61" w:rsidRPr="00FB6A61" w:rsidRDefault="00FB6A61">
      <w:pPr>
        <w:numPr>
          <w:ilvl w:val="0"/>
          <w:numId w:val="10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Python:</w:t>
      </w:r>
      <w:r w:rsidRPr="00FB6A61">
        <w:rPr>
          <w:lang w:val="es-CO" w:bidi="es-ES"/>
        </w:rPr>
        <w:t> Versión 3.8 o superior</w:t>
      </w:r>
    </w:p>
    <w:p w14:paraId="3049CBBC" w14:textId="77777777" w:rsidR="00FB6A61" w:rsidRPr="00FB6A61" w:rsidRDefault="00FB6A61">
      <w:pPr>
        <w:numPr>
          <w:ilvl w:val="0"/>
          <w:numId w:val="10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RAM:</w:t>
      </w:r>
      <w:r w:rsidRPr="00FB6A61">
        <w:rPr>
          <w:lang w:val="es-CO" w:bidi="es-ES"/>
        </w:rPr>
        <w:t> Mínimo 2GB, recomendado 4GB</w:t>
      </w:r>
    </w:p>
    <w:p w14:paraId="1A19B2EE" w14:textId="19B0A69D" w:rsidR="00FB6A61" w:rsidRPr="00FB6A61" w:rsidRDefault="00FB6A61">
      <w:pPr>
        <w:numPr>
          <w:ilvl w:val="0"/>
          <w:numId w:val="10"/>
        </w:numPr>
        <w:rPr>
          <w:lang w:val="es-CO" w:bidi="es-ES"/>
        </w:rPr>
      </w:pPr>
      <w:r w:rsidRPr="00FB6A61">
        <w:rPr>
          <w:b/>
          <w:bCs/>
          <w:lang w:val="es-CO" w:bidi="es-ES"/>
        </w:rPr>
        <w:t>Espacio en Disco:</w:t>
      </w:r>
      <w:r w:rsidRPr="00FB6A61">
        <w:rPr>
          <w:lang w:val="es-CO" w:bidi="es-ES"/>
        </w:rPr>
        <w:t> 500MB para I</w:t>
      </w:r>
      <w:r>
        <w:rPr>
          <w:lang w:val="es-CO" w:bidi="es-ES"/>
        </w:rPr>
        <w:t>mplementación de modulo</w:t>
      </w:r>
    </w:p>
    <w:p w14:paraId="66F220D0" w14:textId="31E7BA90" w:rsidR="00FB6A61" w:rsidRPr="00FB6A61" w:rsidRDefault="00672C1A" w:rsidP="00FB6A61">
      <w:pPr>
        <w:pStyle w:val="Ttulo2"/>
        <w:rPr>
          <w:lang w:val="es-CO" w:bidi="es-ES"/>
        </w:rPr>
      </w:pPr>
      <w:bookmarkStart w:id="23" w:name="_Toc202139167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97AC57" wp14:editId="40DA0790">
                <wp:simplePos x="0" y="0"/>
                <wp:positionH relativeFrom="margin">
                  <wp:align>right</wp:align>
                </wp:positionH>
                <wp:positionV relativeFrom="page">
                  <wp:posOffset>3347085</wp:posOffset>
                </wp:positionV>
                <wp:extent cx="6067425" cy="1600200"/>
                <wp:effectExtent l="95250" t="38100" r="47625" b="95250"/>
                <wp:wrapTopAndBottom/>
                <wp:docPr id="150162178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1600200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E7AF7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57A64A"/>
                                <w:sz w:val="21"/>
                                <w:szCs w:val="21"/>
                                <w:lang w:val="en-US" w:eastAsia="es-CO"/>
                              </w:rPr>
                              <w:t># requirements.txt</w:t>
                            </w:r>
                          </w:p>
                          <w:p w14:paraId="7E500B9A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PyQt5&gt;=</w:t>
                            </w: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n-US" w:eastAsia="es-CO"/>
                              </w:rPr>
                              <w:t>5.15.0</w:t>
                            </w:r>
                          </w:p>
                          <w:p w14:paraId="5FDA03C9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matplotlib&gt;=</w:t>
                            </w: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n-US" w:eastAsia="es-CO"/>
                              </w:rPr>
                              <w:t>3.5.0</w:t>
                            </w:r>
                          </w:p>
                          <w:p w14:paraId="49D02523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numpy&gt;=</w:t>
                            </w: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n-US" w:eastAsia="es-CO"/>
                              </w:rPr>
                              <w:t>1.21.0</w:t>
                            </w:r>
                          </w:p>
                          <w:p w14:paraId="512D97DD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scipy&gt;=</w:t>
                            </w: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s-CO" w:eastAsia="es-CO"/>
                              </w:rPr>
                              <w:t>1.7.0</w:t>
                            </w:r>
                          </w:p>
                          <w:p w14:paraId="5D27E58E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openpyxl&gt;=</w:t>
                            </w: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s-CO" w:eastAsia="es-CO"/>
                              </w:rPr>
                              <w:t>3.0.9</w:t>
                            </w:r>
                          </w:p>
                          <w:p w14:paraId="5E9E647B" w14:textId="77777777" w:rsidR="00FB6A61" w:rsidRPr="00FB6A61" w:rsidRDefault="00FB6A61" w:rsidP="00FB6A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pyserial&gt;=</w:t>
                            </w:r>
                            <w:r w:rsidRPr="00FB6A61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s-CO" w:eastAsia="es-CO"/>
                              </w:rPr>
                              <w:t>3.5</w:t>
                            </w:r>
                          </w:p>
                          <w:p w14:paraId="759CE20E" w14:textId="77777777" w:rsidR="00FB6A61" w:rsidRDefault="00FB6A61" w:rsidP="00F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97AC57" id="_x0000_s1034" style="position:absolute;margin-left:426.55pt;margin-top:263.55pt;width:477.75pt;height:12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" fillcolor="#262140 [3213]" stroked="f" strokeweight="2pt">
                <v:shadow on="t" color="black" opacity="26214f" origin=".5,-.5" offset="-.74836mm,.74836mm"/>
                <v:textbox>
                  <w:txbxContent>
                    <w:p w14:paraId="1ACE7AF7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i/>
                          <w:iCs/>
                          <w:color w:val="57A64A"/>
                          <w:sz w:val="21"/>
                          <w:szCs w:val="21"/>
                          <w:lang w:val="en-US" w:eastAsia="es-CO"/>
                        </w:rPr>
                        <w:t># requirements.txt</w:t>
                      </w:r>
                    </w:p>
                    <w:p w14:paraId="7E500B9A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PyQt5&gt;=</w:t>
                      </w:r>
                      <w:r w:rsidRPr="00FB6A61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n-US" w:eastAsia="es-CO"/>
                        </w:rPr>
                        <w:t>5.15.0</w:t>
                      </w:r>
                    </w:p>
                    <w:p w14:paraId="5FDA03C9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matplotlib&gt;=</w:t>
                      </w:r>
                      <w:r w:rsidRPr="00FB6A61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n-US" w:eastAsia="es-CO"/>
                        </w:rPr>
                        <w:t>3.5.0</w:t>
                      </w:r>
                    </w:p>
                    <w:p w14:paraId="49D02523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numpy&gt;=</w:t>
                      </w:r>
                      <w:r w:rsidRPr="00FB6A61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n-US" w:eastAsia="es-CO"/>
                        </w:rPr>
                        <w:t>1.21.0</w:t>
                      </w:r>
                    </w:p>
                    <w:p w14:paraId="512D97DD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scipy&gt;=</w:t>
                      </w:r>
                      <w:r w:rsidRPr="00FB6A61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s-CO" w:eastAsia="es-CO"/>
                        </w:rPr>
                        <w:t>1.7.0</w:t>
                      </w:r>
                    </w:p>
                    <w:p w14:paraId="5D27E58E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openpyxl&gt;=</w:t>
                      </w:r>
                      <w:r w:rsidRPr="00FB6A61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s-CO" w:eastAsia="es-CO"/>
                        </w:rPr>
                        <w:t>3.0.9</w:t>
                      </w:r>
                    </w:p>
                    <w:p w14:paraId="5E9E647B" w14:textId="77777777" w:rsidR="00FB6A61" w:rsidRPr="00FB6A61" w:rsidRDefault="00FB6A61" w:rsidP="00FB6A6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B6A61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pyserial&gt;=</w:t>
                      </w:r>
                      <w:r w:rsidRPr="00FB6A61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s-CO" w:eastAsia="es-CO"/>
                        </w:rPr>
                        <w:t>3.5</w:t>
                      </w:r>
                    </w:p>
                    <w:p w14:paraId="759CE20E" w14:textId="77777777" w:rsidR="00FB6A61" w:rsidRDefault="00FB6A61" w:rsidP="00FB6A61">
                      <w:pPr>
                        <w:jc w:val="center"/>
                      </w:pP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="00FB6A61" w:rsidRPr="00FB6A61">
        <w:rPr>
          <w:lang w:val="es-CO" w:bidi="es-ES"/>
        </w:rPr>
        <w:t>Dependencias de Software</w:t>
      </w:r>
      <w:bookmarkEnd w:id="23"/>
    </w:p>
    <w:p w14:paraId="51432C45" w14:textId="0921EF1F" w:rsidR="00672C1A" w:rsidRPr="00672C1A" w:rsidRDefault="00672C1A" w:rsidP="00672C1A">
      <w:pPr>
        <w:pStyle w:val="Ttulo2"/>
        <w:rPr>
          <w:lang w:val="es-CO" w:bidi="es-ES"/>
        </w:rPr>
      </w:pPr>
      <w:bookmarkStart w:id="24" w:name="_Toc202139168"/>
      <w:r w:rsidRPr="00672C1A">
        <w:rPr>
          <w:lang w:val="es-CO" w:bidi="es-ES"/>
        </w:rPr>
        <w:t>Proceso de Instalación</w:t>
      </w:r>
      <w:bookmarkEnd w:id="24"/>
    </w:p>
    <w:p w14:paraId="19062F4E" w14:textId="77777777" w:rsidR="00672C1A" w:rsidRPr="00672C1A" w:rsidRDefault="00672C1A">
      <w:pPr>
        <w:numPr>
          <w:ilvl w:val="0"/>
          <w:numId w:val="11"/>
        </w:numPr>
        <w:rPr>
          <w:lang w:val="es-CO" w:bidi="es-ES"/>
        </w:rPr>
      </w:pPr>
      <w:r w:rsidRPr="00672C1A">
        <w:rPr>
          <w:b/>
          <w:bCs/>
          <w:lang w:val="es-CO" w:bidi="es-ES"/>
        </w:rPr>
        <w:t>Clonar Repositorio:</w:t>
      </w:r>
      <w:r w:rsidRPr="00672C1A">
        <w:rPr>
          <w:lang w:val="es-CO" w:bidi="es-ES"/>
        </w:rPr>
        <w:t> Descargar código fuente</w:t>
      </w:r>
    </w:p>
    <w:p w14:paraId="1D518DD1" w14:textId="77777777" w:rsidR="00672C1A" w:rsidRPr="00672C1A" w:rsidRDefault="00672C1A">
      <w:pPr>
        <w:pStyle w:val="Prrafodelista"/>
        <w:numPr>
          <w:ilvl w:val="0"/>
          <w:numId w:val="11"/>
        </w:numPr>
        <w:rPr>
          <w:rFonts w:ascii="Consolas" w:hAnsi="Consolas"/>
          <w:color w:val="ECBD17" w:themeColor="accent3" w:themeShade="BF"/>
          <w:lang w:val="es-CO" w:bidi="es-ES"/>
        </w:rPr>
      </w:pPr>
      <w:r w:rsidRPr="00672C1A">
        <w:rPr>
          <w:b/>
          <w:bCs/>
          <w:lang w:val="es-CO" w:bidi="es-ES"/>
        </w:rPr>
        <w:t>Instalar Dependencias:</w:t>
      </w:r>
      <w:r w:rsidRPr="00672C1A">
        <w:rPr>
          <w:lang w:val="es-CO" w:bidi="es-ES"/>
        </w:rPr>
        <w:t> </w:t>
      </w:r>
      <w:r w:rsidRPr="00672C1A">
        <w:rPr>
          <w:rFonts w:ascii="Consolas" w:hAnsi="Consolas"/>
          <w:color w:val="ECBD17" w:themeColor="accent3" w:themeShade="BF"/>
          <w:shd w:val="clear" w:color="auto" w:fill="FCF6E0" w:themeFill="accent1" w:themeFillTint="33"/>
          <w:lang w:val="es-CO" w:bidi="es-ES"/>
        </w:rPr>
        <w:t>pip install -r requirements.txt</w:t>
      </w:r>
    </w:p>
    <w:p w14:paraId="5CBA5388" w14:textId="77777777" w:rsidR="00672C1A" w:rsidRPr="00672C1A" w:rsidRDefault="00672C1A">
      <w:pPr>
        <w:numPr>
          <w:ilvl w:val="0"/>
          <w:numId w:val="11"/>
        </w:numPr>
        <w:rPr>
          <w:lang w:val="es-CO" w:bidi="es-ES"/>
        </w:rPr>
      </w:pPr>
      <w:r w:rsidRPr="00672C1A">
        <w:rPr>
          <w:b/>
          <w:bCs/>
          <w:lang w:val="es-CO" w:bidi="es-ES"/>
        </w:rPr>
        <w:t>Configurar ESP32:</w:t>
      </w:r>
      <w:r w:rsidRPr="00672C1A">
        <w:rPr>
          <w:lang w:val="es-CO" w:bidi="es-ES"/>
        </w:rPr>
        <w:t> Flashear firmware compatible</w:t>
      </w:r>
    </w:p>
    <w:p w14:paraId="7323629E" w14:textId="77777777" w:rsidR="00672C1A" w:rsidRPr="00672C1A" w:rsidRDefault="00672C1A">
      <w:pPr>
        <w:numPr>
          <w:ilvl w:val="0"/>
          <w:numId w:val="11"/>
        </w:numPr>
        <w:rPr>
          <w:lang w:val="es-CO" w:bidi="es-ES"/>
        </w:rPr>
      </w:pPr>
      <w:r w:rsidRPr="00672C1A">
        <w:rPr>
          <w:b/>
          <w:bCs/>
          <w:lang w:val="es-CO" w:bidi="es-ES"/>
        </w:rPr>
        <w:t>Ejecutar Software:</w:t>
      </w:r>
      <w:r w:rsidRPr="00672C1A">
        <w:rPr>
          <w:lang w:val="es-CO" w:bidi="es-ES"/>
        </w:rPr>
        <w:t> </w:t>
      </w:r>
      <w:r w:rsidRPr="00672C1A">
        <w:rPr>
          <w:rFonts w:ascii="Consolas" w:hAnsi="Consolas"/>
          <w:color w:val="ECBD17" w:themeColor="accent3" w:themeShade="BF"/>
          <w:shd w:val="clear" w:color="auto" w:fill="FCF6E0" w:themeFill="accent1" w:themeFillTint="33"/>
          <w:lang w:val="es-CO" w:bidi="es-ES"/>
        </w:rPr>
        <w:t>python main.py</w:t>
      </w:r>
    </w:p>
    <w:p w14:paraId="7DD2A099" w14:textId="6307A305" w:rsidR="00FB6A61" w:rsidRDefault="00672C1A" w:rsidP="00672C1A">
      <w:pPr>
        <w:pStyle w:val="Ttulo1"/>
        <w:rPr>
          <w:lang w:bidi="es-ES"/>
        </w:rPr>
      </w:pPr>
      <w:bookmarkStart w:id="25" w:name="_Toc202139169"/>
      <w:r>
        <w:rPr>
          <w:lang w:bidi="es-ES"/>
        </w:rPr>
        <w:lastRenderedPageBreak/>
        <w:t>Manual De Usuario</w:t>
      </w:r>
      <w:bookmarkEnd w:id="25"/>
    </w:p>
    <w:p w14:paraId="37FDA27A" w14:textId="257C7EC1" w:rsidR="00FC4AC4" w:rsidRPr="00FC4AC4" w:rsidRDefault="00FC4AC4" w:rsidP="00FC4AC4">
      <w:pPr>
        <w:pStyle w:val="Ttulo2"/>
        <w:rPr>
          <w:lang w:val="es-CO" w:bidi="es-ES"/>
        </w:rPr>
      </w:pPr>
      <w:bookmarkStart w:id="26" w:name="_Toc202139170"/>
      <w:r w:rsidRPr="00FC4AC4">
        <w:rPr>
          <w:lang w:val="es-CO" w:bidi="es-ES"/>
        </w:rPr>
        <w:t>Inicio del Sistema</w:t>
      </w:r>
      <w:bookmarkEnd w:id="26"/>
    </w:p>
    <w:p w14:paraId="184EF3EC" w14:textId="77777777" w:rsidR="00FC4AC4" w:rsidRPr="00FC4AC4" w:rsidRDefault="00FC4AC4">
      <w:pPr>
        <w:numPr>
          <w:ilvl w:val="0"/>
          <w:numId w:val="12"/>
        </w:numPr>
        <w:rPr>
          <w:lang w:val="es-CO" w:bidi="es-ES"/>
        </w:rPr>
      </w:pPr>
      <w:r w:rsidRPr="00FC4AC4">
        <w:rPr>
          <w:lang w:val="es-CO" w:bidi="es-ES"/>
        </w:rPr>
        <w:t>Conectar ESP32 al puerto USB</w:t>
      </w:r>
    </w:p>
    <w:p w14:paraId="27F050CB" w14:textId="77777777" w:rsidR="00FC4AC4" w:rsidRPr="00FC4AC4" w:rsidRDefault="00FC4AC4">
      <w:pPr>
        <w:numPr>
          <w:ilvl w:val="0"/>
          <w:numId w:val="12"/>
        </w:numPr>
        <w:rPr>
          <w:lang w:val="es-CO" w:bidi="es-ES"/>
        </w:rPr>
      </w:pPr>
      <w:r w:rsidRPr="00FC4AC4">
        <w:rPr>
          <w:lang w:val="es-CO" w:bidi="es-ES"/>
        </w:rPr>
        <w:t>Verificar conexiones del potenciómetro</w:t>
      </w:r>
    </w:p>
    <w:p w14:paraId="49584E18" w14:textId="77777777" w:rsidR="00FC4AC4" w:rsidRPr="00FC4AC4" w:rsidRDefault="00FC4AC4">
      <w:pPr>
        <w:numPr>
          <w:ilvl w:val="0"/>
          <w:numId w:val="12"/>
        </w:numPr>
        <w:rPr>
          <w:lang w:val="es-CO" w:bidi="es-ES"/>
        </w:rPr>
      </w:pPr>
      <w:r w:rsidRPr="00FC4AC4">
        <w:rPr>
          <w:lang w:val="es-CO" w:bidi="es-ES"/>
        </w:rPr>
        <w:t>Ejecutar aplicación SensoraCore</w:t>
      </w:r>
    </w:p>
    <w:p w14:paraId="5BB8BA18" w14:textId="77777777" w:rsidR="00FC4AC4" w:rsidRPr="00FC4AC4" w:rsidRDefault="00FC4AC4">
      <w:pPr>
        <w:numPr>
          <w:ilvl w:val="0"/>
          <w:numId w:val="12"/>
        </w:numPr>
        <w:rPr>
          <w:lang w:val="es-CO" w:bidi="es-ES"/>
        </w:rPr>
      </w:pPr>
      <w:r w:rsidRPr="00FC4AC4">
        <w:rPr>
          <w:lang w:val="es-CO" w:bidi="es-ES"/>
        </w:rPr>
        <w:t>Seleccionar módulo "Sensor de Ángulo Simple"</w:t>
      </w:r>
    </w:p>
    <w:p w14:paraId="58C82094" w14:textId="3417661D" w:rsidR="00FC4AC4" w:rsidRPr="00FC4AC4" w:rsidRDefault="00FC4AC4" w:rsidP="00FC4AC4">
      <w:pPr>
        <w:pStyle w:val="Ttulo2"/>
        <w:rPr>
          <w:lang w:val="es-CO" w:bidi="es-ES"/>
        </w:rPr>
      </w:pPr>
      <w:bookmarkStart w:id="27" w:name="_Toc202139171"/>
      <w:r w:rsidRPr="00FC4AC4">
        <w:rPr>
          <w:lang w:val="es-CO" w:bidi="es-ES"/>
        </w:rPr>
        <w:t>Calibración del Sensor</w:t>
      </w:r>
      <w:bookmarkEnd w:id="27"/>
    </w:p>
    <w:p w14:paraId="1096C342" w14:textId="0D7365E7" w:rsidR="00FC4AC4" w:rsidRPr="00FC4AC4" w:rsidRDefault="00FC4AC4">
      <w:pPr>
        <w:numPr>
          <w:ilvl w:val="0"/>
          <w:numId w:val="13"/>
        </w:numPr>
        <w:rPr>
          <w:lang w:val="es-CO" w:bidi="es-ES"/>
        </w:rPr>
      </w:pPr>
      <w:r w:rsidRPr="00FC4AC4">
        <w:rPr>
          <w:lang w:val="es-CO" w:bidi="es-ES"/>
        </w:rPr>
        <w:t>Hacer clic en "</w:t>
      </w:r>
      <w:r w:rsidRPr="00FC4AC4">
        <w:rPr>
          <w:rFonts w:ascii="Segoe UI Emoji" w:hAnsi="Segoe UI Emoji" w:cs="Segoe UI Emoji"/>
          <w:lang w:val="es-CO" w:bidi="es-ES"/>
        </w:rPr>
        <w:t>⚙️</w:t>
      </w:r>
      <w:r w:rsidRPr="00FC4AC4">
        <w:rPr>
          <w:lang w:val="es-CO" w:bidi="es-ES"/>
        </w:rPr>
        <w:t xml:space="preserve"> Calibrar Sensor"</w:t>
      </w:r>
    </w:p>
    <w:p w14:paraId="02CD6743" w14:textId="77777777" w:rsidR="00FC4AC4" w:rsidRPr="00FC4AC4" w:rsidRDefault="00FC4AC4">
      <w:pPr>
        <w:numPr>
          <w:ilvl w:val="0"/>
          <w:numId w:val="13"/>
        </w:numPr>
        <w:rPr>
          <w:lang w:val="es-CO" w:bidi="es-ES"/>
        </w:rPr>
      </w:pPr>
      <w:r w:rsidRPr="00FC4AC4">
        <w:rPr>
          <w:lang w:val="es-CO" w:bidi="es-ES"/>
        </w:rPr>
        <w:t>Agregar mínimo 2 puntos de referencia:</w:t>
      </w:r>
    </w:p>
    <w:p w14:paraId="1CFF363B" w14:textId="77777777" w:rsidR="00FC4AC4" w:rsidRPr="00FC4AC4" w:rsidRDefault="00FC4AC4">
      <w:pPr>
        <w:numPr>
          <w:ilvl w:val="1"/>
          <w:numId w:val="13"/>
        </w:numPr>
        <w:rPr>
          <w:lang w:val="es-CO" w:bidi="es-ES"/>
        </w:rPr>
      </w:pPr>
      <w:r w:rsidRPr="00FC4AC4">
        <w:rPr>
          <w:lang w:val="es-CO" w:bidi="es-ES"/>
        </w:rPr>
        <w:t>Posicionar potenciómetro en ángulo conocido</w:t>
      </w:r>
    </w:p>
    <w:p w14:paraId="05D03474" w14:textId="77777777" w:rsidR="00FC4AC4" w:rsidRPr="00FC4AC4" w:rsidRDefault="00FC4AC4">
      <w:pPr>
        <w:numPr>
          <w:ilvl w:val="1"/>
          <w:numId w:val="13"/>
        </w:numPr>
        <w:rPr>
          <w:lang w:val="es-CO" w:bidi="es-ES"/>
        </w:rPr>
      </w:pPr>
      <w:r w:rsidRPr="00FC4AC4">
        <w:rPr>
          <w:lang w:val="es-CO" w:bidi="es-ES"/>
        </w:rPr>
        <w:t>Anotar lectura ADC mostrada</w:t>
      </w:r>
    </w:p>
    <w:p w14:paraId="1F790768" w14:textId="77777777" w:rsidR="00FC4AC4" w:rsidRPr="00FC4AC4" w:rsidRDefault="00FC4AC4">
      <w:pPr>
        <w:numPr>
          <w:ilvl w:val="1"/>
          <w:numId w:val="13"/>
        </w:numPr>
        <w:rPr>
          <w:lang w:val="es-CO" w:bidi="es-ES"/>
        </w:rPr>
      </w:pPr>
      <w:r w:rsidRPr="00FC4AC4">
        <w:rPr>
          <w:lang w:val="es-CO" w:bidi="es-ES"/>
        </w:rPr>
        <w:t>Ingresar ángulo real de referencia</w:t>
      </w:r>
    </w:p>
    <w:p w14:paraId="011DDC47" w14:textId="77777777" w:rsidR="00FC4AC4" w:rsidRPr="00FC4AC4" w:rsidRDefault="00FC4AC4">
      <w:pPr>
        <w:numPr>
          <w:ilvl w:val="0"/>
          <w:numId w:val="13"/>
        </w:numPr>
        <w:rPr>
          <w:lang w:val="es-CO" w:bidi="es-ES"/>
        </w:rPr>
      </w:pPr>
      <w:r w:rsidRPr="00FC4AC4">
        <w:rPr>
          <w:lang w:val="es-CO" w:bidi="es-ES"/>
        </w:rPr>
        <w:t>Repetir para diferentes ángulos</w:t>
      </w:r>
    </w:p>
    <w:p w14:paraId="71984BCF" w14:textId="77777777" w:rsidR="00FC4AC4" w:rsidRPr="00FC4AC4" w:rsidRDefault="00FC4AC4">
      <w:pPr>
        <w:numPr>
          <w:ilvl w:val="0"/>
          <w:numId w:val="13"/>
        </w:numPr>
        <w:rPr>
          <w:lang w:val="es-CO" w:bidi="es-ES"/>
        </w:rPr>
      </w:pPr>
      <w:r w:rsidRPr="00FC4AC4">
        <w:rPr>
          <w:lang w:val="es-CO" w:bidi="es-ES"/>
        </w:rPr>
        <w:t>Hacer clic en "</w:t>
      </w:r>
      <w:r w:rsidRPr="00FC4AC4">
        <w:rPr>
          <w:rFonts w:ascii="Segoe UI Emoji" w:hAnsi="Segoe UI Emoji" w:cs="Segoe UI Emoji"/>
          <w:lang w:val="es-CO" w:bidi="es-ES"/>
        </w:rPr>
        <w:t>🔧</w:t>
      </w:r>
      <w:r w:rsidRPr="00FC4AC4">
        <w:rPr>
          <w:lang w:val="es-CO" w:bidi="es-ES"/>
        </w:rPr>
        <w:t xml:space="preserve"> Realizar Calibración"</w:t>
      </w:r>
    </w:p>
    <w:p w14:paraId="7AA130FE" w14:textId="77777777" w:rsidR="00FC4AC4" w:rsidRPr="00FC4AC4" w:rsidRDefault="00FC4AC4">
      <w:pPr>
        <w:numPr>
          <w:ilvl w:val="0"/>
          <w:numId w:val="13"/>
        </w:numPr>
        <w:rPr>
          <w:lang w:val="es-CO" w:bidi="es-ES"/>
        </w:rPr>
      </w:pPr>
      <w:r w:rsidRPr="00FC4AC4">
        <w:rPr>
          <w:lang w:val="es-CO" w:bidi="es-ES"/>
        </w:rPr>
        <w:t>Verificar calidad de ajuste (R² &gt; 0.95 recomendado)</w:t>
      </w:r>
    </w:p>
    <w:p w14:paraId="14E18221" w14:textId="20A33625" w:rsidR="00FC4AC4" w:rsidRPr="00FC4AC4" w:rsidRDefault="00FC4AC4" w:rsidP="00FC4AC4">
      <w:pPr>
        <w:pStyle w:val="Ttulo2"/>
        <w:rPr>
          <w:lang w:val="es-CO" w:bidi="es-ES"/>
        </w:rPr>
      </w:pPr>
      <w:bookmarkStart w:id="28" w:name="_Toc202139172"/>
      <w:r w:rsidRPr="00FC4AC4">
        <w:rPr>
          <w:lang w:val="es-CO" w:bidi="es-ES"/>
        </w:rPr>
        <w:t>Monitoreo en Tiempo Real</w:t>
      </w:r>
      <w:bookmarkEnd w:id="28"/>
    </w:p>
    <w:p w14:paraId="2A49D739" w14:textId="77777777" w:rsidR="00FC4AC4" w:rsidRPr="00FC4AC4" w:rsidRDefault="00FC4AC4">
      <w:pPr>
        <w:numPr>
          <w:ilvl w:val="0"/>
          <w:numId w:val="14"/>
        </w:numPr>
        <w:rPr>
          <w:lang w:val="es-CO" w:bidi="es-ES"/>
        </w:rPr>
      </w:pPr>
      <w:r w:rsidRPr="00FC4AC4">
        <w:rPr>
          <w:lang w:val="es-CO" w:bidi="es-ES"/>
        </w:rPr>
        <w:t>Hacer clic en "</w:t>
      </w:r>
      <w:r w:rsidRPr="00FC4AC4">
        <w:rPr>
          <w:rFonts w:ascii="Segoe UI Emoji" w:hAnsi="Segoe UI Emoji" w:cs="Segoe UI Emoji"/>
          <w:lang w:val="es-CO" w:bidi="es-ES"/>
        </w:rPr>
        <w:t>▶️</w:t>
      </w:r>
      <w:r w:rsidRPr="00FC4AC4">
        <w:rPr>
          <w:lang w:val="es-CO" w:bidi="es-ES"/>
        </w:rPr>
        <w:t xml:space="preserve"> Iniciar Monitoreo"</w:t>
      </w:r>
    </w:p>
    <w:p w14:paraId="6DD27820" w14:textId="77777777" w:rsidR="00FC4AC4" w:rsidRPr="00FC4AC4" w:rsidRDefault="00FC4AC4">
      <w:pPr>
        <w:numPr>
          <w:ilvl w:val="0"/>
          <w:numId w:val="14"/>
        </w:numPr>
        <w:rPr>
          <w:lang w:val="es-CO" w:bidi="es-ES"/>
        </w:rPr>
      </w:pPr>
      <w:r w:rsidRPr="00FC4AC4">
        <w:rPr>
          <w:lang w:val="es-CO" w:bidi="es-ES"/>
        </w:rPr>
        <w:t>Observar lecturas en tiempo real</w:t>
      </w:r>
    </w:p>
    <w:p w14:paraId="3E575C56" w14:textId="77777777" w:rsidR="00FC4AC4" w:rsidRPr="00FC4AC4" w:rsidRDefault="00FC4AC4">
      <w:pPr>
        <w:numPr>
          <w:ilvl w:val="0"/>
          <w:numId w:val="14"/>
        </w:numPr>
        <w:rPr>
          <w:lang w:val="es-CO" w:bidi="es-ES"/>
        </w:rPr>
      </w:pPr>
      <w:r w:rsidRPr="00FC4AC4">
        <w:rPr>
          <w:lang w:val="es-CO" w:bidi="es-ES"/>
        </w:rPr>
        <w:t>Analizar gráfica de tendencias</w:t>
      </w:r>
    </w:p>
    <w:p w14:paraId="387E1AB2" w14:textId="77777777" w:rsidR="00FC4AC4" w:rsidRPr="00FC4AC4" w:rsidRDefault="00FC4AC4">
      <w:pPr>
        <w:numPr>
          <w:ilvl w:val="0"/>
          <w:numId w:val="14"/>
        </w:numPr>
        <w:rPr>
          <w:lang w:val="es-CO" w:bidi="es-ES"/>
        </w:rPr>
      </w:pPr>
      <w:r w:rsidRPr="00FC4AC4">
        <w:rPr>
          <w:lang w:val="es-CO" w:bidi="es-ES"/>
        </w:rPr>
        <w:t>Usar "</w:t>
      </w:r>
      <w:r w:rsidRPr="00FC4AC4">
        <w:rPr>
          <w:rFonts w:ascii="Segoe UI Emoji" w:hAnsi="Segoe UI Emoji" w:cs="Segoe UI Emoji"/>
          <w:lang w:val="es-CO" w:bidi="es-ES"/>
        </w:rPr>
        <w:t>🗑️</w:t>
      </w:r>
      <w:r w:rsidRPr="00FC4AC4">
        <w:rPr>
          <w:lang w:val="es-CO" w:bidi="es-ES"/>
        </w:rPr>
        <w:t xml:space="preserve"> Limpiar Gráfica" para reiniciar</w:t>
      </w:r>
    </w:p>
    <w:p w14:paraId="58D2F521" w14:textId="7E157D75" w:rsidR="00FC4AC4" w:rsidRPr="00FC4AC4" w:rsidRDefault="00FC4AC4" w:rsidP="00FC4AC4">
      <w:pPr>
        <w:pStyle w:val="Ttulo2"/>
        <w:rPr>
          <w:lang w:val="es-CO" w:bidi="es-ES"/>
        </w:rPr>
      </w:pPr>
      <w:bookmarkStart w:id="29" w:name="_Toc202139173"/>
      <w:r w:rsidRPr="00FC4AC4">
        <w:rPr>
          <w:lang w:val="es-CO" w:bidi="es-ES"/>
        </w:rPr>
        <w:t>Exportación de Datos</w:t>
      </w:r>
      <w:bookmarkEnd w:id="29"/>
    </w:p>
    <w:p w14:paraId="3012E45B" w14:textId="77777777" w:rsidR="00FC4AC4" w:rsidRPr="00FC4AC4" w:rsidRDefault="00FC4AC4">
      <w:pPr>
        <w:numPr>
          <w:ilvl w:val="0"/>
          <w:numId w:val="15"/>
        </w:numPr>
        <w:rPr>
          <w:lang w:val="es-CO" w:bidi="es-ES"/>
        </w:rPr>
      </w:pPr>
      <w:r w:rsidRPr="00FC4AC4">
        <w:rPr>
          <w:lang w:val="es-CO" w:bidi="es-ES"/>
        </w:rPr>
        <w:t>Acumular datos durante sesión de monitoreo</w:t>
      </w:r>
    </w:p>
    <w:p w14:paraId="5FCF4A14" w14:textId="77777777" w:rsidR="00FC4AC4" w:rsidRPr="00FC4AC4" w:rsidRDefault="00FC4AC4">
      <w:pPr>
        <w:numPr>
          <w:ilvl w:val="0"/>
          <w:numId w:val="15"/>
        </w:numPr>
        <w:rPr>
          <w:lang w:val="es-CO" w:bidi="es-ES"/>
        </w:rPr>
      </w:pPr>
      <w:r w:rsidRPr="00FC4AC4">
        <w:rPr>
          <w:lang w:val="es-CO" w:bidi="es-ES"/>
        </w:rPr>
        <w:t>Hacer clic en "</w:t>
      </w:r>
      <w:r w:rsidRPr="00FC4AC4">
        <w:rPr>
          <w:rFonts w:ascii="Segoe UI Emoji" w:hAnsi="Segoe UI Emoji" w:cs="Segoe UI Emoji"/>
          <w:lang w:val="es-CO" w:bidi="es-ES"/>
        </w:rPr>
        <w:t>📊</w:t>
      </w:r>
      <w:r w:rsidRPr="00FC4AC4">
        <w:rPr>
          <w:lang w:val="es-CO" w:bidi="es-ES"/>
        </w:rPr>
        <w:t xml:space="preserve"> Exportar Excel"</w:t>
      </w:r>
    </w:p>
    <w:p w14:paraId="2E59C4FF" w14:textId="77777777" w:rsidR="00FC4AC4" w:rsidRPr="00FC4AC4" w:rsidRDefault="00FC4AC4">
      <w:pPr>
        <w:numPr>
          <w:ilvl w:val="0"/>
          <w:numId w:val="15"/>
        </w:numPr>
        <w:rPr>
          <w:lang w:val="es-CO" w:bidi="es-ES"/>
        </w:rPr>
      </w:pPr>
      <w:r w:rsidRPr="00FC4AC4">
        <w:rPr>
          <w:lang w:val="es-CO" w:bidi="es-ES"/>
        </w:rPr>
        <w:t>Seleccionar ubicación de guardado</w:t>
      </w:r>
    </w:p>
    <w:p w14:paraId="44E73B69" w14:textId="77777777" w:rsidR="00FC4AC4" w:rsidRPr="00FC4AC4" w:rsidRDefault="00FC4AC4">
      <w:pPr>
        <w:numPr>
          <w:ilvl w:val="0"/>
          <w:numId w:val="15"/>
        </w:numPr>
        <w:rPr>
          <w:lang w:val="es-CO" w:bidi="es-ES"/>
        </w:rPr>
      </w:pPr>
      <w:r w:rsidRPr="00FC4AC4">
        <w:rPr>
          <w:lang w:val="es-CO" w:bidi="es-ES"/>
        </w:rPr>
        <w:t>Abrir archivo generado para análisis</w:t>
      </w:r>
    </w:p>
    <w:p w14:paraId="7A63D22D" w14:textId="77777777" w:rsidR="00672C1A" w:rsidRPr="00672C1A" w:rsidRDefault="00672C1A" w:rsidP="00672C1A">
      <w:pPr>
        <w:rPr>
          <w:lang w:bidi="es-ES"/>
        </w:rPr>
      </w:pPr>
    </w:p>
    <w:p w14:paraId="33D3FEA6" w14:textId="30AFC3EA" w:rsidR="002063EE" w:rsidRPr="004C0AD1" w:rsidRDefault="00FC4AC4" w:rsidP="00FC4AC4">
      <w:pPr>
        <w:pStyle w:val="Ttulo1"/>
      </w:pPr>
      <w:bookmarkStart w:id="30" w:name="_Toc202139174"/>
      <w:r>
        <w:rPr>
          <w:caps w:val="0"/>
          <w:lang w:bidi="es-ES"/>
        </w:rPr>
        <w:lastRenderedPageBreak/>
        <w:t>ALGORITMOS IMPLEMENTADOS</w:t>
      </w:r>
      <w:bookmarkEnd w:id="30"/>
    </w:p>
    <w:p w14:paraId="2D53B332" w14:textId="336F0DB5" w:rsidR="00FC4AC4" w:rsidRDefault="00FC4AC4" w:rsidP="00FC4AC4">
      <w:pPr>
        <w:pStyle w:val="Ttulo2"/>
        <w:rPr>
          <w:lang w:val="es-CO"/>
        </w:rPr>
      </w:pPr>
      <w:bookmarkStart w:id="31" w:name="_Toc202139175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303FF4" wp14:editId="792CE59A">
                <wp:simplePos x="0" y="0"/>
                <wp:positionH relativeFrom="margin">
                  <wp:align>right</wp:align>
                </wp:positionH>
                <wp:positionV relativeFrom="page">
                  <wp:posOffset>1494790</wp:posOffset>
                </wp:positionV>
                <wp:extent cx="6067425" cy="2905125"/>
                <wp:effectExtent l="95250" t="38100" r="47625" b="104775"/>
                <wp:wrapTopAndBottom/>
                <wp:docPr id="206003483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2905125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6037C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s-CO" w:eastAsia="es-CO"/>
                              </w:rPr>
                              <w:t>def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perform_calibration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(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s-CO" w:eastAsia="es-CO"/>
                              </w:rPr>
                              <w:t>self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):</w:t>
                            </w:r>
                          </w:p>
                          <w:p w14:paraId="452097F2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>"""</w:t>
                            </w:r>
                          </w:p>
                          <w:p w14:paraId="0E71E7F9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Implementa regresión lineal: y =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>mx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+ b</w:t>
                            </w:r>
                          </w:p>
                          <w:p w14:paraId="42DCF2C1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donde:</w:t>
                            </w:r>
                          </w:p>
                          <w:p w14:paraId="3159B1E7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x: valores ADC del sensor</w:t>
                            </w:r>
                          </w:p>
                          <w:p w14:paraId="590AB1F3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y: ángulos de referencia conocidos</w:t>
                            </w:r>
                          </w:p>
                          <w:p w14:paraId="0A59989D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m: pendiente (sensibilidad)</w:t>
                            </w:r>
                          </w:p>
                          <w:p w14:paraId="2A4070A4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- b: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>intersección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 (offset)</w:t>
                            </w:r>
                          </w:p>
                          <w:p w14:paraId="052E0080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"""</w:t>
                            </w:r>
                          </w:p>
                          <w:p w14:paraId="50D5D576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slope, intercept,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r_value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,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p_value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,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std_err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linregress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(</w:t>
                            </w:r>
                            <w:proofErr w:type="gramEnd"/>
                          </w:p>
                          <w:p w14:paraId="366AFB17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   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self.raw_values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self.reference</w:t>
                            </w:r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_values</w:t>
                            </w:r>
                            <w:proofErr w:type="spellEnd"/>
                          </w:p>
                          <w:p w14:paraId="412F786C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)</w:t>
                            </w:r>
                          </w:p>
                          <w:p w14:paraId="552BA39F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self.r</w:t>
                            </w:r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_squared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=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r_value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**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n-US" w:eastAsia="es-CO"/>
                              </w:rPr>
                              <w:t>2</w:t>
                            </w:r>
                          </w:p>
                          <w:p w14:paraId="34327320" w14:textId="77777777" w:rsidR="00FC4AC4" w:rsidRPr="00FC4AC4" w:rsidRDefault="00FC4AC4" w:rsidP="00FC4A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303FF4" id="_x0000_s1035" style="position:absolute;margin-left:426.55pt;margin-top:117.7pt;width:477.75pt;height:228.7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" fillcolor="#262140 [3213]" stroked="f" strokeweight="2pt">
                <v:shadow on="t" color="black" opacity="26214f" origin=".5,-.5" offset="-.74836mm,.74836mm"/>
                <v:textbox>
                  <w:txbxContent>
                    <w:p w14:paraId="5AE6037C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s-CO" w:eastAsia="es-CO"/>
                        </w:rPr>
                        <w:t>def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perform_calibration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(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s-CO" w:eastAsia="es-CO"/>
                        </w:rPr>
                        <w:t>self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):</w:t>
                      </w:r>
                    </w:p>
                    <w:p w14:paraId="452097F2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>"""</w:t>
                      </w:r>
                    </w:p>
                    <w:p w14:paraId="0E71E7F9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Implementa regresión lineal: y =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>mx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+ b</w:t>
                      </w:r>
                    </w:p>
                    <w:p w14:paraId="42DCF2C1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donde:</w:t>
                      </w:r>
                    </w:p>
                    <w:p w14:paraId="3159B1E7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x: valores ADC del sensor</w:t>
                      </w:r>
                    </w:p>
                    <w:p w14:paraId="590AB1F3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y: ángulos de referencia conocidos</w:t>
                      </w:r>
                    </w:p>
                    <w:p w14:paraId="0A59989D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m: pendiente (sensibilidad)</w:t>
                      </w:r>
                    </w:p>
                    <w:p w14:paraId="2A4070A4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- b: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>intersección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 (offset)</w:t>
                      </w:r>
                    </w:p>
                    <w:p w14:paraId="052E0080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    """</w:t>
                      </w:r>
                    </w:p>
                    <w:p w14:paraId="50D5D576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slope, intercept,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r_value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,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p_value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,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std_err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= 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linregress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(</w:t>
                      </w:r>
                      <w:proofErr w:type="gramEnd"/>
                    </w:p>
                    <w:p w14:paraId="366AFB17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   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self.raw_values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, 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self.reference</w:t>
                      </w:r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_values</w:t>
                      </w:r>
                      <w:proofErr w:type="spellEnd"/>
                    </w:p>
                    <w:p w14:paraId="412F786C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)</w:t>
                      </w:r>
                    </w:p>
                    <w:p w14:paraId="552BA39F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self.r</w:t>
                      </w:r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_squared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=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r_value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**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n-US" w:eastAsia="es-CO"/>
                        </w:rPr>
                        <w:t>2</w:t>
                      </w:r>
                    </w:p>
                    <w:p w14:paraId="34327320" w14:textId="77777777" w:rsidR="00FC4AC4" w:rsidRPr="00FC4AC4" w:rsidRDefault="00FC4AC4" w:rsidP="00FC4AC4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Pr="00FC4AC4">
        <w:rPr>
          <w:lang w:val="es-CO"/>
        </w:rPr>
        <w:t>Calibración por Regresión Lineal</w:t>
      </w:r>
      <w:bookmarkEnd w:id="31"/>
    </w:p>
    <w:p w14:paraId="04A88D01" w14:textId="13EBEF53" w:rsidR="00FC4AC4" w:rsidRDefault="00FC4AC4" w:rsidP="00FC4AC4">
      <w:pPr>
        <w:pStyle w:val="Ttulo2"/>
        <w:rPr>
          <w:lang w:val="en-US"/>
        </w:rPr>
      </w:pPr>
      <w:bookmarkStart w:id="32" w:name="_Toc202139176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C47547" wp14:editId="6AF114BF">
                <wp:simplePos x="0" y="0"/>
                <wp:positionH relativeFrom="margin">
                  <wp:align>right</wp:align>
                </wp:positionH>
                <wp:positionV relativeFrom="page">
                  <wp:posOffset>4800600</wp:posOffset>
                </wp:positionV>
                <wp:extent cx="6067425" cy="2305050"/>
                <wp:effectExtent l="95250" t="38100" r="47625" b="95250"/>
                <wp:wrapTopAndBottom/>
                <wp:docPr id="196455175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2305050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F39F7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n-US" w:eastAsia="es-CO"/>
                              </w:rPr>
                              <w:t>def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>apply_</w:t>
                            </w:r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>calibration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(</w:t>
                            </w:r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 xml:space="preserve">self,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>raw_value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):</w:t>
                            </w:r>
                          </w:p>
                          <w:p w14:paraId="4DCF82D6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>"""</w:t>
                            </w:r>
                          </w:p>
                          <w:p w14:paraId="2CDB17DF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Aplica calibración lineal a lectura ADC:</w:t>
                            </w:r>
                          </w:p>
                          <w:p w14:paraId="6C2F8E77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angle = slope *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>adc_value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 + intercept</w:t>
                            </w:r>
                          </w:p>
                          <w:p w14:paraId="77795DDE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"""</w:t>
                            </w:r>
                          </w:p>
                          <w:p w14:paraId="06130A8F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n-US" w:eastAsia="es-CO"/>
                              </w:rPr>
                              <w:t>if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self.is_calibrated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:</w:t>
                            </w:r>
                          </w:p>
                          <w:p w14:paraId="2388BBA2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n-US" w:eastAsia="es-CO"/>
                              </w:rPr>
                              <w:t>return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self.slope</w:t>
                            </w:r>
                            <w:proofErr w:type="spellEnd"/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*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raw_value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self.intercept</w:t>
                            </w:r>
                            <w:proofErr w:type="spellEnd"/>
                            <w:proofErr w:type="gramEnd"/>
                          </w:p>
                          <w:p w14:paraId="4F930BB8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s-CO" w:eastAsia="es-CO"/>
                              </w:rPr>
                              <w:t>else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:</w:t>
                            </w:r>
                          </w:p>
                          <w:p w14:paraId="573571D3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57A64A"/>
                                <w:sz w:val="21"/>
                                <w:szCs w:val="21"/>
                                <w:lang w:val="es-CO" w:eastAsia="es-CO"/>
                              </w:rPr>
                              <w:t># Conversión por defecto (sin calibrar)</w:t>
                            </w:r>
                          </w:p>
                          <w:p w14:paraId="385C9FA4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   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s-CO" w:eastAsia="es-CO"/>
                              </w:rPr>
                              <w:t>return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(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>raw_value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/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s-CO" w:eastAsia="es-CO"/>
                              </w:rPr>
                              <w:t>4095.0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) *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s-CO" w:eastAsia="es-CO"/>
                              </w:rPr>
                              <w:t>270.0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s-CO" w:eastAsia="es-CO"/>
                              </w:rPr>
                              <w:t xml:space="preserve"> -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s-CO" w:eastAsia="es-CO"/>
                              </w:rPr>
                              <w:t>135.0</w:t>
                            </w:r>
                          </w:p>
                          <w:p w14:paraId="6EB0286C" w14:textId="77777777" w:rsidR="00FC4AC4" w:rsidRPr="00FC4AC4" w:rsidRDefault="00FC4AC4" w:rsidP="00FC4A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47547" id="_x0000_s1036" style="position:absolute;margin-left:426.55pt;margin-top:378pt;width:477.75pt;height:181.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" fillcolor="#262140 [3213]" stroked="f" strokeweight="2pt">
                <v:shadow on="t" color="black" opacity="26214f" origin=".5,-.5" offset="-.74836mm,.74836mm"/>
                <v:textbox>
                  <w:txbxContent>
                    <w:p w14:paraId="2B2F39F7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n-US" w:eastAsia="es-CO"/>
                        </w:rPr>
                        <w:t>def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>apply_</w:t>
                      </w:r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>calibration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(</w:t>
                      </w:r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 xml:space="preserve">self,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>raw_value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):</w:t>
                      </w:r>
                    </w:p>
                    <w:p w14:paraId="4DCF82D6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>"""</w:t>
                      </w:r>
                    </w:p>
                    <w:p w14:paraId="2CDB17DF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Aplica calibración lineal a lectura ADC:</w:t>
                      </w:r>
                    </w:p>
                    <w:p w14:paraId="6C2F8E77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angle = slope *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>adc_value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 + intercept</w:t>
                      </w:r>
                    </w:p>
                    <w:p w14:paraId="77795DDE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    """</w:t>
                      </w:r>
                    </w:p>
                    <w:p w14:paraId="06130A8F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n-US" w:eastAsia="es-CO"/>
                        </w:rPr>
                        <w:t>if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self.is_calibrated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:</w:t>
                      </w:r>
                    </w:p>
                    <w:p w14:paraId="2388BBA2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n-US" w:eastAsia="es-CO"/>
                        </w:rPr>
                        <w:t>return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self.slope</w:t>
                      </w:r>
                      <w:proofErr w:type="spellEnd"/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*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raw_value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+ 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self.intercept</w:t>
                      </w:r>
                      <w:proofErr w:type="spellEnd"/>
                      <w:proofErr w:type="gramEnd"/>
                    </w:p>
                    <w:p w14:paraId="4F930BB8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s-CO" w:eastAsia="es-CO"/>
                        </w:rPr>
                        <w:t>else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:</w:t>
                      </w:r>
                    </w:p>
                    <w:p w14:paraId="573571D3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   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i/>
                          <w:iCs/>
                          <w:color w:val="57A64A"/>
                          <w:sz w:val="21"/>
                          <w:szCs w:val="21"/>
                          <w:lang w:val="es-CO" w:eastAsia="es-CO"/>
                        </w:rPr>
                        <w:t># Conversión por defecto (sin calibrar)</w:t>
                      </w:r>
                    </w:p>
                    <w:p w14:paraId="385C9FA4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      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s-CO" w:eastAsia="es-CO"/>
                        </w:rPr>
                        <w:t>return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(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>raw_value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/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s-CO" w:eastAsia="es-CO"/>
                        </w:rPr>
                        <w:t>4095.0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) *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s-CO" w:eastAsia="es-CO"/>
                        </w:rPr>
                        <w:t>270.0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s-CO" w:eastAsia="es-CO"/>
                        </w:rPr>
                        <w:t xml:space="preserve"> -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s-CO" w:eastAsia="es-CO"/>
                        </w:rPr>
                        <w:t>135.0</w:t>
                      </w:r>
                    </w:p>
                    <w:p w14:paraId="6EB0286C" w14:textId="77777777" w:rsidR="00FC4AC4" w:rsidRPr="00FC4AC4" w:rsidRDefault="00FC4AC4" w:rsidP="00FC4AC4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proofErr w:type="spellStart"/>
      <w:r w:rsidRPr="00FC4AC4">
        <w:rPr>
          <w:lang w:val="en-US"/>
        </w:rPr>
        <w:t>Conversión</w:t>
      </w:r>
      <w:proofErr w:type="spellEnd"/>
      <w:r w:rsidRPr="00FC4AC4">
        <w:rPr>
          <w:lang w:val="en-US"/>
        </w:rPr>
        <w:t xml:space="preserve"> ADC a </w:t>
      </w:r>
      <w:proofErr w:type="spellStart"/>
      <w:r w:rsidRPr="00FC4AC4">
        <w:rPr>
          <w:lang w:val="en-US"/>
        </w:rPr>
        <w:t>Ángulo</w:t>
      </w:r>
      <w:bookmarkEnd w:id="32"/>
      <w:proofErr w:type="spellEnd"/>
    </w:p>
    <w:p w14:paraId="40364519" w14:textId="0E590D7C" w:rsidR="00FC4AC4" w:rsidRPr="00FC4AC4" w:rsidRDefault="00FC4AC4" w:rsidP="00FC4AC4">
      <w:pPr>
        <w:pStyle w:val="Ttulo2"/>
        <w:rPr>
          <w:lang w:val="es-CO"/>
        </w:rPr>
      </w:pPr>
      <w:bookmarkStart w:id="33" w:name="_Toc202139177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4899BA" wp14:editId="0F553951">
                <wp:simplePos x="0" y="0"/>
                <wp:positionH relativeFrom="margin">
                  <wp:align>right</wp:align>
                </wp:positionH>
                <wp:positionV relativeFrom="margin">
                  <wp:posOffset>6844665</wp:posOffset>
                </wp:positionV>
                <wp:extent cx="6067425" cy="2400300"/>
                <wp:effectExtent l="95250" t="38100" r="47625" b="95250"/>
                <wp:wrapTopAndBottom/>
                <wp:docPr id="179077744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2400300"/>
                        </a:xfrm>
                        <a:prstGeom prst="roundRect">
                          <a:avLst>
                            <a:gd name="adj" fmla="val 74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B4BD2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n-US" w:eastAsia="es-CO"/>
                              </w:rPr>
                              <w:t>def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>apply_moving_</w:t>
                            </w:r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>average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(</w:t>
                            </w:r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 xml:space="preserve">self,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>new_value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 xml:space="preserve">,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>window_size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CDCDC"/>
                                <w:sz w:val="21"/>
                                <w:szCs w:val="21"/>
                                <w:lang w:val="en-US" w:eastAsia="es-CO"/>
                              </w:rPr>
                              <w:t>=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n-US" w:eastAsia="es-CO"/>
                              </w:rPr>
                              <w:t>5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):</w:t>
                            </w:r>
                          </w:p>
                          <w:p w14:paraId="72F882E4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>"""</w:t>
                            </w:r>
                          </w:p>
                          <w:p w14:paraId="42C2493B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Implementa filtro de promedio móvil:</w:t>
                            </w:r>
                          </w:p>
                          <w:p w14:paraId="3280458F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Reduce ruido de alta frecuencia</w:t>
                            </w:r>
                          </w:p>
                          <w:p w14:paraId="7DF952B7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- Mantiene respuesta temporal aceptable</w:t>
                            </w:r>
                          </w:p>
                          <w:p w14:paraId="60E73987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s-CO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- Configurable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>según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>aplicación</w:t>
                            </w:r>
                            <w:proofErr w:type="spellEnd"/>
                          </w:p>
                          <w:p w14:paraId="2196E469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69D85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"""</w:t>
                            </w:r>
                          </w:p>
                          <w:p w14:paraId="34C546FE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self.buffer</w:t>
                            </w:r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.append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(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new_value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)</w:t>
                            </w:r>
                          </w:p>
                          <w:p w14:paraId="0F41569E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n-US" w:eastAsia="es-CO"/>
                              </w:rPr>
                              <w:t>if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1"/>
                                <w:szCs w:val="21"/>
                                <w:lang w:val="en-US" w:eastAsia="es-CO"/>
                              </w:rPr>
                              <w:t>len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self.buffer</w:t>
                            </w:r>
                            <w:proofErr w:type="spellEnd"/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) &gt;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window_size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:</w:t>
                            </w:r>
                          </w:p>
                          <w:p w14:paraId="58A4A4CB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26" w:lineRule="atLeast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self.buffer.pop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(</w:t>
                            </w:r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B8D7A3"/>
                                <w:sz w:val="21"/>
                                <w:szCs w:val="21"/>
                                <w:lang w:val="en-US" w:eastAsia="es-CO"/>
                              </w:rPr>
                              <w:t>0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)</w:t>
                            </w:r>
                          </w:p>
                          <w:p w14:paraId="3F52DED5" w14:textId="77777777" w:rsidR="00FC4AC4" w:rsidRPr="00FC4AC4" w:rsidRDefault="00FC4AC4" w:rsidP="00FC4AC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contextualSpacing w:val="0"/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</w:pP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  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1"/>
                                <w:szCs w:val="21"/>
                                <w:lang w:val="en-US" w:eastAsia="es-CO"/>
                              </w:rPr>
                              <w:t>return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 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1"/>
                                <w:szCs w:val="21"/>
                                <w:lang w:val="en-US" w:eastAsia="es-CO"/>
                              </w:rPr>
                              <w:t>sum</w:t>
                            </w:r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self.buffer</w:t>
                            </w:r>
                            <w:proofErr w:type="spellEnd"/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 xml:space="preserve">) / </w:t>
                            </w:r>
                            <w:proofErr w:type="spell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1"/>
                                <w:szCs w:val="21"/>
                                <w:lang w:val="en-US" w:eastAsia="es-CO"/>
                              </w:rPr>
                              <w:t>len</w:t>
                            </w:r>
                            <w:proofErr w:type="spell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self.buffer</w:t>
                            </w:r>
                            <w:proofErr w:type="spellEnd"/>
                            <w:proofErr w:type="gramEnd"/>
                            <w:r w:rsidRPr="00FC4AC4">
                              <w:rPr>
                                <w:rFonts w:ascii="Courier New" w:eastAsia="Times New Roman" w:hAnsi="Courier New" w:cs="Courier New"/>
                                <w:color w:val="DADADA"/>
                                <w:sz w:val="21"/>
                                <w:szCs w:val="21"/>
                                <w:lang w:val="en-US" w:eastAsia="es-CO"/>
                              </w:rPr>
                              <w:t>)</w:t>
                            </w:r>
                          </w:p>
                          <w:p w14:paraId="693B581C" w14:textId="77777777" w:rsidR="00FC4AC4" w:rsidRPr="00FC4AC4" w:rsidRDefault="00FC4AC4" w:rsidP="00FC4A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899BA" id="_x0000_s1037" style="position:absolute;margin-left:426.55pt;margin-top:538.95pt;width:477.75pt;height:189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middle" arcsize="49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" fillcolor="#262140 [3213]" stroked="f" strokeweight="2pt">
                <v:shadow on="t" color="black" opacity="26214f" origin=".5,-.5" offset="-.74836mm,.74836mm"/>
                <v:textbox>
                  <w:txbxContent>
                    <w:p w14:paraId="37DB4BD2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n-US" w:eastAsia="es-CO"/>
                        </w:rPr>
                        <w:t>def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>apply_moving_</w:t>
                      </w:r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>average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(</w:t>
                      </w:r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 xml:space="preserve">self,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>new_value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 xml:space="preserve">,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>window_size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CDCDC"/>
                          <w:sz w:val="21"/>
                          <w:szCs w:val="21"/>
                          <w:lang w:val="en-US" w:eastAsia="es-CO"/>
                        </w:rPr>
                        <w:t>=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n-US" w:eastAsia="es-CO"/>
                        </w:rPr>
                        <w:t>5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):</w:t>
                      </w:r>
                    </w:p>
                    <w:p w14:paraId="72F882E4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>"""</w:t>
                      </w:r>
                    </w:p>
                    <w:p w14:paraId="42C2493B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Implementa filtro de promedio móvil:</w:t>
                      </w:r>
                    </w:p>
                    <w:p w14:paraId="3280458F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Reduce ruido de alta frecuencia</w:t>
                      </w:r>
                    </w:p>
                    <w:p w14:paraId="7DF952B7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- Mantiene respuesta temporal aceptable</w:t>
                      </w:r>
                    </w:p>
                    <w:p w14:paraId="60E73987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s-CO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- Configurable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>según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>aplicación</w:t>
                      </w:r>
                      <w:proofErr w:type="spellEnd"/>
                    </w:p>
                    <w:p w14:paraId="2196E469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69D85"/>
                          <w:sz w:val="21"/>
                          <w:szCs w:val="21"/>
                          <w:lang w:val="en-US" w:eastAsia="es-CO"/>
                        </w:rPr>
                        <w:t xml:space="preserve">    """</w:t>
                      </w:r>
                    </w:p>
                    <w:p w14:paraId="34C546FE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self.buffer</w:t>
                      </w:r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.append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(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new_value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)</w:t>
                      </w:r>
                    </w:p>
                    <w:p w14:paraId="0F41569E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n-US" w:eastAsia="es-CO"/>
                        </w:rPr>
                        <w:t>if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4EC9B0"/>
                          <w:sz w:val="21"/>
                          <w:szCs w:val="21"/>
                          <w:lang w:val="en-US" w:eastAsia="es-CO"/>
                        </w:rPr>
                        <w:t>len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(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self.buffer</w:t>
                      </w:r>
                      <w:proofErr w:type="spellEnd"/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) &gt;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window_size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:</w:t>
                      </w:r>
                    </w:p>
                    <w:p w14:paraId="58A4A4CB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26" w:lineRule="atLeast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self.buffer.pop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(</w:t>
                      </w:r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B8D7A3"/>
                          <w:sz w:val="21"/>
                          <w:szCs w:val="21"/>
                          <w:lang w:val="en-US" w:eastAsia="es-CO"/>
                        </w:rPr>
                        <w:t>0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)</w:t>
                      </w:r>
                    </w:p>
                    <w:p w14:paraId="3F52DED5" w14:textId="77777777" w:rsidR="00FC4AC4" w:rsidRPr="00FC4AC4" w:rsidRDefault="00FC4AC4" w:rsidP="00FC4AC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contextualSpacing w:val="0"/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</w:pP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  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569CD6"/>
                          <w:sz w:val="21"/>
                          <w:szCs w:val="21"/>
                          <w:lang w:val="en-US" w:eastAsia="es-CO"/>
                        </w:rPr>
                        <w:t>return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 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4EC9B0"/>
                          <w:sz w:val="21"/>
                          <w:szCs w:val="21"/>
                          <w:lang w:val="en-US" w:eastAsia="es-CO"/>
                        </w:rPr>
                        <w:t>sum</w:t>
                      </w:r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(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self.buffer</w:t>
                      </w:r>
                      <w:proofErr w:type="spellEnd"/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 xml:space="preserve">) / </w:t>
                      </w:r>
                      <w:proofErr w:type="spellStart"/>
                      <w:r w:rsidRPr="00FC4AC4">
                        <w:rPr>
                          <w:rFonts w:ascii="Courier New" w:eastAsia="Times New Roman" w:hAnsi="Courier New" w:cs="Courier New"/>
                          <w:color w:val="4EC9B0"/>
                          <w:sz w:val="21"/>
                          <w:szCs w:val="21"/>
                          <w:lang w:val="en-US" w:eastAsia="es-CO"/>
                        </w:rPr>
                        <w:t>len</w:t>
                      </w:r>
                      <w:proofErr w:type="spell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(</w:t>
                      </w:r>
                      <w:proofErr w:type="spellStart"/>
                      <w:proofErr w:type="gramStart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self.buffer</w:t>
                      </w:r>
                      <w:proofErr w:type="spellEnd"/>
                      <w:proofErr w:type="gramEnd"/>
                      <w:r w:rsidRPr="00FC4AC4">
                        <w:rPr>
                          <w:rFonts w:ascii="Courier New" w:eastAsia="Times New Roman" w:hAnsi="Courier New" w:cs="Courier New"/>
                          <w:color w:val="DADADA"/>
                          <w:sz w:val="21"/>
                          <w:szCs w:val="21"/>
                          <w:lang w:val="en-US" w:eastAsia="es-CO"/>
                        </w:rPr>
                        <w:t>)</w:t>
                      </w:r>
                    </w:p>
                    <w:p w14:paraId="693B581C" w14:textId="77777777" w:rsidR="00FC4AC4" w:rsidRPr="00FC4AC4" w:rsidRDefault="00FC4AC4" w:rsidP="00FC4AC4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 anchory="margin"/>
              </v:roundrect>
            </w:pict>
          </mc:Fallback>
        </mc:AlternateContent>
      </w:r>
      <w:r w:rsidRPr="00FC4AC4">
        <w:rPr>
          <w:lang w:val="es-CO"/>
        </w:rPr>
        <w:t>Filtrado de Señal</w:t>
      </w:r>
      <w:bookmarkEnd w:id="33"/>
    </w:p>
    <w:p w14:paraId="7D05A5B9" w14:textId="43415ABE" w:rsidR="00FC4AC4" w:rsidRPr="00FC4AC4" w:rsidRDefault="00FC4AC4" w:rsidP="00FC4AC4">
      <w:pPr>
        <w:pStyle w:val="Ttulo1"/>
        <w:rPr>
          <w:lang w:val="es-CO"/>
        </w:rPr>
      </w:pPr>
      <w:bookmarkStart w:id="34" w:name="_Toc202139178"/>
      <w:r w:rsidRPr="00FC4AC4">
        <w:rPr>
          <w:lang w:val="es-CO"/>
        </w:rPr>
        <w:lastRenderedPageBreak/>
        <w:t>VALIDACIÓN Y TESTING</w:t>
      </w:r>
      <w:bookmarkEnd w:id="34"/>
    </w:p>
    <w:p w14:paraId="5CB39BA6" w14:textId="4E8C0593" w:rsidR="00FC4AC4" w:rsidRPr="00FC4AC4" w:rsidRDefault="00FC4AC4" w:rsidP="00FC4AC4">
      <w:pPr>
        <w:pStyle w:val="Ttulo2"/>
        <w:rPr>
          <w:lang w:val="es-CO"/>
        </w:rPr>
      </w:pPr>
      <w:bookmarkStart w:id="35" w:name="_Toc202139179"/>
      <w:r w:rsidRPr="00FC4AC4">
        <w:rPr>
          <w:lang w:val="es-CO"/>
        </w:rPr>
        <w:t>Pruebas de Funcionalidad</w:t>
      </w:r>
      <w:bookmarkEnd w:id="35"/>
    </w:p>
    <w:p w14:paraId="71670971" w14:textId="33790146" w:rsidR="00FC4AC4" w:rsidRPr="00FC4AC4" w:rsidRDefault="00FC4AC4">
      <w:pPr>
        <w:numPr>
          <w:ilvl w:val="0"/>
          <w:numId w:val="16"/>
        </w:numPr>
        <w:rPr>
          <w:lang w:val="es-CO"/>
        </w:rPr>
      </w:pPr>
      <w:r w:rsidRPr="00FC4AC4">
        <w:rPr>
          <w:b/>
          <w:bCs/>
          <w:lang w:val="es-CO"/>
        </w:rPr>
        <w:t>Comunicación Serie:</w:t>
      </w:r>
      <w:r w:rsidRPr="00FC4AC4">
        <w:rPr>
          <w:lang w:val="es-CO"/>
        </w:rPr>
        <w:t> Verificación de protocolo con ESP32</w:t>
      </w:r>
    </w:p>
    <w:p w14:paraId="18E22199" w14:textId="77777777" w:rsidR="00FC4AC4" w:rsidRPr="00FC4AC4" w:rsidRDefault="00FC4AC4">
      <w:pPr>
        <w:numPr>
          <w:ilvl w:val="0"/>
          <w:numId w:val="16"/>
        </w:numPr>
        <w:rPr>
          <w:lang w:val="es-CO"/>
        </w:rPr>
      </w:pPr>
      <w:r w:rsidRPr="00FC4AC4">
        <w:rPr>
          <w:b/>
          <w:bCs/>
          <w:lang w:val="es-CO"/>
        </w:rPr>
        <w:t>Calibración:</w:t>
      </w:r>
      <w:r w:rsidRPr="00FC4AC4">
        <w:rPr>
          <w:lang w:val="es-CO"/>
        </w:rPr>
        <w:t> Validación con sensores conocidos</w:t>
      </w:r>
    </w:p>
    <w:p w14:paraId="362FB3A3" w14:textId="77777777" w:rsidR="00FC4AC4" w:rsidRPr="00FC4AC4" w:rsidRDefault="00FC4AC4">
      <w:pPr>
        <w:numPr>
          <w:ilvl w:val="0"/>
          <w:numId w:val="16"/>
        </w:numPr>
        <w:rPr>
          <w:lang w:val="es-CO"/>
        </w:rPr>
      </w:pPr>
      <w:r w:rsidRPr="00FC4AC4">
        <w:rPr>
          <w:b/>
          <w:bCs/>
          <w:lang w:val="es-CO"/>
        </w:rPr>
        <w:t>Visualización:</w:t>
      </w:r>
      <w:r w:rsidRPr="00FC4AC4">
        <w:rPr>
          <w:lang w:val="es-CO"/>
        </w:rPr>
        <w:t> Pruebas de rendimiento gráfico</w:t>
      </w:r>
    </w:p>
    <w:p w14:paraId="5F0B51E0" w14:textId="77777777" w:rsidR="00FC4AC4" w:rsidRPr="00FC4AC4" w:rsidRDefault="00FC4AC4">
      <w:pPr>
        <w:numPr>
          <w:ilvl w:val="0"/>
          <w:numId w:val="16"/>
        </w:numPr>
        <w:rPr>
          <w:lang w:val="es-CO"/>
        </w:rPr>
      </w:pPr>
      <w:r w:rsidRPr="00FC4AC4">
        <w:rPr>
          <w:b/>
          <w:bCs/>
          <w:lang w:val="es-CO"/>
        </w:rPr>
        <w:t>Exportación:</w:t>
      </w:r>
      <w:r w:rsidRPr="00FC4AC4">
        <w:rPr>
          <w:lang w:val="es-CO"/>
        </w:rPr>
        <w:t> Integridad de archivos Excel</w:t>
      </w:r>
    </w:p>
    <w:p w14:paraId="5050DA29" w14:textId="1AF85058" w:rsidR="00FC4AC4" w:rsidRPr="00FC4AC4" w:rsidRDefault="00FC4AC4" w:rsidP="00FC4AC4">
      <w:pPr>
        <w:pStyle w:val="Ttulo2"/>
        <w:rPr>
          <w:lang w:val="es-CO"/>
        </w:rPr>
      </w:pPr>
      <w:bookmarkStart w:id="36" w:name="_Toc202139180"/>
      <w:r w:rsidRPr="00FC4AC4">
        <w:rPr>
          <w:lang w:val="es-CO"/>
        </w:rPr>
        <w:t>Pruebas de Precisión</w:t>
      </w:r>
      <w:bookmarkEnd w:id="36"/>
    </w:p>
    <w:p w14:paraId="48CE444A" w14:textId="77777777" w:rsidR="00FC4AC4" w:rsidRPr="00FC4AC4" w:rsidRDefault="00FC4AC4">
      <w:pPr>
        <w:numPr>
          <w:ilvl w:val="0"/>
          <w:numId w:val="17"/>
        </w:numPr>
        <w:rPr>
          <w:lang w:val="es-CO"/>
        </w:rPr>
      </w:pPr>
      <w:r w:rsidRPr="00FC4AC4">
        <w:rPr>
          <w:b/>
          <w:bCs/>
          <w:lang w:val="es-CO"/>
        </w:rPr>
        <w:t>Linealidad:</w:t>
      </w:r>
      <w:r w:rsidRPr="00FC4AC4">
        <w:rPr>
          <w:lang w:val="es-CO"/>
        </w:rPr>
        <w:t> Error &lt; 1% en rango completo</w:t>
      </w:r>
    </w:p>
    <w:p w14:paraId="2C1EAC37" w14:textId="77777777" w:rsidR="00FC4AC4" w:rsidRPr="00FC4AC4" w:rsidRDefault="00FC4AC4">
      <w:pPr>
        <w:numPr>
          <w:ilvl w:val="0"/>
          <w:numId w:val="17"/>
        </w:numPr>
        <w:rPr>
          <w:lang w:val="es-CO"/>
        </w:rPr>
      </w:pPr>
      <w:r w:rsidRPr="00FC4AC4">
        <w:rPr>
          <w:b/>
          <w:bCs/>
          <w:lang w:val="es-CO"/>
        </w:rPr>
        <w:t>Repetibilidad:</w:t>
      </w:r>
      <w:r w:rsidRPr="00FC4AC4">
        <w:rPr>
          <w:lang w:val="es-CO"/>
        </w:rPr>
        <w:t> Desviación estándar &lt; 0.5°</w:t>
      </w:r>
    </w:p>
    <w:p w14:paraId="2FC191F3" w14:textId="77777777" w:rsidR="00FC4AC4" w:rsidRPr="00FC4AC4" w:rsidRDefault="00FC4AC4">
      <w:pPr>
        <w:numPr>
          <w:ilvl w:val="0"/>
          <w:numId w:val="17"/>
        </w:numPr>
        <w:rPr>
          <w:lang w:val="es-CO"/>
        </w:rPr>
      </w:pPr>
      <w:r w:rsidRPr="00FC4AC4">
        <w:rPr>
          <w:b/>
          <w:bCs/>
          <w:lang w:val="es-CO"/>
        </w:rPr>
        <w:t>Temperatura:</w:t>
      </w:r>
      <w:r w:rsidRPr="00FC4AC4">
        <w:rPr>
          <w:lang w:val="es-CO"/>
        </w:rPr>
        <w:t> Estabilidad en rango 0-40°C</w:t>
      </w:r>
    </w:p>
    <w:p w14:paraId="3008D432" w14:textId="77777777" w:rsidR="00FC4AC4" w:rsidRPr="00FC4AC4" w:rsidRDefault="00FC4AC4">
      <w:pPr>
        <w:numPr>
          <w:ilvl w:val="0"/>
          <w:numId w:val="17"/>
        </w:numPr>
        <w:rPr>
          <w:lang w:val="es-CO"/>
        </w:rPr>
      </w:pPr>
      <w:r w:rsidRPr="00FC4AC4">
        <w:rPr>
          <w:b/>
          <w:bCs/>
          <w:lang w:val="es-CO"/>
        </w:rPr>
        <w:t>Ruido:</w:t>
      </w:r>
      <w:r w:rsidRPr="00FC4AC4">
        <w:rPr>
          <w:lang w:val="es-CO"/>
        </w:rPr>
        <w:t> Relación señal/ruido &gt; 40dB</w:t>
      </w:r>
    </w:p>
    <w:p w14:paraId="5DC14F7D" w14:textId="135C89AC" w:rsidR="00FC4AC4" w:rsidRPr="00FC4AC4" w:rsidRDefault="00FC4AC4" w:rsidP="00FC4AC4">
      <w:pPr>
        <w:pStyle w:val="Ttulo2"/>
        <w:rPr>
          <w:lang w:val="es-CO"/>
        </w:rPr>
      </w:pPr>
      <w:bookmarkStart w:id="37" w:name="_Toc202139181"/>
      <w:r w:rsidRPr="00FC4AC4">
        <w:rPr>
          <w:lang w:val="es-CO"/>
        </w:rPr>
        <w:t>Pruebas de Usabilidad</w:t>
      </w:r>
      <w:bookmarkEnd w:id="37"/>
    </w:p>
    <w:p w14:paraId="5C1359A2" w14:textId="77777777" w:rsidR="00FC4AC4" w:rsidRPr="00FC4AC4" w:rsidRDefault="00FC4AC4">
      <w:pPr>
        <w:numPr>
          <w:ilvl w:val="0"/>
          <w:numId w:val="18"/>
        </w:numPr>
        <w:rPr>
          <w:lang w:val="es-CO"/>
        </w:rPr>
      </w:pPr>
      <w:r w:rsidRPr="00FC4AC4">
        <w:rPr>
          <w:b/>
          <w:bCs/>
          <w:lang w:val="es-CO"/>
        </w:rPr>
        <w:t>Tiempo de Aprendizaje:</w:t>
      </w:r>
      <w:r w:rsidRPr="00FC4AC4">
        <w:rPr>
          <w:lang w:val="es-CO"/>
        </w:rPr>
        <w:t> &lt; 30 minutos para usuarios novatos</w:t>
      </w:r>
    </w:p>
    <w:p w14:paraId="6D6272EA" w14:textId="77777777" w:rsidR="00FC4AC4" w:rsidRPr="00FC4AC4" w:rsidRDefault="00FC4AC4">
      <w:pPr>
        <w:numPr>
          <w:ilvl w:val="0"/>
          <w:numId w:val="18"/>
        </w:numPr>
        <w:rPr>
          <w:lang w:val="es-CO"/>
        </w:rPr>
      </w:pPr>
      <w:r w:rsidRPr="00FC4AC4">
        <w:rPr>
          <w:b/>
          <w:bCs/>
          <w:lang w:val="es-CO"/>
        </w:rPr>
        <w:t>Facilidad de Calibración:</w:t>
      </w:r>
      <w:r w:rsidRPr="00FC4AC4">
        <w:rPr>
          <w:lang w:val="es-CO"/>
        </w:rPr>
        <w:t> Proceso guiado paso a paso</w:t>
      </w:r>
    </w:p>
    <w:p w14:paraId="74DF7DC1" w14:textId="77777777" w:rsidR="00FC4AC4" w:rsidRPr="00FC4AC4" w:rsidRDefault="00FC4AC4">
      <w:pPr>
        <w:numPr>
          <w:ilvl w:val="0"/>
          <w:numId w:val="18"/>
        </w:numPr>
        <w:rPr>
          <w:lang w:val="es-CO"/>
        </w:rPr>
      </w:pPr>
      <w:r w:rsidRPr="00FC4AC4">
        <w:rPr>
          <w:b/>
          <w:bCs/>
          <w:lang w:val="es-CO"/>
        </w:rPr>
        <w:t>Documentación:</w:t>
      </w:r>
      <w:r w:rsidRPr="00FC4AC4">
        <w:rPr>
          <w:lang w:val="es-CO"/>
        </w:rPr>
        <w:t> Diagramas integrados en interfaz</w:t>
      </w:r>
    </w:p>
    <w:p w14:paraId="37EA1880" w14:textId="46EB5D13" w:rsidR="00FC4AC4" w:rsidRPr="00FC4AC4" w:rsidRDefault="00FC4AC4">
      <w:pPr>
        <w:numPr>
          <w:ilvl w:val="0"/>
          <w:numId w:val="18"/>
        </w:numPr>
        <w:rPr>
          <w:lang w:val="es-CO"/>
        </w:rPr>
      </w:pPr>
      <w:r w:rsidRPr="00FC4AC4">
        <w:rPr>
          <w:b/>
          <w:bCs/>
          <w:lang w:val="es-CO"/>
        </w:rPr>
        <w:t>Robustez:</w:t>
      </w:r>
      <w:r w:rsidRPr="00FC4AC4">
        <w:rPr>
          <w:lang w:val="es-CO"/>
        </w:rPr>
        <w:t> Recuperación automática de errores</w:t>
      </w:r>
    </w:p>
    <w:p w14:paraId="2ABAC450" w14:textId="3AE4312A" w:rsidR="00FC4AC4" w:rsidRPr="00FC4AC4" w:rsidRDefault="00FC4AC4" w:rsidP="00FC4AC4">
      <w:pPr>
        <w:pStyle w:val="Ttulo1"/>
        <w:rPr>
          <w:lang w:val="es-CO"/>
        </w:rPr>
      </w:pPr>
      <w:bookmarkStart w:id="38" w:name="_Toc202139182"/>
      <w:r w:rsidRPr="00FC4AC4">
        <w:rPr>
          <w:lang w:val="es-CO"/>
        </w:rPr>
        <w:lastRenderedPageBreak/>
        <w:t>APLICACIONES EDUCATIVAS</w:t>
      </w:r>
      <w:bookmarkEnd w:id="38"/>
    </w:p>
    <w:p w14:paraId="5A09F46C" w14:textId="3C77DA65" w:rsidR="00FC4AC4" w:rsidRPr="00FC4AC4" w:rsidRDefault="00FC4AC4" w:rsidP="00FC4AC4">
      <w:pPr>
        <w:pStyle w:val="Ttulo2"/>
        <w:rPr>
          <w:lang w:val="es-CO"/>
        </w:rPr>
      </w:pPr>
      <w:bookmarkStart w:id="39" w:name="_Toc202139183"/>
      <w:r w:rsidRPr="00FC4AC4">
        <w:rPr>
          <w:lang w:val="es-CO"/>
        </w:rPr>
        <w:t>Niveles Académicos</w:t>
      </w:r>
      <w:bookmarkEnd w:id="39"/>
    </w:p>
    <w:p w14:paraId="4AF2B863" w14:textId="77777777" w:rsidR="00FC4AC4" w:rsidRPr="00FC4AC4" w:rsidRDefault="00FC4AC4">
      <w:pPr>
        <w:numPr>
          <w:ilvl w:val="0"/>
          <w:numId w:val="19"/>
        </w:numPr>
        <w:rPr>
          <w:lang w:val="es-CO"/>
        </w:rPr>
      </w:pPr>
      <w:r w:rsidRPr="00FC4AC4">
        <w:rPr>
          <w:b/>
          <w:bCs/>
          <w:lang w:val="es-CO"/>
        </w:rPr>
        <w:t>Educación Media:</w:t>
      </w:r>
      <w:r w:rsidRPr="00FC4AC4">
        <w:rPr>
          <w:lang w:val="es-CO"/>
        </w:rPr>
        <w:t> Conceptos básicos de sensores</w:t>
      </w:r>
    </w:p>
    <w:p w14:paraId="5C98900B" w14:textId="77777777" w:rsidR="00FC4AC4" w:rsidRPr="00FC4AC4" w:rsidRDefault="00FC4AC4">
      <w:pPr>
        <w:numPr>
          <w:ilvl w:val="0"/>
          <w:numId w:val="19"/>
        </w:numPr>
        <w:rPr>
          <w:lang w:val="es-CO"/>
        </w:rPr>
      </w:pPr>
      <w:r w:rsidRPr="00FC4AC4">
        <w:rPr>
          <w:b/>
          <w:bCs/>
          <w:lang w:val="es-CO"/>
        </w:rPr>
        <w:t>Técnico Superior:</w:t>
      </w:r>
      <w:r w:rsidRPr="00FC4AC4">
        <w:rPr>
          <w:lang w:val="es-CO"/>
        </w:rPr>
        <w:t> Sistemas de adquisición de datos</w:t>
      </w:r>
    </w:p>
    <w:p w14:paraId="63DAED48" w14:textId="77777777" w:rsidR="00FC4AC4" w:rsidRPr="00FC4AC4" w:rsidRDefault="00FC4AC4">
      <w:pPr>
        <w:numPr>
          <w:ilvl w:val="0"/>
          <w:numId w:val="19"/>
        </w:numPr>
        <w:rPr>
          <w:lang w:val="es-CO"/>
        </w:rPr>
      </w:pPr>
      <w:r w:rsidRPr="00FC4AC4">
        <w:rPr>
          <w:b/>
          <w:bCs/>
          <w:lang w:val="es-CO"/>
        </w:rPr>
        <w:t>Universitario:</w:t>
      </w:r>
      <w:r w:rsidRPr="00FC4AC4">
        <w:rPr>
          <w:lang w:val="es-CO"/>
        </w:rPr>
        <w:t> Instrumentación y control</w:t>
      </w:r>
    </w:p>
    <w:p w14:paraId="60CDC396" w14:textId="77777777" w:rsidR="00FC4AC4" w:rsidRPr="00FC4AC4" w:rsidRDefault="00FC4AC4">
      <w:pPr>
        <w:numPr>
          <w:ilvl w:val="0"/>
          <w:numId w:val="19"/>
        </w:numPr>
        <w:rPr>
          <w:lang w:val="es-CO"/>
        </w:rPr>
      </w:pPr>
      <w:r w:rsidRPr="00FC4AC4">
        <w:rPr>
          <w:b/>
          <w:bCs/>
          <w:lang w:val="es-CO"/>
        </w:rPr>
        <w:t>Posgrado:</w:t>
      </w:r>
      <w:r w:rsidRPr="00FC4AC4">
        <w:rPr>
          <w:lang w:val="es-CO"/>
        </w:rPr>
        <w:t> Procesamiento avanzado de señales</w:t>
      </w:r>
    </w:p>
    <w:p w14:paraId="50D548ED" w14:textId="35FDDBD8" w:rsidR="00FC4AC4" w:rsidRPr="00FC4AC4" w:rsidRDefault="00FC4AC4" w:rsidP="00FC4AC4">
      <w:pPr>
        <w:pStyle w:val="Ttulo2"/>
        <w:rPr>
          <w:lang w:val="es-CO"/>
        </w:rPr>
      </w:pPr>
      <w:bookmarkStart w:id="40" w:name="_Toc202139184"/>
      <w:r w:rsidRPr="00FC4AC4">
        <w:rPr>
          <w:lang w:val="es-CO"/>
        </w:rPr>
        <w:t>Conceptos Didácticos Cubiertos</w:t>
      </w:r>
      <w:bookmarkEnd w:id="40"/>
    </w:p>
    <w:p w14:paraId="215B9A78" w14:textId="77777777" w:rsidR="00FC4AC4" w:rsidRPr="00FC4AC4" w:rsidRDefault="00FC4AC4">
      <w:pPr>
        <w:numPr>
          <w:ilvl w:val="0"/>
          <w:numId w:val="20"/>
        </w:numPr>
        <w:rPr>
          <w:lang w:val="es-CO"/>
        </w:rPr>
      </w:pPr>
      <w:r w:rsidRPr="00FC4AC4">
        <w:rPr>
          <w:b/>
          <w:bCs/>
          <w:lang w:val="es-CO"/>
        </w:rPr>
        <w:t>Electrónica Analógica:</w:t>
      </w:r>
      <w:r w:rsidRPr="00FC4AC4">
        <w:rPr>
          <w:lang w:val="es-CO"/>
        </w:rPr>
        <w:t> Potenciómetros y divisores de voltaje</w:t>
      </w:r>
    </w:p>
    <w:p w14:paraId="5241B66C" w14:textId="77777777" w:rsidR="00FC4AC4" w:rsidRPr="00FC4AC4" w:rsidRDefault="00FC4AC4">
      <w:pPr>
        <w:numPr>
          <w:ilvl w:val="0"/>
          <w:numId w:val="20"/>
        </w:numPr>
        <w:rPr>
          <w:lang w:val="es-CO"/>
        </w:rPr>
      </w:pPr>
      <w:r w:rsidRPr="00FC4AC4">
        <w:rPr>
          <w:b/>
          <w:bCs/>
          <w:lang w:val="es-CO"/>
        </w:rPr>
        <w:t>Conversión A/D:</w:t>
      </w:r>
      <w:r w:rsidRPr="00FC4AC4">
        <w:rPr>
          <w:lang w:val="es-CO"/>
        </w:rPr>
        <w:t> Cuantización y resolución</w:t>
      </w:r>
    </w:p>
    <w:p w14:paraId="3E003C5A" w14:textId="77777777" w:rsidR="00FC4AC4" w:rsidRPr="00FC4AC4" w:rsidRDefault="00FC4AC4">
      <w:pPr>
        <w:numPr>
          <w:ilvl w:val="0"/>
          <w:numId w:val="20"/>
        </w:numPr>
        <w:rPr>
          <w:lang w:val="es-CO"/>
        </w:rPr>
      </w:pPr>
      <w:r w:rsidRPr="00FC4AC4">
        <w:rPr>
          <w:b/>
          <w:bCs/>
          <w:lang w:val="es-CO"/>
        </w:rPr>
        <w:t>Calibración:</w:t>
      </w:r>
      <w:r w:rsidRPr="00FC4AC4">
        <w:rPr>
          <w:lang w:val="es-CO"/>
        </w:rPr>
        <w:t> Regresión lineal y estadística</w:t>
      </w:r>
    </w:p>
    <w:p w14:paraId="2A1830D9" w14:textId="77777777" w:rsidR="00FC4AC4" w:rsidRPr="00FC4AC4" w:rsidRDefault="00FC4AC4">
      <w:pPr>
        <w:numPr>
          <w:ilvl w:val="0"/>
          <w:numId w:val="20"/>
        </w:numPr>
        <w:rPr>
          <w:lang w:val="es-CO"/>
        </w:rPr>
      </w:pPr>
      <w:r w:rsidRPr="00FC4AC4">
        <w:rPr>
          <w:b/>
          <w:bCs/>
          <w:lang w:val="es-CO"/>
        </w:rPr>
        <w:t>Programación:</w:t>
      </w:r>
      <w:r w:rsidRPr="00FC4AC4">
        <w:rPr>
          <w:lang w:val="es-CO"/>
        </w:rPr>
        <w:t xml:space="preserve"> Interfaces gráficas y </w:t>
      </w:r>
      <w:proofErr w:type="spellStart"/>
      <w:r w:rsidRPr="00FC4AC4">
        <w:rPr>
          <w:lang w:val="es-CO"/>
        </w:rPr>
        <w:t>threads</w:t>
      </w:r>
      <w:proofErr w:type="spellEnd"/>
    </w:p>
    <w:p w14:paraId="6C06D08E" w14:textId="56C286CD" w:rsidR="00FC4AC4" w:rsidRPr="00FC4AC4" w:rsidRDefault="00FC4AC4">
      <w:pPr>
        <w:numPr>
          <w:ilvl w:val="0"/>
          <w:numId w:val="20"/>
        </w:numPr>
        <w:rPr>
          <w:lang w:val="es-CO"/>
        </w:rPr>
      </w:pPr>
      <w:r w:rsidRPr="00FC4AC4">
        <w:rPr>
          <w:b/>
          <w:bCs/>
          <w:lang w:val="es-CO"/>
        </w:rPr>
        <w:t>Comunicaciones:</w:t>
      </w:r>
      <w:r w:rsidRPr="00FC4AC4">
        <w:rPr>
          <w:lang w:val="es-CO"/>
        </w:rPr>
        <w:t> Protocolos serie y WiFi</w:t>
      </w:r>
    </w:p>
    <w:p w14:paraId="5C7BC701" w14:textId="634C6B83" w:rsidR="00FC4AC4" w:rsidRPr="00FC4AC4" w:rsidRDefault="00FC4AC4" w:rsidP="00FC4AC4">
      <w:pPr>
        <w:pStyle w:val="Ttulo1"/>
        <w:rPr>
          <w:lang w:val="es-CO"/>
        </w:rPr>
      </w:pPr>
      <w:bookmarkStart w:id="41" w:name="_Toc202139185"/>
      <w:r w:rsidRPr="00FC4AC4">
        <w:rPr>
          <w:lang w:val="es-CO"/>
        </w:rPr>
        <w:lastRenderedPageBreak/>
        <w:t>MANTENIMIENTO Y SOPORTE</w:t>
      </w:r>
      <w:bookmarkEnd w:id="41"/>
    </w:p>
    <w:p w14:paraId="138E4F1A" w14:textId="172917C2" w:rsidR="00FC4AC4" w:rsidRPr="00FC4AC4" w:rsidRDefault="00FC4AC4" w:rsidP="00FC4AC4">
      <w:pPr>
        <w:pStyle w:val="Ttulo2"/>
        <w:rPr>
          <w:lang w:val="es-CO"/>
        </w:rPr>
      </w:pPr>
      <w:bookmarkStart w:id="42" w:name="_Toc202139186"/>
      <w:r w:rsidRPr="00FC4AC4">
        <w:rPr>
          <w:lang w:val="es-CO"/>
        </w:rPr>
        <w:t>Actualizaciones de Software</w:t>
      </w:r>
      <w:bookmarkEnd w:id="42"/>
    </w:p>
    <w:p w14:paraId="557D54D6" w14:textId="77777777" w:rsidR="00FC4AC4" w:rsidRPr="00FC4AC4" w:rsidRDefault="00FC4AC4">
      <w:pPr>
        <w:numPr>
          <w:ilvl w:val="0"/>
          <w:numId w:val="21"/>
        </w:numPr>
        <w:rPr>
          <w:lang w:val="es-CO"/>
        </w:rPr>
      </w:pPr>
      <w:r w:rsidRPr="00FC4AC4">
        <w:rPr>
          <w:b/>
          <w:bCs/>
          <w:lang w:val="es-CO"/>
        </w:rPr>
        <w:t>Frecuencia:</w:t>
      </w:r>
      <w:r w:rsidRPr="00FC4AC4">
        <w:rPr>
          <w:lang w:val="es-CO"/>
        </w:rPr>
        <w:t> Trimestral o según necesidades</w:t>
      </w:r>
    </w:p>
    <w:p w14:paraId="442C7F04" w14:textId="77777777" w:rsidR="00FC4AC4" w:rsidRPr="00FC4AC4" w:rsidRDefault="00FC4AC4">
      <w:pPr>
        <w:numPr>
          <w:ilvl w:val="0"/>
          <w:numId w:val="21"/>
        </w:numPr>
        <w:rPr>
          <w:lang w:val="es-CO"/>
        </w:rPr>
      </w:pPr>
      <w:r w:rsidRPr="00FC4AC4">
        <w:rPr>
          <w:b/>
          <w:bCs/>
          <w:lang w:val="es-CO"/>
        </w:rPr>
        <w:t>Canales:</w:t>
      </w:r>
      <w:r w:rsidRPr="00FC4AC4">
        <w:rPr>
          <w:lang w:val="es-CO"/>
        </w:rPr>
        <w:t> GitHub y repositorio institucional</w:t>
      </w:r>
    </w:p>
    <w:p w14:paraId="7A119E28" w14:textId="77777777" w:rsidR="00FC4AC4" w:rsidRPr="00FC4AC4" w:rsidRDefault="00FC4AC4">
      <w:pPr>
        <w:numPr>
          <w:ilvl w:val="0"/>
          <w:numId w:val="21"/>
        </w:numPr>
        <w:rPr>
          <w:lang w:val="es-CO"/>
        </w:rPr>
      </w:pPr>
      <w:r w:rsidRPr="00FC4AC4">
        <w:rPr>
          <w:b/>
          <w:bCs/>
          <w:lang w:val="es-CO"/>
        </w:rPr>
        <w:t>Documentación:</w:t>
      </w:r>
      <w:r w:rsidRPr="00FC4AC4">
        <w:rPr>
          <w:lang w:val="es-CO"/>
        </w:rPr>
        <w:t> </w:t>
      </w:r>
      <w:proofErr w:type="spellStart"/>
      <w:r w:rsidRPr="00FC4AC4">
        <w:rPr>
          <w:lang w:val="es-CO"/>
        </w:rPr>
        <w:t>Changelog</w:t>
      </w:r>
      <w:proofErr w:type="spellEnd"/>
      <w:r w:rsidRPr="00FC4AC4">
        <w:rPr>
          <w:lang w:val="es-CO"/>
        </w:rPr>
        <w:t xml:space="preserve"> detallado</w:t>
      </w:r>
    </w:p>
    <w:p w14:paraId="10ED5F58" w14:textId="4E520EFA" w:rsidR="00FC4AC4" w:rsidRPr="00FC4AC4" w:rsidRDefault="00FC4AC4" w:rsidP="00FC4AC4">
      <w:pPr>
        <w:pStyle w:val="Ttulo2"/>
        <w:rPr>
          <w:lang w:val="es-CO"/>
        </w:rPr>
      </w:pPr>
      <w:bookmarkStart w:id="43" w:name="_Toc202139187"/>
      <w:r w:rsidRPr="00FC4AC4">
        <w:rPr>
          <w:lang w:val="es-CO"/>
        </w:rPr>
        <w:t>Soporte Técnico</w:t>
      </w:r>
      <w:bookmarkEnd w:id="43"/>
    </w:p>
    <w:p w14:paraId="7D6F5B5A" w14:textId="77777777" w:rsidR="00FC4AC4" w:rsidRPr="00FC4AC4" w:rsidRDefault="00FC4AC4">
      <w:pPr>
        <w:numPr>
          <w:ilvl w:val="0"/>
          <w:numId w:val="22"/>
        </w:numPr>
        <w:rPr>
          <w:lang w:val="es-CO"/>
        </w:rPr>
      </w:pPr>
      <w:r w:rsidRPr="00FC4AC4">
        <w:rPr>
          <w:b/>
          <w:bCs/>
          <w:lang w:val="es-CO"/>
        </w:rPr>
        <w:t>Documentación:</w:t>
      </w:r>
      <w:r w:rsidRPr="00FC4AC4">
        <w:rPr>
          <w:lang w:val="es-CO"/>
        </w:rPr>
        <w:t> Manual completo en línea</w:t>
      </w:r>
    </w:p>
    <w:p w14:paraId="3410883A" w14:textId="77777777" w:rsidR="00FC4AC4" w:rsidRPr="00FC4AC4" w:rsidRDefault="00FC4AC4">
      <w:pPr>
        <w:numPr>
          <w:ilvl w:val="0"/>
          <w:numId w:val="22"/>
        </w:numPr>
        <w:rPr>
          <w:lang w:val="es-CO"/>
        </w:rPr>
      </w:pPr>
      <w:r w:rsidRPr="00FC4AC4">
        <w:rPr>
          <w:b/>
          <w:bCs/>
          <w:lang w:val="es-CO"/>
        </w:rPr>
        <w:t>Issues:</w:t>
      </w:r>
      <w:r w:rsidRPr="00FC4AC4">
        <w:rPr>
          <w:lang w:val="es-CO"/>
        </w:rPr>
        <w:t> Sistema de tickets en GitHub</w:t>
      </w:r>
    </w:p>
    <w:p w14:paraId="7946EEB6" w14:textId="77777777" w:rsidR="00FC4AC4" w:rsidRPr="00FC4AC4" w:rsidRDefault="00FC4AC4">
      <w:pPr>
        <w:numPr>
          <w:ilvl w:val="0"/>
          <w:numId w:val="22"/>
        </w:numPr>
        <w:rPr>
          <w:lang w:val="es-CO"/>
        </w:rPr>
      </w:pPr>
      <w:r w:rsidRPr="00FC4AC4">
        <w:rPr>
          <w:b/>
          <w:bCs/>
          <w:lang w:val="es-CO"/>
        </w:rPr>
        <w:t>Capacitación:</w:t>
      </w:r>
      <w:r w:rsidRPr="00FC4AC4">
        <w:rPr>
          <w:lang w:val="es-CO"/>
        </w:rPr>
        <w:t> Talleres presenciales/virtuales</w:t>
      </w:r>
    </w:p>
    <w:p w14:paraId="3140AD8F" w14:textId="576C733B" w:rsidR="00FC4AC4" w:rsidRPr="00FC4AC4" w:rsidRDefault="00FC4AC4" w:rsidP="00FC4AC4">
      <w:pPr>
        <w:pStyle w:val="Ttulo2"/>
        <w:rPr>
          <w:lang w:val="es-CO"/>
        </w:rPr>
      </w:pPr>
      <w:bookmarkStart w:id="44" w:name="_Toc202139188"/>
      <w:r w:rsidRPr="00FC4AC4">
        <w:rPr>
          <w:lang w:val="es-CO"/>
        </w:rPr>
        <w:t>Extensibilidad</w:t>
      </w:r>
      <w:bookmarkEnd w:id="44"/>
    </w:p>
    <w:p w14:paraId="0BB5368A" w14:textId="71BDB2E1" w:rsidR="00FC4AC4" w:rsidRPr="00FC4AC4" w:rsidRDefault="00FC4AC4">
      <w:pPr>
        <w:numPr>
          <w:ilvl w:val="0"/>
          <w:numId w:val="23"/>
        </w:numPr>
        <w:rPr>
          <w:lang w:val="es-CO"/>
        </w:rPr>
      </w:pPr>
      <w:proofErr w:type="spellStart"/>
      <w:r w:rsidRPr="00FC4AC4">
        <w:rPr>
          <w:b/>
          <w:bCs/>
          <w:lang w:val="es-CO"/>
        </w:rPr>
        <w:t>Plugins</w:t>
      </w:r>
      <w:proofErr w:type="spellEnd"/>
      <w:r w:rsidRPr="00FC4AC4">
        <w:rPr>
          <w:b/>
          <w:bCs/>
          <w:lang w:val="es-CO"/>
        </w:rPr>
        <w:t>:</w:t>
      </w:r>
      <w:r w:rsidRPr="00FC4AC4">
        <w:rPr>
          <w:lang w:val="es-CO"/>
        </w:rPr>
        <w:t> Sistema modular expandible</w:t>
      </w:r>
    </w:p>
    <w:p w14:paraId="41FA150A" w14:textId="2EE4D4D1" w:rsidR="00FC4AC4" w:rsidRPr="00FC4AC4" w:rsidRDefault="00633384" w:rsidP="00633384">
      <w:pPr>
        <w:pStyle w:val="Ttulo2"/>
        <w:rPr>
          <w:lang w:val="es-CO"/>
        </w:rPr>
      </w:pPr>
      <w:bookmarkStart w:id="45" w:name="_Toc202139189"/>
      <w:r w:rsidRPr="00FC4AC4">
        <w:rPr>
          <w:lang w:val="es-CO"/>
        </w:rPr>
        <w:t>Consideraciones De Seguridad</w:t>
      </w:r>
      <w:bookmarkEnd w:id="45"/>
    </w:p>
    <w:p w14:paraId="3205F05C" w14:textId="56CE2EB9" w:rsidR="00FC4AC4" w:rsidRPr="00FC4AC4" w:rsidRDefault="00FC4AC4" w:rsidP="00633384">
      <w:pPr>
        <w:pStyle w:val="Ttulo3"/>
        <w:jc w:val="left"/>
        <w:rPr>
          <w:rFonts w:asciiTheme="minorHAnsi" w:eastAsiaTheme="minorHAnsi" w:hAnsiTheme="minorHAnsi" w:cstheme="minorBidi"/>
          <w:b w:val="0"/>
          <w:color w:val="262140" w:themeColor="text1"/>
          <w:sz w:val="24"/>
          <w:szCs w:val="20"/>
        </w:rPr>
      </w:pPr>
      <w:bookmarkStart w:id="46" w:name="_Toc202139190"/>
      <w:r w:rsidRPr="00FC4AC4">
        <w:rPr>
          <w:rFonts w:asciiTheme="minorHAnsi" w:eastAsiaTheme="minorHAnsi" w:hAnsiTheme="minorHAnsi" w:cstheme="minorBidi"/>
          <w:b w:val="0"/>
          <w:color w:val="262140" w:themeColor="text1"/>
          <w:sz w:val="24"/>
          <w:szCs w:val="20"/>
        </w:rPr>
        <w:t>Seguridad Eléctrica</w:t>
      </w:r>
      <w:bookmarkEnd w:id="46"/>
    </w:p>
    <w:p w14:paraId="1C96B3A4" w14:textId="11E9F80D" w:rsidR="00FC4AC4" w:rsidRPr="00FC4AC4" w:rsidRDefault="00FC4AC4">
      <w:pPr>
        <w:numPr>
          <w:ilvl w:val="0"/>
          <w:numId w:val="24"/>
        </w:numPr>
        <w:rPr>
          <w:lang w:val="es-CO"/>
        </w:rPr>
      </w:pPr>
      <w:r w:rsidRPr="00FC4AC4">
        <w:rPr>
          <w:b/>
          <w:bCs/>
          <w:lang w:val="es-CO"/>
        </w:rPr>
        <w:t>Voltajes Seguros:</w:t>
      </w:r>
      <w:r w:rsidRPr="00FC4AC4">
        <w:rPr>
          <w:lang w:val="es-CO"/>
        </w:rPr>
        <w:t> Máximo 5V en todas las conexiones</w:t>
      </w:r>
    </w:p>
    <w:p w14:paraId="5C765C97" w14:textId="27B33E90" w:rsidR="00FC4AC4" w:rsidRPr="00FC4AC4" w:rsidRDefault="00FC4AC4" w:rsidP="00633384">
      <w:pPr>
        <w:pStyle w:val="Ttulo1"/>
        <w:rPr>
          <w:lang w:val="es-CO"/>
        </w:rPr>
      </w:pPr>
      <w:bookmarkStart w:id="47" w:name="_Toc202139191"/>
      <w:r w:rsidRPr="00FC4AC4">
        <w:rPr>
          <w:lang w:val="es-CO"/>
        </w:rPr>
        <w:lastRenderedPageBreak/>
        <w:t>CONCLUSIONES</w:t>
      </w:r>
      <w:bookmarkEnd w:id="47"/>
    </w:p>
    <w:p w14:paraId="43CAE7AB" w14:textId="77777777" w:rsidR="00FC4AC4" w:rsidRPr="00FC4AC4" w:rsidRDefault="00FC4AC4" w:rsidP="00FC4AC4">
      <w:pPr>
        <w:rPr>
          <w:lang w:val="es-CO"/>
        </w:rPr>
      </w:pPr>
      <w:r w:rsidRPr="00FC4AC4">
        <w:rPr>
          <w:lang w:val="es-CO"/>
        </w:rPr>
        <w:t>SENSORA_SIMPLE_ANGLE representa una herramienta educativa robusta y versátil para el aprendizaje de sistemas de sensores angulares. Su diseño modular, interfaz intuitiva y capacidades de calibración avanzadas lo convierten en una solución ideal para instituciones educativas que buscan modernizar sus laboratorios de instrumentación y control.</w:t>
      </w:r>
    </w:p>
    <w:p w14:paraId="5A266AA7" w14:textId="77777777" w:rsidR="00FC4AC4" w:rsidRPr="00FC4AC4" w:rsidRDefault="00FC4AC4" w:rsidP="00FC4AC4">
      <w:pPr>
        <w:rPr>
          <w:lang w:val="es-CO"/>
        </w:rPr>
      </w:pPr>
      <w:r w:rsidRPr="00FC4AC4">
        <w:rPr>
          <w:lang w:val="es-CO"/>
        </w:rPr>
        <w:t>El software cumple exitosamente con los objetivos planteados, proporcionando una experiencia educativa completa que abarca desde conceptos básicos de electrónica hasta técnicas avanzadas de procesamiento de señales y calibración estadística.</w:t>
      </w:r>
    </w:p>
    <w:p w14:paraId="0ED67937" w14:textId="3C7C6DE7" w:rsidR="00FC4AC4" w:rsidRPr="00FC4AC4" w:rsidRDefault="00FC4AC4" w:rsidP="00FC4AC4">
      <w:pPr>
        <w:rPr>
          <w:lang w:val="es-CO"/>
        </w:rPr>
      </w:pPr>
    </w:p>
    <w:p w14:paraId="54F4DFB6" w14:textId="7C6B32C7" w:rsidR="00FC4AC4" w:rsidRPr="00FC4AC4" w:rsidRDefault="00FC4AC4" w:rsidP="00633384">
      <w:pPr>
        <w:pStyle w:val="Ttulo1"/>
        <w:rPr>
          <w:lang w:val="es-CO"/>
        </w:rPr>
      </w:pPr>
      <w:bookmarkStart w:id="48" w:name="_Toc202139192"/>
      <w:r w:rsidRPr="00FC4AC4">
        <w:rPr>
          <w:lang w:val="es-CO"/>
        </w:rPr>
        <w:lastRenderedPageBreak/>
        <w:t>REFERENCIAS Y DOCUMENTACIÓN ADICIONAL</w:t>
      </w:r>
      <w:bookmarkEnd w:id="48"/>
    </w:p>
    <w:p w14:paraId="513733D0" w14:textId="3F8E23F8" w:rsidR="00FC4AC4" w:rsidRPr="00FC4AC4" w:rsidRDefault="00FC4AC4" w:rsidP="00633384">
      <w:pPr>
        <w:pStyle w:val="Ttulo2"/>
        <w:rPr>
          <w:lang w:val="es-CO"/>
        </w:rPr>
      </w:pPr>
      <w:bookmarkStart w:id="49" w:name="_Toc202139193"/>
      <w:r w:rsidRPr="00FC4AC4">
        <w:rPr>
          <w:lang w:val="es-CO"/>
        </w:rPr>
        <w:t>Estándares Aplicados</w:t>
      </w:r>
      <w:bookmarkEnd w:id="49"/>
    </w:p>
    <w:p w14:paraId="4DCBA594" w14:textId="77777777" w:rsidR="00FC4AC4" w:rsidRPr="00FC4AC4" w:rsidRDefault="00FC4AC4">
      <w:pPr>
        <w:numPr>
          <w:ilvl w:val="0"/>
          <w:numId w:val="25"/>
        </w:numPr>
        <w:rPr>
          <w:lang w:val="es-CO"/>
        </w:rPr>
      </w:pPr>
      <w:r w:rsidRPr="00FC4AC4">
        <w:rPr>
          <w:b/>
          <w:bCs/>
          <w:lang w:val="es-CO"/>
        </w:rPr>
        <w:t>IEEE 1451:</w:t>
      </w:r>
      <w:r w:rsidRPr="00FC4AC4">
        <w:rPr>
          <w:lang w:val="es-CO"/>
        </w:rPr>
        <w:t> Transductores inteligentes</w:t>
      </w:r>
    </w:p>
    <w:p w14:paraId="189BF1A4" w14:textId="77777777" w:rsidR="00FC4AC4" w:rsidRPr="00FC4AC4" w:rsidRDefault="00FC4AC4">
      <w:pPr>
        <w:numPr>
          <w:ilvl w:val="0"/>
          <w:numId w:val="25"/>
        </w:numPr>
        <w:rPr>
          <w:lang w:val="es-CO"/>
        </w:rPr>
      </w:pPr>
      <w:r w:rsidRPr="00FC4AC4">
        <w:rPr>
          <w:b/>
          <w:bCs/>
          <w:lang w:val="es-CO"/>
        </w:rPr>
        <w:t>ISO 5725:</w:t>
      </w:r>
      <w:r w:rsidRPr="00FC4AC4">
        <w:rPr>
          <w:lang w:val="es-CO"/>
        </w:rPr>
        <w:t> Precisión y exactitud de medición</w:t>
      </w:r>
    </w:p>
    <w:p w14:paraId="3191D002" w14:textId="77777777" w:rsidR="00FC4AC4" w:rsidRPr="00FC4AC4" w:rsidRDefault="00FC4AC4">
      <w:pPr>
        <w:numPr>
          <w:ilvl w:val="0"/>
          <w:numId w:val="25"/>
        </w:numPr>
        <w:rPr>
          <w:lang w:val="es-CO"/>
        </w:rPr>
      </w:pPr>
      <w:r w:rsidRPr="00FC4AC4">
        <w:rPr>
          <w:b/>
          <w:bCs/>
          <w:lang w:val="es-CO"/>
        </w:rPr>
        <w:t>IEC 61131:</w:t>
      </w:r>
      <w:r w:rsidRPr="00FC4AC4">
        <w:rPr>
          <w:lang w:val="es-CO"/>
        </w:rPr>
        <w:t> Sistemas de control programable</w:t>
      </w:r>
    </w:p>
    <w:p w14:paraId="4A2E0A43" w14:textId="77777777" w:rsidR="00D55CBC" w:rsidRPr="004C0AD1" w:rsidRDefault="00D55CBC" w:rsidP="00D55CBC"/>
    <w:sectPr w:rsidR="00D55CBC" w:rsidRPr="004C0AD1" w:rsidSect="00911CD5">
      <w:headerReference w:type="default" r:id="rId12"/>
      <w:footerReference w:type="default" r:id="rId13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742D1" w14:textId="77777777" w:rsidR="00325590" w:rsidRDefault="00325590" w:rsidP="00A91D75">
      <w:r>
        <w:separator/>
      </w:r>
    </w:p>
  </w:endnote>
  <w:endnote w:type="continuationSeparator" w:id="0">
    <w:p w14:paraId="1714704B" w14:textId="77777777" w:rsidR="00325590" w:rsidRDefault="00325590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1B204" w14:textId="6600CFC4" w:rsidR="00A21C07" w:rsidRDefault="00A21C07">
    <w:pPr>
      <w:pStyle w:val="Piedep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89DC000" wp14:editId="2367564B">
          <wp:simplePos x="0" y="0"/>
          <wp:positionH relativeFrom="margin">
            <wp:align>left</wp:align>
          </wp:positionH>
          <wp:positionV relativeFrom="page">
            <wp:posOffset>10366744</wp:posOffset>
          </wp:positionV>
          <wp:extent cx="2296632" cy="142756"/>
          <wp:effectExtent l="0" t="0" r="0" b="0"/>
          <wp:wrapNone/>
          <wp:docPr id="85276281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9428" cy="1534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386779" w14:textId="77777777" w:rsidR="00325590" w:rsidRDefault="00325590" w:rsidP="00A91D75">
      <w:r>
        <w:separator/>
      </w:r>
    </w:p>
  </w:footnote>
  <w:footnote w:type="continuationSeparator" w:id="0">
    <w:p w14:paraId="0B8702DB" w14:textId="77777777" w:rsidR="00325590" w:rsidRDefault="00325590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3AAFB590" w14:textId="77777777" w:rsidTr="00A7217A">
      <w:trPr>
        <w:trHeight w:val="1060"/>
      </w:trPr>
      <w:tc>
        <w:tcPr>
          <w:tcW w:w="5861" w:type="dxa"/>
        </w:tcPr>
        <w:p w14:paraId="2C86E7C8" w14:textId="66567005" w:rsidR="008759A8" w:rsidRDefault="00A21C07" w:rsidP="00A7217A">
          <w:pPr>
            <w:pStyle w:val="Encabezado"/>
            <w:spacing w:after="0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70F5519" wp14:editId="338987F3">
                <wp:simplePos x="0" y="0"/>
                <wp:positionH relativeFrom="column">
                  <wp:posOffset>713105</wp:posOffset>
                </wp:positionH>
                <wp:positionV relativeFrom="page">
                  <wp:posOffset>73660</wp:posOffset>
                </wp:positionV>
                <wp:extent cx="1275715" cy="530860"/>
                <wp:effectExtent l="0" t="0" r="0" b="2540"/>
                <wp:wrapNone/>
                <wp:docPr id="18565641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5715" cy="530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420" w:type="dxa"/>
        </w:tcPr>
        <w:p w14:paraId="4E76B2A1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0F5B8C" wp14:editId="3F37F468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D76812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0F5B8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3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60D76812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0A81EDC" wp14:editId="2CB4B909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F8F8D4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60A81EDC" id="Rectángulo: Una sola esquina cortada 15" o:spid="_x0000_s1039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67F8F8D4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72668"/>
    <w:multiLevelType w:val="multilevel"/>
    <w:tmpl w:val="20D0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9356E"/>
    <w:multiLevelType w:val="multilevel"/>
    <w:tmpl w:val="D8806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E5943"/>
    <w:multiLevelType w:val="multilevel"/>
    <w:tmpl w:val="ECB20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F74939"/>
    <w:multiLevelType w:val="multilevel"/>
    <w:tmpl w:val="8DF2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E70C7"/>
    <w:multiLevelType w:val="multilevel"/>
    <w:tmpl w:val="ECB20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A23145"/>
    <w:multiLevelType w:val="multilevel"/>
    <w:tmpl w:val="D0D27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92969"/>
    <w:multiLevelType w:val="multilevel"/>
    <w:tmpl w:val="C754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76463"/>
    <w:multiLevelType w:val="multilevel"/>
    <w:tmpl w:val="A9468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CD7A33"/>
    <w:multiLevelType w:val="multilevel"/>
    <w:tmpl w:val="ECB20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BC4408"/>
    <w:multiLevelType w:val="multilevel"/>
    <w:tmpl w:val="3728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DB7CD1"/>
    <w:multiLevelType w:val="multilevel"/>
    <w:tmpl w:val="421E0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53145D"/>
    <w:multiLevelType w:val="multilevel"/>
    <w:tmpl w:val="DD328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6D2785"/>
    <w:multiLevelType w:val="multilevel"/>
    <w:tmpl w:val="8CCA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3C4F4D"/>
    <w:multiLevelType w:val="multilevel"/>
    <w:tmpl w:val="ECB20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17343F"/>
    <w:multiLevelType w:val="multilevel"/>
    <w:tmpl w:val="16DE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BC3422"/>
    <w:multiLevelType w:val="multilevel"/>
    <w:tmpl w:val="929A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E30793"/>
    <w:multiLevelType w:val="multilevel"/>
    <w:tmpl w:val="8DAA3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2634C2"/>
    <w:multiLevelType w:val="multilevel"/>
    <w:tmpl w:val="768E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332AFE"/>
    <w:multiLevelType w:val="multilevel"/>
    <w:tmpl w:val="0F74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68255C"/>
    <w:multiLevelType w:val="multilevel"/>
    <w:tmpl w:val="C31A5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7D1604"/>
    <w:multiLevelType w:val="multilevel"/>
    <w:tmpl w:val="96CC8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23" w15:restartNumberingAfterBreak="0">
    <w:nsid w:val="6DFE09AD"/>
    <w:multiLevelType w:val="multilevel"/>
    <w:tmpl w:val="C1DA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8C005E"/>
    <w:multiLevelType w:val="multilevel"/>
    <w:tmpl w:val="7F22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5329283">
    <w:abstractNumId w:val="22"/>
  </w:num>
  <w:num w:numId="2" w16cid:durableId="754209211">
    <w:abstractNumId w:val="9"/>
  </w:num>
  <w:num w:numId="3" w16cid:durableId="885070658">
    <w:abstractNumId w:val="6"/>
  </w:num>
  <w:num w:numId="4" w16cid:durableId="2011440795">
    <w:abstractNumId w:val="21"/>
  </w:num>
  <w:num w:numId="5" w16cid:durableId="596790971">
    <w:abstractNumId w:val="19"/>
  </w:num>
  <w:num w:numId="6" w16cid:durableId="1417364867">
    <w:abstractNumId w:val="5"/>
  </w:num>
  <w:num w:numId="7" w16cid:durableId="1273048071">
    <w:abstractNumId w:val="0"/>
  </w:num>
  <w:num w:numId="8" w16cid:durableId="2053918431">
    <w:abstractNumId w:val="3"/>
  </w:num>
  <w:num w:numId="9" w16cid:durableId="1068840030">
    <w:abstractNumId w:val="24"/>
  </w:num>
  <w:num w:numId="10" w16cid:durableId="1791241132">
    <w:abstractNumId w:val="11"/>
  </w:num>
  <w:num w:numId="11" w16cid:durableId="2102874112">
    <w:abstractNumId w:val="7"/>
  </w:num>
  <w:num w:numId="12" w16cid:durableId="975791888">
    <w:abstractNumId w:val="2"/>
  </w:num>
  <w:num w:numId="13" w16cid:durableId="1310284379">
    <w:abstractNumId w:val="4"/>
  </w:num>
  <w:num w:numId="14" w16cid:durableId="1218664088">
    <w:abstractNumId w:val="8"/>
  </w:num>
  <w:num w:numId="15" w16cid:durableId="241986800">
    <w:abstractNumId w:val="14"/>
  </w:num>
  <w:num w:numId="16" w16cid:durableId="1826193204">
    <w:abstractNumId w:val="18"/>
  </w:num>
  <w:num w:numId="17" w16cid:durableId="413939245">
    <w:abstractNumId w:val="12"/>
  </w:num>
  <w:num w:numId="18" w16cid:durableId="2085225372">
    <w:abstractNumId w:val="1"/>
  </w:num>
  <w:num w:numId="19" w16cid:durableId="40371328">
    <w:abstractNumId w:val="10"/>
  </w:num>
  <w:num w:numId="20" w16cid:durableId="1257715626">
    <w:abstractNumId w:val="17"/>
  </w:num>
  <w:num w:numId="21" w16cid:durableId="1495560788">
    <w:abstractNumId w:val="13"/>
  </w:num>
  <w:num w:numId="22" w16cid:durableId="1087381851">
    <w:abstractNumId w:val="20"/>
  </w:num>
  <w:num w:numId="23" w16cid:durableId="1459715910">
    <w:abstractNumId w:val="16"/>
  </w:num>
  <w:num w:numId="24" w16cid:durableId="891234164">
    <w:abstractNumId w:val="23"/>
  </w:num>
  <w:num w:numId="25" w16cid:durableId="1712732354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D1D"/>
    <w:rsid w:val="0002111D"/>
    <w:rsid w:val="00184B35"/>
    <w:rsid w:val="001865F2"/>
    <w:rsid w:val="001E59F3"/>
    <w:rsid w:val="002063EE"/>
    <w:rsid w:val="00226FF2"/>
    <w:rsid w:val="002B67D3"/>
    <w:rsid w:val="00325590"/>
    <w:rsid w:val="00342438"/>
    <w:rsid w:val="003767B2"/>
    <w:rsid w:val="003F429C"/>
    <w:rsid w:val="004A3529"/>
    <w:rsid w:val="004C0AD1"/>
    <w:rsid w:val="00577305"/>
    <w:rsid w:val="005C2E0B"/>
    <w:rsid w:val="006003D5"/>
    <w:rsid w:val="00633384"/>
    <w:rsid w:val="0064466C"/>
    <w:rsid w:val="00672C1A"/>
    <w:rsid w:val="006D0FA5"/>
    <w:rsid w:val="00751E57"/>
    <w:rsid w:val="00760843"/>
    <w:rsid w:val="00785259"/>
    <w:rsid w:val="007B0DFA"/>
    <w:rsid w:val="007E5E59"/>
    <w:rsid w:val="008034BE"/>
    <w:rsid w:val="00823D33"/>
    <w:rsid w:val="008759A8"/>
    <w:rsid w:val="00895034"/>
    <w:rsid w:val="008B46AB"/>
    <w:rsid w:val="008E707B"/>
    <w:rsid w:val="00911CD5"/>
    <w:rsid w:val="009210A6"/>
    <w:rsid w:val="00924378"/>
    <w:rsid w:val="009443C8"/>
    <w:rsid w:val="00944D7A"/>
    <w:rsid w:val="009A0F76"/>
    <w:rsid w:val="00A03BCD"/>
    <w:rsid w:val="00A21C07"/>
    <w:rsid w:val="00A7217A"/>
    <w:rsid w:val="00A86068"/>
    <w:rsid w:val="00A91D75"/>
    <w:rsid w:val="00AC343A"/>
    <w:rsid w:val="00BD47EC"/>
    <w:rsid w:val="00C50FEA"/>
    <w:rsid w:val="00C6323A"/>
    <w:rsid w:val="00C87193"/>
    <w:rsid w:val="00CB27A1"/>
    <w:rsid w:val="00D476F7"/>
    <w:rsid w:val="00D55CBC"/>
    <w:rsid w:val="00D8631A"/>
    <w:rsid w:val="00D87CD8"/>
    <w:rsid w:val="00DF1CFA"/>
    <w:rsid w:val="00E523C3"/>
    <w:rsid w:val="00E5388E"/>
    <w:rsid w:val="00E6016B"/>
    <w:rsid w:val="00E94B95"/>
    <w:rsid w:val="00EA03F0"/>
    <w:rsid w:val="00EC0D1D"/>
    <w:rsid w:val="00ED6905"/>
    <w:rsid w:val="00EF64C7"/>
    <w:rsid w:val="00F15904"/>
    <w:rsid w:val="00FB6A61"/>
    <w:rsid w:val="00FC4AC4"/>
    <w:rsid w:val="00FE0D74"/>
    <w:rsid w:val="00FE3D2C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D159769"/>
  <w15:docId w15:val="{501C825E-C69E-40B5-8202-6BBAE3B39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4">
    <w:name w:val="heading 4"/>
    <w:basedOn w:val="Normal"/>
    <w:next w:val="Normal"/>
    <w:link w:val="Ttulo4Car"/>
    <w:uiPriority w:val="7"/>
    <w:semiHidden/>
    <w:unhideWhenUsed/>
    <w:qFormat/>
    <w:rsid w:val="00FB6A6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CBD17" w:themeColor="accent1" w:themeShade="BF"/>
    </w:rPr>
  </w:style>
  <w:style w:type="paragraph" w:styleId="Ttulo5">
    <w:name w:val="heading 5"/>
    <w:basedOn w:val="Normal"/>
    <w:next w:val="Normal"/>
    <w:link w:val="Ttulo5Car"/>
    <w:uiPriority w:val="7"/>
    <w:semiHidden/>
    <w:unhideWhenUsed/>
    <w:qFormat/>
    <w:rsid w:val="00EA03F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ECBD1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FF3C5B"/>
    <w:pPr>
      <w:spacing w:after="100"/>
      <w:ind w:left="480"/>
    </w:pPr>
  </w:style>
  <w:style w:type="character" w:customStyle="1" w:styleId="Ttulo5Car">
    <w:name w:val="Título 5 Car"/>
    <w:basedOn w:val="Fuentedeprrafopredeter"/>
    <w:link w:val="Ttulo5"/>
    <w:uiPriority w:val="7"/>
    <w:semiHidden/>
    <w:rsid w:val="00EA03F0"/>
    <w:rPr>
      <w:rFonts w:asciiTheme="majorHAnsi" w:eastAsiaTheme="majorEastAsia" w:hAnsiTheme="majorHAnsi" w:cstheme="majorBidi"/>
      <w:color w:val="ECBD17" w:themeColor="accent1" w:themeShade="BF"/>
      <w:sz w:val="24"/>
    </w:rPr>
  </w:style>
  <w:style w:type="character" w:customStyle="1" w:styleId="Ttulo4Car">
    <w:name w:val="Título 4 Car"/>
    <w:basedOn w:val="Fuentedeprrafopredeter"/>
    <w:link w:val="Ttulo4"/>
    <w:uiPriority w:val="7"/>
    <w:semiHidden/>
    <w:rsid w:val="00FB6A61"/>
    <w:rPr>
      <w:rFonts w:asciiTheme="majorHAnsi" w:eastAsiaTheme="majorEastAsia" w:hAnsiTheme="majorHAnsi" w:cstheme="majorBidi"/>
      <w:i/>
      <w:iCs/>
      <w:color w:val="ECBD17" w:themeColor="accent1" w:themeShade="BF"/>
      <w:sz w:val="24"/>
    </w:rPr>
  </w:style>
  <w:style w:type="paragraph" w:styleId="Prrafodelista">
    <w:name w:val="List Paragraph"/>
    <w:basedOn w:val="Normal"/>
    <w:uiPriority w:val="34"/>
    <w:semiHidden/>
    <w:qFormat/>
    <w:rsid w:val="00672C1A"/>
    <w:pPr>
      <w:ind w:left="720"/>
    </w:pPr>
  </w:style>
  <w:style w:type="paragraph" w:styleId="Revisin">
    <w:name w:val="Revision"/>
    <w:hidden/>
    <w:uiPriority w:val="99"/>
    <w:semiHidden/>
    <w:rsid w:val="00FC4AC4"/>
    <w:pPr>
      <w:spacing w:after="0" w:line="240" w:lineRule="auto"/>
    </w:pPr>
    <w:rPr>
      <w:color w:val="26214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mit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EF3FAF-362E-4D83-8EDB-D9F06189B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negro).dotx</Template>
  <TotalTime>95</TotalTime>
  <Pages>1</Pages>
  <Words>1821</Words>
  <Characters>10020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Yamith Romero</dc:creator>
  <cp:keywords/>
  <cp:lastModifiedBy>Yamith Romero</cp:lastModifiedBy>
  <cp:revision>3</cp:revision>
  <dcterms:created xsi:type="dcterms:W3CDTF">2025-06-30T04:50:00Z</dcterms:created>
  <dcterms:modified xsi:type="dcterms:W3CDTF">2025-06-30T06:26:00Z</dcterms:modified>
  <cp:contentStatus/>
  <cp:version/>
</cp:coreProperties>
</file>